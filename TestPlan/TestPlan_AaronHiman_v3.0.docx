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08046BF3" w:rsidR="00941D93" w:rsidRDefault="00941D93">
      <w:pPr>
        <w:pStyle w:val="Subtitle"/>
      </w:pPr>
      <w:r>
        <w:t xml:space="preserve">Version </w:t>
      </w:r>
      <w:r w:rsidR="002C7242">
        <w:t>3</w:t>
      </w:r>
      <w:r>
        <w:t>.0</w:t>
      </w:r>
    </w:p>
    <w:p w14:paraId="6094AB3E" w14:textId="4774CAD7" w:rsidR="00941D93" w:rsidRDefault="007B0661">
      <w:pPr>
        <w:pStyle w:val="Subtitle"/>
        <w:rPr>
          <w:color w:val="000000"/>
        </w:rPr>
      </w:pPr>
      <w:r>
        <w:rPr>
          <w:color w:val="000000"/>
        </w:rPr>
        <w:t xml:space="preserve">April </w:t>
      </w:r>
      <w:r w:rsidR="002C7242">
        <w:rPr>
          <w:color w:val="000000"/>
        </w:rPr>
        <w:t>2</w:t>
      </w:r>
      <w:r w:rsidR="00442C91">
        <w:rPr>
          <w:color w:val="000000"/>
        </w:rPr>
        <w:t>2</w:t>
      </w:r>
      <w:r>
        <w:rPr>
          <w:color w:val="000000"/>
        </w:rPr>
        <w:t>,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8501483"/>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8501484"/>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8501485"/>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23BB27A1" w:rsidR="00941D93" w:rsidRDefault="002C7242">
            <w:r>
              <w:t>3</w:t>
            </w:r>
            <w:r w:rsidR="00040947">
              <w:t>.0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33E4C10E" w:rsidR="00941D93" w:rsidRDefault="002C7242">
            <w:r>
              <w:t>2</w:t>
            </w:r>
            <w:r w:rsidR="00442C91">
              <w:t>2</w:t>
            </w:r>
            <w:r w:rsidR="00870CC2">
              <w:t xml:space="preserve"> APR 20</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8501486"/>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74FEC3BC"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w:t>
      </w:r>
      <w:proofErr w:type="spellStart"/>
      <w:r w:rsidR="004558DF" w:rsidRPr="001339A9">
        <w:rPr>
          <w:lang w:val="es-MX"/>
        </w:rPr>
        <w:t>reviewer</w:t>
      </w:r>
      <w:proofErr w:type="spellEnd"/>
      <w:r w:rsidR="004558DF" w:rsidRPr="001339A9">
        <w:rPr>
          <w:lang w:val="es-MX"/>
        </w:rPr>
        <w:t>)</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8501487"/>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A86747" w:rsidR="00941D93" w:rsidRDefault="00870CC2" w:rsidP="00870CC2">
            <w:pPr>
              <w:jc w:val="center"/>
            </w:pPr>
            <w:r>
              <w:t>2.0</w:t>
            </w:r>
          </w:p>
        </w:tc>
        <w:tc>
          <w:tcPr>
            <w:tcW w:w="1170" w:type="dxa"/>
          </w:tcPr>
          <w:p w14:paraId="0F6AE3B1" w14:textId="4BA5F6BF" w:rsidR="00941D93" w:rsidRDefault="00870CC2">
            <w:r>
              <w:t>16 APR 20</w:t>
            </w:r>
          </w:p>
        </w:tc>
        <w:tc>
          <w:tcPr>
            <w:tcW w:w="1800" w:type="dxa"/>
          </w:tcPr>
          <w:p w14:paraId="12ADC0BD" w14:textId="0DD89DD9" w:rsidR="00941D93" w:rsidRDefault="00870CC2" w:rsidP="00870CC2">
            <w:pPr>
              <w:jc w:val="center"/>
            </w:pPr>
            <w:r>
              <w:t xml:space="preserve">Aaron </w:t>
            </w:r>
            <w:proofErr w:type="spellStart"/>
            <w:r>
              <w:t>Himan</w:t>
            </w:r>
            <w:proofErr w:type="spellEnd"/>
          </w:p>
        </w:tc>
        <w:tc>
          <w:tcPr>
            <w:tcW w:w="3978" w:type="dxa"/>
          </w:tcPr>
          <w:p w14:paraId="7398DBC8" w14:textId="5768ECDA" w:rsidR="00704951" w:rsidRPr="0031282D" w:rsidRDefault="00704951" w:rsidP="00D64CAC">
            <w:r w:rsidRPr="0031282D">
              <w:t>Edited Section 3 and 4</w:t>
            </w:r>
          </w:p>
          <w:p w14:paraId="6E14BBB9" w14:textId="77777777" w:rsidR="00704951" w:rsidRPr="0031282D" w:rsidRDefault="00704951" w:rsidP="00704951">
            <w:pPr>
              <w:pStyle w:val="ListParagraph"/>
              <w:numPr>
                <w:ilvl w:val="0"/>
                <w:numId w:val="19"/>
              </w:numPr>
              <w:rPr>
                <w:rFonts w:ascii="Times New Roman" w:hAnsi="Times New Roman"/>
                <w:sz w:val="20"/>
                <w:szCs w:val="20"/>
              </w:rPr>
            </w:pPr>
            <w:r w:rsidRPr="0031282D">
              <w:rPr>
                <w:rFonts w:ascii="Times New Roman" w:hAnsi="Times New Roman"/>
                <w:sz w:val="20"/>
                <w:szCs w:val="20"/>
              </w:rPr>
              <w:t>Renamed Test 1 and reworded objective</w:t>
            </w:r>
          </w:p>
          <w:p w14:paraId="0484FC32" w14:textId="77777777" w:rsidR="00704951" w:rsidRPr="0031282D" w:rsidRDefault="00704951" w:rsidP="00704951">
            <w:pPr>
              <w:pStyle w:val="ListParagraph"/>
              <w:numPr>
                <w:ilvl w:val="0"/>
                <w:numId w:val="19"/>
              </w:numPr>
              <w:rPr>
                <w:rFonts w:ascii="Times New Roman" w:hAnsi="Times New Roman"/>
                <w:sz w:val="20"/>
                <w:szCs w:val="20"/>
              </w:rPr>
            </w:pPr>
            <w:r w:rsidRPr="0031282D">
              <w:rPr>
                <w:rFonts w:ascii="Times New Roman" w:hAnsi="Times New Roman"/>
                <w:sz w:val="20"/>
                <w:szCs w:val="20"/>
              </w:rPr>
              <w:t>Added expected results to all steps of every test case</w:t>
            </w:r>
          </w:p>
          <w:p w14:paraId="46A7CA51" w14:textId="77777777" w:rsidR="00704951" w:rsidRPr="0031282D" w:rsidRDefault="00704951" w:rsidP="00704951">
            <w:pPr>
              <w:pStyle w:val="ListParagraph"/>
              <w:numPr>
                <w:ilvl w:val="0"/>
                <w:numId w:val="19"/>
              </w:numPr>
              <w:rPr>
                <w:rFonts w:ascii="Times New Roman" w:hAnsi="Times New Roman"/>
                <w:sz w:val="20"/>
                <w:szCs w:val="20"/>
              </w:rPr>
            </w:pPr>
            <w:r w:rsidRPr="0031282D">
              <w:rPr>
                <w:rFonts w:ascii="Times New Roman" w:hAnsi="Times New Roman"/>
                <w:sz w:val="20"/>
                <w:szCs w:val="20"/>
              </w:rPr>
              <w:t>Separated steps of all test cases in new rows</w:t>
            </w:r>
          </w:p>
          <w:p w14:paraId="114AC5EC" w14:textId="77777777" w:rsidR="00704951" w:rsidRPr="0031282D" w:rsidRDefault="00704951" w:rsidP="00704951">
            <w:pPr>
              <w:pStyle w:val="ListParagraph"/>
              <w:numPr>
                <w:ilvl w:val="0"/>
                <w:numId w:val="19"/>
              </w:numPr>
              <w:rPr>
                <w:rFonts w:ascii="Times New Roman" w:hAnsi="Times New Roman"/>
                <w:sz w:val="20"/>
                <w:szCs w:val="20"/>
              </w:rPr>
            </w:pPr>
            <w:r w:rsidRPr="0031282D">
              <w:rPr>
                <w:rFonts w:ascii="Times New Roman" w:hAnsi="Times New Roman"/>
                <w:sz w:val="20"/>
                <w:szCs w:val="20"/>
              </w:rPr>
              <w:t xml:space="preserve">Made inputs </w:t>
            </w:r>
            <w:proofErr w:type="gramStart"/>
            <w:r w:rsidRPr="0031282D">
              <w:rPr>
                <w:rFonts w:ascii="Times New Roman" w:hAnsi="Times New Roman"/>
                <w:sz w:val="20"/>
                <w:szCs w:val="20"/>
              </w:rPr>
              <w:t>more clear</w:t>
            </w:r>
            <w:proofErr w:type="gramEnd"/>
            <w:r w:rsidRPr="0031282D">
              <w:rPr>
                <w:rFonts w:ascii="Times New Roman" w:hAnsi="Times New Roman"/>
                <w:sz w:val="20"/>
                <w:szCs w:val="20"/>
              </w:rPr>
              <w:t xml:space="preserve"> to tester</w:t>
            </w:r>
          </w:p>
          <w:p w14:paraId="2EC7D86B" w14:textId="3311E240" w:rsidR="00BE03E6" w:rsidRPr="0031282D" w:rsidRDefault="00704951" w:rsidP="0031282D">
            <w:pPr>
              <w:pStyle w:val="ListParagraph"/>
              <w:numPr>
                <w:ilvl w:val="0"/>
                <w:numId w:val="19"/>
              </w:numPr>
              <w:rPr>
                <w:rFonts w:ascii="Times New Roman" w:hAnsi="Times New Roman"/>
                <w:sz w:val="20"/>
                <w:szCs w:val="20"/>
              </w:rPr>
            </w:pPr>
            <w:r w:rsidRPr="0031282D">
              <w:rPr>
                <w:rFonts w:ascii="Times New Roman" w:hAnsi="Times New Roman"/>
                <w:sz w:val="20"/>
                <w:szCs w:val="20"/>
              </w:rPr>
              <w:t>Narrowed test 5 to test the replace all search option only</w:t>
            </w:r>
          </w:p>
        </w:tc>
      </w:tr>
      <w:tr w:rsidR="00941D93" w14:paraId="3247F75A" w14:textId="77777777">
        <w:tc>
          <w:tcPr>
            <w:tcW w:w="1764" w:type="dxa"/>
          </w:tcPr>
          <w:p w14:paraId="2C30E2AD" w14:textId="78178230" w:rsidR="00941D93" w:rsidRDefault="002C7242" w:rsidP="002C7242">
            <w:pPr>
              <w:jc w:val="center"/>
            </w:pPr>
            <w:r>
              <w:t>3.0</w:t>
            </w:r>
          </w:p>
        </w:tc>
        <w:tc>
          <w:tcPr>
            <w:tcW w:w="1170" w:type="dxa"/>
          </w:tcPr>
          <w:p w14:paraId="6A74E3C2" w14:textId="08BE57D0" w:rsidR="00941D93" w:rsidRDefault="002C7242">
            <w:r>
              <w:t>22 APR 20</w:t>
            </w:r>
          </w:p>
        </w:tc>
        <w:tc>
          <w:tcPr>
            <w:tcW w:w="1800" w:type="dxa"/>
          </w:tcPr>
          <w:p w14:paraId="21526C4F" w14:textId="3AD9FD42" w:rsidR="00941D93" w:rsidRDefault="002C7242" w:rsidP="002C7242">
            <w:pPr>
              <w:jc w:val="center"/>
            </w:pPr>
            <w:r>
              <w:t xml:space="preserve">Aaron </w:t>
            </w:r>
            <w:proofErr w:type="spellStart"/>
            <w:r>
              <w:t>Himan</w:t>
            </w:r>
            <w:proofErr w:type="spellEnd"/>
          </w:p>
        </w:tc>
        <w:tc>
          <w:tcPr>
            <w:tcW w:w="3978" w:type="dxa"/>
          </w:tcPr>
          <w:p w14:paraId="67C86336" w14:textId="77777777" w:rsidR="00941D93" w:rsidRPr="0031282D" w:rsidRDefault="00F86EF1" w:rsidP="00F86EF1">
            <w:r w:rsidRPr="0031282D">
              <w:t>Edited section 1</w:t>
            </w:r>
          </w:p>
          <w:p w14:paraId="7871A84C" w14:textId="77777777" w:rsidR="00F86EF1" w:rsidRPr="0031282D" w:rsidRDefault="00F86EF1" w:rsidP="00F86EF1">
            <w:pPr>
              <w:pStyle w:val="ListParagraph"/>
              <w:numPr>
                <w:ilvl w:val="0"/>
                <w:numId w:val="19"/>
              </w:numPr>
              <w:rPr>
                <w:rFonts w:ascii="Times New Roman" w:hAnsi="Times New Roman"/>
                <w:sz w:val="20"/>
                <w:szCs w:val="20"/>
              </w:rPr>
            </w:pPr>
            <w:r w:rsidRPr="0031282D">
              <w:rPr>
                <w:rFonts w:ascii="Times New Roman" w:hAnsi="Times New Roman"/>
                <w:sz w:val="20"/>
                <w:szCs w:val="20"/>
              </w:rPr>
              <w:t>Changed exit criteria</w:t>
            </w:r>
          </w:p>
          <w:p w14:paraId="1E0F5840" w14:textId="77777777" w:rsidR="00F86EF1" w:rsidRPr="0031282D" w:rsidRDefault="00F86EF1" w:rsidP="00F86EF1">
            <w:r w:rsidRPr="0031282D">
              <w:t>Edited section 2</w:t>
            </w:r>
          </w:p>
          <w:p w14:paraId="58A5BC3B" w14:textId="77777777" w:rsidR="00F86EF1" w:rsidRPr="0031282D" w:rsidRDefault="00F86EF1" w:rsidP="00F86EF1">
            <w:pPr>
              <w:pStyle w:val="ListParagraph"/>
              <w:numPr>
                <w:ilvl w:val="0"/>
                <w:numId w:val="19"/>
              </w:numPr>
              <w:rPr>
                <w:rFonts w:ascii="Times New Roman" w:hAnsi="Times New Roman"/>
                <w:sz w:val="20"/>
                <w:szCs w:val="20"/>
              </w:rPr>
            </w:pPr>
            <w:r w:rsidRPr="0031282D">
              <w:rPr>
                <w:rFonts w:ascii="Times New Roman" w:hAnsi="Times New Roman"/>
                <w:sz w:val="20"/>
                <w:szCs w:val="20"/>
              </w:rPr>
              <w:t>Added more references to screenshots</w:t>
            </w:r>
          </w:p>
          <w:p w14:paraId="2BFF72A0" w14:textId="77777777" w:rsidR="00F86EF1" w:rsidRPr="0031282D" w:rsidRDefault="00F86EF1" w:rsidP="00F86EF1">
            <w:pPr>
              <w:pStyle w:val="ListParagraph"/>
              <w:numPr>
                <w:ilvl w:val="0"/>
                <w:numId w:val="19"/>
              </w:numPr>
              <w:rPr>
                <w:rFonts w:ascii="Times New Roman" w:hAnsi="Times New Roman"/>
                <w:sz w:val="20"/>
                <w:szCs w:val="20"/>
              </w:rPr>
            </w:pPr>
            <w:r w:rsidRPr="0031282D">
              <w:rPr>
                <w:rFonts w:ascii="Times New Roman" w:hAnsi="Times New Roman"/>
                <w:sz w:val="20"/>
                <w:szCs w:val="20"/>
              </w:rPr>
              <w:lastRenderedPageBreak/>
              <w:t>Changed test items and features descriptions to tables.</w:t>
            </w:r>
          </w:p>
          <w:p w14:paraId="6DDF5395" w14:textId="77777777" w:rsidR="00F86EF1" w:rsidRPr="0031282D" w:rsidRDefault="00F86EF1" w:rsidP="00F86EF1">
            <w:r w:rsidRPr="0031282D">
              <w:t>Edited section 3</w:t>
            </w:r>
          </w:p>
          <w:p w14:paraId="12A69C5D" w14:textId="77777777" w:rsidR="00F86EF1" w:rsidRPr="0031282D" w:rsidRDefault="007F6EF4" w:rsidP="00F86EF1">
            <w:pPr>
              <w:pStyle w:val="ListParagraph"/>
              <w:numPr>
                <w:ilvl w:val="0"/>
                <w:numId w:val="20"/>
              </w:numPr>
              <w:rPr>
                <w:rFonts w:ascii="Times New Roman" w:hAnsi="Times New Roman"/>
                <w:sz w:val="20"/>
                <w:szCs w:val="20"/>
              </w:rPr>
            </w:pPr>
            <w:r w:rsidRPr="0031282D">
              <w:rPr>
                <w:rFonts w:ascii="Times New Roman" w:hAnsi="Times New Roman"/>
                <w:sz w:val="20"/>
                <w:szCs w:val="20"/>
              </w:rPr>
              <w:t xml:space="preserve">Edited testing </w:t>
            </w:r>
            <w:bookmarkStart w:id="20" w:name="_GoBack"/>
            <w:bookmarkEnd w:id="20"/>
            <w:r w:rsidRPr="0031282D">
              <w:rPr>
                <w:rFonts w:ascii="Times New Roman" w:hAnsi="Times New Roman"/>
                <w:sz w:val="20"/>
                <w:szCs w:val="20"/>
              </w:rPr>
              <w:t>approach description</w:t>
            </w:r>
          </w:p>
          <w:p w14:paraId="4B4B89CD" w14:textId="77777777" w:rsidR="007F6EF4" w:rsidRPr="0031282D" w:rsidRDefault="007F6EF4" w:rsidP="007F6EF4">
            <w:r w:rsidRPr="0031282D">
              <w:t>Edited section 4</w:t>
            </w:r>
          </w:p>
          <w:p w14:paraId="56264B03" w14:textId="23FFDBB0" w:rsidR="007F6EF4" w:rsidRPr="0031282D" w:rsidRDefault="007F6EF4" w:rsidP="007F6EF4">
            <w:pPr>
              <w:pStyle w:val="ListParagraph"/>
              <w:numPr>
                <w:ilvl w:val="0"/>
                <w:numId w:val="20"/>
              </w:numPr>
              <w:rPr>
                <w:rFonts w:ascii="Times New Roman" w:hAnsi="Times New Roman"/>
                <w:sz w:val="20"/>
                <w:szCs w:val="20"/>
              </w:rPr>
            </w:pPr>
            <w:r w:rsidRPr="0031282D">
              <w:rPr>
                <w:rFonts w:ascii="Times New Roman" w:hAnsi="Times New Roman"/>
                <w:sz w:val="20"/>
                <w:szCs w:val="20"/>
              </w:rPr>
              <w:t>Added notes to test cases</w:t>
            </w:r>
          </w:p>
          <w:p w14:paraId="56A0A0EA" w14:textId="77777777" w:rsidR="007F6EF4" w:rsidRPr="0031282D" w:rsidRDefault="007F6EF4" w:rsidP="007F6EF4">
            <w:pPr>
              <w:pStyle w:val="ListParagraph"/>
              <w:numPr>
                <w:ilvl w:val="0"/>
                <w:numId w:val="20"/>
              </w:numPr>
              <w:rPr>
                <w:rFonts w:ascii="Times New Roman" w:hAnsi="Times New Roman"/>
                <w:sz w:val="20"/>
                <w:szCs w:val="20"/>
              </w:rPr>
            </w:pPr>
            <w:r w:rsidRPr="0031282D">
              <w:rPr>
                <w:rFonts w:ascii="Times New Roman" w:hAnsi="Times New Roman"/>
                <w:sz w:val="20"/>
                <w:szCs w:val="20"/>
              </w:rPr>
              <w:t>Added more references to screenshots</w:t>
            </w:r>
          </w:p>
          <w:p w14:paraId="1BAEE298" w14:textId="327CE0F1" w:rsidR="007F6EF4" w:rsidRPr="0031282D" w:rsidRDefault="007F6EF4" w:rsidP="007F6EF4">
            <w:pPr>
              <w:pStyle w:val="ListParagraph"/>
              <w:numPr>
                <w:ilvl w:val="0"/>
                <w:numId w:val="20"/>
              </w:numPr>
              <w:rPr>
                <w:rFonts w:ascii="Times New Roman" w:hAnsi="Times New Roman"/>
                <w:sz w:val="20"/>
                <w:szCs w:val="20"/>
              </w:rPr>
            </w:pPr>
            <w:r w:rsidRPr="0031282D">
              <w:rPr>
                <w:rFonts w:ascii="Times New Roman" w:hAnsi="Times New Roman"/>
                <w:sz w:val="20"/>
                <w:szCs w:val="20"/>
              </w:rPr>
              <w:t>Added results of search window in test 5</w:t>
            </w:r>
            <w:r w:rsidR="00442C91" w:rsidRPr="0031282D">
              <w:rPr>
                <w:rFonts w:ascii="Times New Roman" w:hAnsi="Times New Roman"/>
                <w:sz w:val="20"/>
                <w:szCs w:val="20"/>
              </w:rPr>
              <w:t xml:space="preserve"> step 7 in addition to mentioning changed cells</w:t>
            </w:r>
          </w:p>
          <w:p w14:paraId="071BAAAB" w14:textId="77777777" w:rsidR="007F6EF4" w:rsidRPr="0031282D" w:rsidRDefault="007F6EF4" w:rsidP="007F6EF4">
            <w:r w:rsidRPr="0031282D">
              <w:t>Edited section 5 due date</w:t>
            </w:r>
          </w:p>
          <w:p w14:paraId="7F51A39D" w14:textId="77777777" w:rsidR="007F6EF4" w:rsidRPr="0031282D" w:rsidRDefault="007F6EF4" w:rsidP="007F6EF4"/>
          <w:p w14:paraId="79FEB5D8" w14:textId="77777777" w:rsidR="007F6EF4" w:rsidRPr="0031282D" w:rsidRDefault="007F6EF4" w:rsidP="007F6EF4">
            <w:r w:rsidRPr="0031282D">
              <w:t>Edited section 7</w:t>
            </w:r>
          </w:p>
          <w:p w14:paraId="7211DC93" w14:textId="3B930A64" w:rsidR="007F6EF4" w:rsidRPr="0031282D" w:rsidRDefault="007F6EF4" w:rsidP="007F6EF4">
            <w:pPr>
              <w:pStyle w:val="ListParagraph"/>
              <w:numPr>
                <w:ilvl w:val="0"/>
                <w:numId w:val="21"/>
              </w:numPr>
              <w:rPr>
                <w:rFonts w:ascii="Times New Roman" w:hAnsi="Times New Roman"/>
                <w:sz w:val="20"/>
                <w:szCs w:val="20"/>
              </w:rPr>
            </w:pPr>
            <w:r w:rsidRPr="0031282D">
              <w:rPr>
                <w:rFonts w:ascii="Times New Roman" w:hAnsi="Times New Roman"/>
                <w:sz w:val="20"/>
                <w:szCs w:val="20"/>
              </w:rPr>
              <w:t>Added more screenshots to appendix</w:t>
            </w:r>
          </w:p>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6BBEC225" w14:textId="1A28F9D0" w:rsidR="008E1C7F"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8501483" w:history="1">
        <w:r w:rsidR="008E1C7F" w:rsidRPr="009812A0">
          <w:rPr>
            <w:rStyle w:val="Hyperlink"/>
            <w:noProof/>
          </w:rPr>
          <w:t>Document Control</w:t>
        </w:r>
        <w:r w:rsidR="008E1C7F">
          <w:rPr>
            <w:noProof/>
            <w:webHidden/>
          </w:rPr>
          <w:tab/>
        </w:r>
        <w:r w:rsidR="008E1C7F">
          <w:rPr>
            <w:noProof/>
            <w:webHidden/>
          </w:rPr>
          <w:fldChar w:fldCharType="begin"/>
        </w:r>
        <w:r w:rsidR="008E1C7F">
          <w:rPr>
            <w:noProof/>
            <w:webHidden/>
          </w:rPr>
          <w:instrText xml:space="preserve"> PAGEREF _Toc38501483 \h </w:instrText>
        </w:r>
        <w:r w:rsidR="008E1C7F">
          <w:rPr>
            <w:noProof/>
            <w:webHidden/>
          </w:rPr>
        </w:r>
        <w:r w:rsidR="008E1C7F">
          <w:rPr>
            <w:noProof/>
            <w:webHidden/>
          </w:rPr>
          <w:fldChar w:fldCharType="separate"/>
        </w:r>
        <w:r w:rsidR="008E1C7F">
          <w:rPr>
            <w:noProof/>
            <w:webHidden/>
          </w:rPr>
          <w:t>ii</w:t>
        </w:r>
        <w:r w:rsidR="008E1C7F">
          <w:rPr>
            <w:noProof/>
            <w:webHidden/>
          </w:rPr>
          <w:fldChar w:fldCharType="end"/>
        </w:r>
      </w:hyperlink>
    </w:p>
    <w:p w14:paraId="102B0546" w14:textId="5561A94E" w:rsidR="008E1C7F" w:rsidRDefault="008E1C7F">
      <w:pPr>
        <w:pStyle w:val="TOC2"/>
        <w:rPr>
          <w:rFonts w:asciiTheme="minorHAnsi" w:eastAsiaTheme="minorEastAsia" w:hAnsiTheme="minorHAnsi" w:cstheme="minorBidi"/>
          <w:b w:val="0"/>
          <w:bCs w:val="0"/>
          <w:smallCaps w:val="0"/>
          <w:noProof/>
          <w:sz w:val="22"/>
          <w:szCs w:val="22"/>
        </w:rPr>
      </w:pPr>
      <w:hyperlink w:anchor="_Toc38501484" w:history="1">
        <w:r w:rsidRPr="009812A0">
          <w:rPr>
            <w:rStyle w:val="Hyperlink"/>
            <w:noProof/>
          </w:rPr>
          <w:t>Approval</w:t>
        </w:r>
        <w:r>
          <w:rPr>
            <w:noProof/>
            <w:webHidden/>
          </w:rPr>
          <w:tab/>
        </w:r>
        <w:r>
          <w:rPr>
            <w:noProof/>
            <w:webHidden/>
          </w:rPr>
          <w:fldChar w:fldCharType="begin"/>
        </w:r>
        <w:r>
          <w:rPr>
            <w:noProof/>
            <w:webHidden/>
          </w:rPr>
          <w:instrText xml:space="preserve"> PAGEREF _Toc38501484 \h </w:instrText>
        </w:r>
        <w:r>
          <w:rPr>
            <w:noProof/>
            <w:webHidden/>
          </w:rPr>
        </w:r>
        <w:r>
          <w:rPr>
            <w:noProof/>
            <w:webHidden/>
          </w:rPr>
          <w:fldChar w:fldCharType="separate"/>
        </w:r>
        <w:r>
          <w:rPr>
            <w:noProof/>
            <w:webHidden/>
          </w:rPr>
          <w:t>ii</w:t>
        </w:r>
        <w:r>
          <w:rPr>
            <w:noProof/>
            <w:webHidden/>
          </w:rPr>
          <w:fldChar w:fldCharType="end"/>
        </w:r>
      </w:hyperlink>
    </w:p>
    <w:p w14:paraId="5D75FD69" w14:textId="47C9CA1A" w:rsidR="008E1C7F" w:rsidRDefault="008E1C7F">
      <w:pPr>
        <w:pStyle w:val="TOC2"/>
        <w:rPr>
          <w:rFonts w:asciiTheme="minorHAnsi" w:eastAsiaTheme="minorEastAsia" w:hAnsiTheme="minorHAnsi" w:cstheme="minorBidi"/>
          <w:b w:val="0"/>
          <w:bCs w:val="0"/>
          <w:smallCaps w:val="0"/>
          <w:noProof/>
          <w:sz w:val="22"/>
          <w:szCs w:val="22"/>
        </w:rPr>
      </w:pPr>
      <w:hyperlink w:anchor="_Toc38501485" w:history="1">
        <w:r w:rsidRPr="009812A0">
          <w:rPr>
            <w:rStyle w:val="Hyperlink"/>
            <w:noProof/>
          </w:rPr>
          <w:t>Document Change Control</w:t>
        </w:r>
        <w:r>
          <w:rPr>
            <w:noProof/>
            <w:webHidden/>
          </w:rPr>
          <w:tab/>
        </w:r>
        <w:r>
          <w:rPr>
            <w:noProof/>
            <w:webHidden/>
          </w:rPr>
          <w:fldChar w:fldCharType="begin"/>
        </w:r>
        <w:r>
          <w:rPr>
            <w:noProof/>
            <w:webHidden/>
          </w:rPr>
          <w:instrText xml:space="preserve"> PAGEREF _Toc38501485 \h </w:instrText>
        </w:r>
        <w:r>
          <w:rPr>
            <w:noProof/>
            <w:webHidden/>
          </w:rPr>
        </w:r>
        <w:r>
          <w:rPr>
            <w:noProof/>
            <w:webHidden/>
          </w:rPr>
          <w:fldChar w:fldCharType="separate"/>
        </w:r>
        <w:r>
          <w:rPr>
            <w:noProof/>
            <w:webHidden/>
          </w:rPr>
          <w:t>ii</w:t>
        </w:r>
        <w:r>
          <w:rPr>
            <w:noProof/>
            <w:webHidden/>
          </w:rPr>
          <w:fldChar w:fldCharType="end"/>
        </w:r>
      </w:hyperlink>
    </w:p>
    <w:p w14:paraId="12877AB7" w14:textId="7A619045" w:rsidR="008E1C7F" w:rsidRDefault="008E1C7F">
      <w:pPr>
        <w:pStyle w:val="TOC2"/>
        <w:rPr>
          <w:rFonts w:asciiTheme="minorHAnsi" w:eastAsiaTheme="minorEastAsia" w:hAnsiTheme="minorHAnsi" w:cstheme="minorBidi"/>
          <w:b w:val="0"/>
          <w:bCs w:val="0"/>
          <w:smallCaps w:val="0"/>
          <w:noProof/>
          <w:sz w:val="22"/>
          <w:szCs w:val="22"/>
        </w:rPr>
      </w:pPr>
      <w:hyperlink w:anchor="_Toc38501486" w:history="1">
        <w:r w:rsidRPr="009812A0">
          <w:rPr>
            <w:rStyle w:val="Hyperlink"/>
            <w:noProof/>
          </w:rPr>
          <w:t>Distribution List</w:t>
        </w:r>
        <w:r>
          <w:rPr>
            <w:noProof/>
            <w:webHidden/>
          </w:rPr>
          <w:tab/>
        </w:r>
        <w:r>
          <w:rPr>
            <w:noProof/>
            <w:webHidden/>
          </w:rPr>
          <w:fldChar w:fldCharType="begin"/>
        </w:r>
        <w:r>
          <w:rPr>
            <w:noProof/>
            <w:webHidden/>
          </w:rPr>
          <w:instrText xml:space="preserve"> PAGEREF _Toc38501486 \h </w:instrText>
        </w:r>
        <w:r>
          <w:rPr>
            <w:noProof/>
            <w:webHidden/>
          </w:rPr>
        </w:r>
        <w:r>
          <w:rPr>
            <w:noProof/>
            <w:webHidden/>
          </w:rPr>
          <w:fldChar w:fldCharType="separate"/>
        </w:r>
        <w:r>
          <w:rPr>
            <w:noProof/>
            <w:webHidden/>
          </w:rPr>
          <w:t>ii</w:t>
        </w:r>
        <w:r>
          <w:rPr>
            <w:noProof/>
            <w:webHidden/>
          </w:rPr>
          <w:fldChar w:fldCharType="end"/>
        </w:r>
      </w:hyperlink>
    </w:p>
    <w:p w14:paraId="727B8296" w14:textId="3261868F" w:rsidR="008E1C7F" w:rsidRDefault="008E1C7F">
      <w:pPr>
        <w:pStyle w:val="TOC2"/>
        <w:rPr>
          <w:rFonts w:asciiTheme="minorHAnsi" w:eastAsiaTheme="minorEastAsia" w:hAnsiTheme="minorHAnsi" w:cstheme="minorBidi"/>
          <w:b w:val="0"/>
          <w:bCs w:val="0"/>
          <w:smallCaps w:val="0"/>
          <w:noProof/>
          <w:sz w:val="22"/>
          <w:szCs w:val="22"/>
        </w:rPr>
      </w:pPr>
      <w:hyperlink w:anchor="_Toc38501487" w:history="1">
        <w:r w:rsidRPr="009812A0">
          <w:rPr>
            <w:rStyle w:val="Hyperlink"/>
            <w:noProof/>
          </w:rPr>
          <w:t>Change Summary</w:t>
        </w:r>
        <w:r>
          <w:rPr>
            <w:noProof/>
            <w:webHidden/>
          </w:rPr>
          <w:tab/>
        </w:r>
        <w:r>
          <w:rPr>
            <w:noProof/>
            <w:webHidden/>
          </w:rPr>
          <w:fldChar w:fldCharType="begin"/>
        </w:r>
        <w:r>
          <w:rPr>
            <w:noProof/>
            <w:webHidden/>
          </w:rPr>
          <w:instrText xml:space="preserve"> PAGEREF _Toc38501487 \h </w:instrText>
        </w:r>
        <w:r>
          <w:rPr>
            <w:noProof/>
            <w:webHidden/>
          </w:rPr>
        </w:r>
        <w:r>
          <w:rPr>
            <w:noProof/>
            <w:webHidden/>
          </w:rPr>
          <w:fldChar w:fldCharType="separate"/>
        </w:r>
        <w:r>
          <w:rPr>
            <w:noProof/>
            <w:webHidden/>
          </w:rPr>
          <w:t>ii</w:t>
        </w:r>
        <w:r>
          <w:rPr>
            <w:noProof/>
            <w:webHidden/>
          </w:rPr>
          <w:fldChar w:fldCharType="end"/>
        </w:r>
      </w:hyperlink>
    </w:p>
    <w:p w14:paraId="074DB8F8" w14:textId="156B4959"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488" w:history="1">
        <w:r w:rsidRPr="009812A0">
          <w:rPr>
            <w:rStyle w:val="Hyperlink"/>
            <w:noProof/>
          </w:rPr>
          <w:t>1.</w:t>
        </w:r>
        <w:r>
          <w:rPr>
            <w:rFonts w:asciiTheme="minorHAnsi" w:eastAsiaTheme="minorEastAsia" w:hAnsiTheme="minorHAnsi" w:cstheme="minorBidi"/>
            <w:b w:val="0"/>
            <w:caps w:val="0"/>
            <w:noProof/>
            <w:sz w:val="22"/>
            <w:szCs w:val="22"/>
          </w:rPr>
          <w:tab/>
        </w:r>
        <w:r w:rsidRPr="009812A0">
          <w:rPr>
            <w:rStyle w:val="Hyperlink"/>
            <w:noProof/>
          </w:rPr>
          <w:t>Introduction</w:t>
        </w:r>
        <w:r>
          <w:rPr>
            <w:noProof/>
            <w:webHidden/>
          </w:rPr>
          <w:tab/>
        </w:r>
        <w:r>
          <w:rPr>
            <w:noProof/>
            <w:webHidden/>
          </w:rPr>
          <w:fldChar w:fldCharType="begin"/>
        </w:r>
        <w:r>
          <w:rPr>
            <w:noProof/>
            <w:webHidden/>
          </w:rPr>
          <w:instrText xml:space="preserve"> PAGEREF _Toc38501488 \h </w:instrText>
        </w:r>
        <w:r>
          <w:rPr>
            <w:noProof/>
            <w:webHidden/>
          </w:rPr>
        </w:r>
        <w:r>
          <w:rPr>
            <w:noProof/>
            <w:webHidden/>
          </w:rPr>
          <w:fldChar w:fldCharType="separate"/>
        </w:r>
        <w:r>
          <w:rPr>
            <w:noProof/>
            <w:webHidden/>
          </w:rPr>
          <w:t>1</w:t>
        </w:r>
        <w:r>
          <w:rPr>
            <w:noProof/>
            <w:webHidden/>
          </w:rPr>
          <w:fldChar w:fldCharType="end"/>
        </w:r>
      </w:hyperlink>
    </w:p>
    <w:p w14:paraId="4BBDBAF7" w14:textId="60762774"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89" w:history="1">
        <w:r w:rsidRPr="009812A0">
          <w:rPr>
            <w:rStyle w:val="Hyperlink"/>
            <w:noProof/>
          </w:rPr>
          <w:t>1.1.</w:t>
        </w:r>
        <w:r>
          <w:rPr>
            <w:rFonts w:asciiTheme="minorHAnsi" w:eastAsiaTheme="minorEastAsia" w:hAnsiTheme="minorHAnsi" w:cstheme="minorBidi"/>
            <w:b w:val="0"/>
            <w:bCs w:val="0"/>
            <w:smallCaps w:val="0"/>
            <w:noProof/>
            <w:sz w:val="22"/>
            <w:szCs w:val="22"/>
          </w:rPr>
          <w:tab/>
        </w:r>
        <w:r w:rsidRPr="009812A0">
          <w:rPr>
            <w:rStyle w:val="Hyperlink"/>
            <w:noProof/>
          </w:rPr>
          <w:t>Purpose</w:t>
        </w:r>
        <w:r>
          <w:rPr>
            <w:noProof/>
            <w:webHidden/>
          </w:rPr>
          <w:tab/>
        </w:r>
        <w:r>
          <w:rPr>
            <w:noProof/>
            <w:webHidden/>
          </w:rPr>
          <w:fldChar w:fldCharType="begin"/>
        </w:r>
        <w:r>
          <w:rPr>
            <w:noProof/>
            <w:webHidden/>
          </w:rPr>
          <w:instrText xml:space="preserve"> PAGEREF _Toc38501489 \h </w:instrText>
        </w:r>
        <w:r>
          <w:rPr>
            <w:noProof/>
            <w:webHidden/>
          </w:rPr>
        </w:r>
        <w:r>
          <w:rPr>
            <w:noProof/>
            <w:webHidden/>
          </w:rPr>
          <w:fldChar w:fldCharType="separate"/>
        </w:r>
        <w:r>
          <w:rPr>
            <w:noProof/>
            <w:webHidden/>
          </w:rPr>
          <w:t>1</w:t>
        </w:r>
        <w:r>
          <w:rPr>
            <w:noProof/>
            <w:webHidden/>
          </w:rPr>
          <w:fldChar w:fldCharType="end"/>
        </w:r>
      </w:hyperlink>
    </w:p>
    <w:p w14:paraId="48BA6A66" w14:textId="00FF47AC"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0" w:history="1">
        <w:r w:rsidRPr="009812A0">
          <w:rPr>
            <w:rStyle w:val="Hyperlink"/>
            <w:noProof/>
          </w:rPr>
          <w:t>1.2.</w:t>
        </w:r>
        <w:r>
          <w:rPr>
            <w:rFonts w:asciiTheme="minorHAnsi" w:eastAsiaTheme="minorEastAsia" w:hAnsiTheme="minorHAnsi" w:cstheme="minorBidi"/>
            <w:b w:val="0"/>
            <w:bCs w:val="0"/>
            <w:smallCaps w:val="0"/>
            <w:noProof/>
            <w:sz w:val="22"/>
            <w:szCs w:val="22"/>
          </w:rPr>
          <w:tab/>
        </w:r>
        <w:r w:rsidRPr="009812A0">
          <w:rPr>
            <w:rStyle w:val="Hyperlink"/>
            <w:noProof/>
          </w:rPr>
          <w:t>Scope</w:t>
        </w:r>
        <w:r>
          <w:rPr>
            <w:noProof/>
            <w:webHidden/>
          </w:rPr>
          <w:tab/>
        </w:r>
        <w:r>
          <w:rPr>
            <w:noProof/>
            <w:webHidden/>
          </w:rPr>
          <w:fldChar w:fldCharType="begin"/>
        </w:r>
        <w:r>
          <w:rPr>
            <w:noProof/>
            <w:webHidden/>
          </w:rPr>
          <w:instrText xml:space="preserve"> PAGEREF _Toc38501490 \h </w:instrText>
        </w:r>
        <w:r>
          <w:rPr>
            <w:noProof/>
            <w:webHidden/>
          </w:rPr>
        </w:r>
        <w:r>
          <w:rPr>
            <w:noProof/>
            <w:webHidden/>
          </w:rPr>
          <w:fldChar w:fldCharType="separate"/>
        </w:r>
        <w:r>
          <w:rPr>
            <w:noProof/>
            <w:webHidden/>
          </w:rPr>
          <w:t>1</w:t>
        </w:r>
        <w:r>
          <w:rPr>
            <w:noProof/>
            <w:webHidden/>
          </w:rPr>
          <w:fldChar w:fldCharType="end"/>
        </w:r>
      </w:hyperlink>
    </w:p>
    <w:p w14:paraId="3290AEA3" w14:textId="5E564481"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1" w:history="1">
        <w:r w:rsidRPr="009812A0">
          <w:rPr>
            <w:rStyle w:val="Hyperlink"/>
            <w:noProof/>
          </w:rPr>
          <w:t>1.3.</w:t>
        </w:r>
        <w:r>
          <w:rPr>
            <w:rFonts w:asciiTheme="minorHAnsi" w:eastAsiaTheme="minorEastAsia" w:hAnsiTheme="minorHAnsi" w:cstheme="minorBidi"/>
            <w:b w:val="0"/>
            <w:bCs w:val="0"/>
            <w:smallCaps w:val="0"/>
            <w:noProof/>
            <w:sz w:val="22"/>
            <w:szCs w:val="22"/>
          </w:rPr>
          <w:tab/>
        </w:r>
        <w:r w:rsidRPr="009812A0">
          <w:rPr>
            <w:rStyle w:val="Hyperlink"/>
            <w:noProof/>
          </w:rPr>
          <w:t>System Overview</w:t>
        </w:r>
        <w:r>
          <w:rPr>
            <w:noProof/>
            <w:webHidden/>
          </w:rPr>
          <w:tab/>
        </w:r>
        <w:r>
          <w:rPr>
            <w:noProof/>
            <w:webHidden/>
          </w:rPr>
          <w:fldChar w:fldCharType="begin"/>
        </w:r>
        <w:r>
          <w:rPr>
            <w:noProof/>
            <w:webHidden/>
          </w:rPr>
          <w:instrText xml:space="preserve"> PAGEREF _Toc38501491 \h </w:instrText>
        </w:r>
        <w:r>
          <w:rPr>
            <w:noProof/>
            <w:webHidden/>
          </w:rPr>
        </w:r>
        <w:r>
          <w:rPr>
            <w:noProof/>
            <w:webHidden/>
          </w:rPr>
          <w:fldChar w:fldCharType="separate"/>
        </w:r>
        <w:r>
          <w:rPr>
            <w:noProof/>
            <w:webHidden/>
          </w:rPr>
          <w:t>1</w:t>
        </w:r>
        <w:r>
          <w:rPr>
            <w:noProof/>
            <w:webHidden/>
          </w:rPr>
          <w:fldChar w:fldCharType="end"/>
        </w:r>
      </w:hyperlink>
    </w:p>
    <w:p w14:paraId="7388660C" w14:textId="11C193D1"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2" w:history="1">
        <w:r w:rsidRPr="009812A0">
          <w:rPr>
            <w:rStyle w:val="Hyperlink"/>
            <w:noProof/>
          </w:rPr>
          <w:t>1.4.</w:t>
        </w:r>
        <w:r>
          <w:rPr>
            <w:rFonts w:asciiTheme="minorHAnsi" w:eastAsiaTheme="minorEastAsia" w:hAnsiTheme="minorHAnsi" w:cstheme="minorBidi"/>
            <w:b w:val="0"/>
            <w:bCs w:val="0"/>
            <w:smallCaps w:val="0"/>
            <w:noProof/>
            <w:sz w:val="22"/>
            <w:szCs w:val="22"/>
          </w:rPr>
          <w:tab/>
        </w:r>
        <w:r w:rsidRPr="009812A0">
          <w:rPr>
            <w:rStyle w:val="Hyperlink"/>
            <w:noProof/>
          </w:rPr>
          <w:t>Suspension and Exit Criteria</w:t>
        </w:r>
        <w:r>
          <w:rPr>
            <w:noProof/>
            <w:webHidden/>
          </w:rPr>
          <w:tab/>
        </w:r>
        <w:r>
          <w:rPr>
            <w:noProof/>
            <w:webHidden/>
          </w:rPr>
          <w:fldChar w:fldCharType="begin"/>
        </w:r>
        <w:r>
          <w:rPr>
            <w:noProof/>
            <w:webHidden/>
          </w:rPr>
          <w:instrText xml:space="preserve"> PAGEREF _Toc38501492 \h </w:instrText>
        </w:r>
        <w:r>
          <w:rPr>
            <w:noProof/>
            <w:webHidden/>
          </w:rPr>
        </w:r>
        <w:r>
          <w:rPr>
            <w:noProof/>
            <w:webHidden/>
          </w:rPr>
          <w:fldChar w:fldCharType="separate"/>
        </w:r>
        <w:r>
          <w:rPr>
            <w:noProof/>
            <w:webHidden/>
          </w:rPr>
          <w:t>1</w:t>
        </w:r>
        <w:r>
          <w:rPr>
            <w:noProof/>
            <w:webHidden/>
          </w:rPr>
          <w:fldChar w:fldCharType="end"/>
        </w:r>
      </w:hyperlink>
    </w:p>
    <w:p w14:paraId="52BFDB76" w14:textId="04EC8A11"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3" w:history="1">
        <w:r w:rsidRPr="009812A0">
          <w:rPr>
            <w:rStyle w:val="Hyperlink"/>
            <w:noProof/>
          </w:rPr>
          <w:t>1.5.</w:t>
        </w:r>
        <w:r>
          <w:rPr>
            <w:rFonts w:asciiTheme="minorHAnsi" w:eastAsiaTheme="minorEastAsia" w:hAnsiTheme="minorHAnsi" w:cstheme="minorBidi"/>
            <w:b w:val="0"/>
            <w:bCs w:val="0"/>
            <w:smallCaps w:val="0"/>
            <w:noProof/>
            <w:sz w:val="22"/>
            <w:szCs w:val="22"/>
          </w:rPr>
          <w:tab/>
        </w:r>
        <w:r w:rsidRPr="009812A0">
          <w:rPr>
            <w:rStyle w:val="Hyperlink"/>
            <w:noProof/>
          </w:rPr>
          <w:t>Document Overview</w:t>
        </w:r>
        <w:r>
          <w:rPr>
            <w:noProof/>
            <w:webHidden/>
          </w:rPr>
          <w:tab/>
        </w:r>
        <w:r>
          <w:rPr>
            <w:noProof/>
            <w:webHidden/>
          </w:rPr>
          <w:fldChar w:fldCharType="begin"/>
        </w:r>
        <w:r>
          <w:rPr>
            <w:noProof/>
            <w:webHidden/>
          </w:rPr>
          <w:instrText xml:space="preserve"> PAGEREF _Toc38501493 \h </w:instrText>
        </w:r>
        <w:r>
          <w:rPr>
            <w:noProof/>
            <w:webHidden/>
          </w:rPr>
        </w:r>
        <w:r>
          <w:rPr>
            <w:noProof/>
            <w:webHidden/>
          </w:rPr>
          <w:fldChar w:fldCharType="separate"/>
        </w:r>
        <w:r>
          <w:rPr>
            <w:noProof/>
            <w:webHidden/>
          </w:rPr>
          <w:t>1</w:t>
        </w:r>
        <w:r>
          <w:rPr>
            <w:noProof/>
            <w:webHidden/>
          </w:rPr>
          <w:fldChar w:fldCharType="end"/>
        </w:r>
      </w:hyperlink>
    </w:p>
    <w:p w14:paraId="25531682" w14:textId="65D6DEC6"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4" w:history="1">
        <w:r w:rsidRPr="009812A0">
          <w:rPr>
            <w:rStyle w:val="Hyperlink"/>
            <w:noProof/>
          </w:rPr>
          <w:t>1.6.</w:t>
        </w:r>
        <w:r>
          <w:rPr>
            <w:rFonts w:asciiTheme="minorHAnsi" w:eastAsiaTheme="minorEastAsia" w:hAnsiTheme="minorHAnsi" w:cstheme="minorBidi"/>
            <w:b w:val="0"/>
            <w:bCs w:val="0"/>
            <w:smallCaps w:val="0"/>
            <w:noProof/>
            <w:sz w:val="22"/>
            <w:szCs w:val="22"/>
          </w:rPr>
          <w:tab/>
        </w:r>
        <w:r w:rsidRPr="009812A0">
          <w:rPr>
            <w:rStyle w:val="Hyperlink"/>
            <w:noProof/>
          </w:rPr>
          <w:t>References</w:t>
        </w:r>
        <w:r>
          <w:rPr>
            <w:noProof/>
            <w:webHidden/>
          </w:rPr>
          <w:tab/>
        </w:r>
        <w:r>
          <w:rPr>
            <w:noProof/>
            <w:webHidden/>
          </w:rPr>
          <w:fldChar w:fldCharType="begin"/>
        </w:r>
        <w:r>
          <w:rPr>
            <w:noProof/>
            <w:webHidden/>
          </w:rPr>
          <w:instrText xml:space="preserve"> PAGEREF _Toc38501494 \h </w:instrText>
        </w:r>
        <w:r>
          <w:rPr>
            <w:noProof/>
            <w:webHidden/>
          </w:rPr>
        </w:r>
        <w:r>
          <w:rPr>
            <w:noProof/>
            <w:webHidden/>
          </w:rPr>
          <w:fldChar w:fldCharType="separate"/>
        </w:r>
        <w:r>
          <w:rPr>
            <w:noProof/>
            <w:webHidden/>
          </w:rPr>
          <w:t>1</w:t>
        </w:r>
        <w:r>
          <w:rPr>
            <w:noProof/>
            <w:webHidden/>
          </w:rPr>
          <w:fldChar w:fldCharType="end"/>
        </w:r>
      </w:hyperlink>
    </w:p>
    <w:p w14:paraId="7F934E7E" w14:textId="37582F0D"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495" w:history="1">
        <w:r w:rsidRPr="009812A0">
          <w:rPr>
            <w:rStyle w:val="Hyperlink"/>
            <w:noProof/>
          </w:rPr>
          <w:t>2.</w:t>
        </w:r>
        <w:r>
          <w:rPr>
            <w:rFonts w:asciiTheme="minorHAnsi" w:eastAsiaTheme="minorEastAsia" w:hAnsiTheme="minorHAnsi" w:cstheme="minorBidi"/>
            <w:b w:val="0"/>
            <w:caps w:val="0"/>
            <w:noProof/>
            <w:sz w:val="22"/>
            <w:szCs w:val="22"/>
          </w:rPr>
          <w:tab/>
        </w:r>
        <w:r w:rsidRPr="009812A0">
          <w:rPr>
            <w:rStyle w:val="Hyperlink"/>
            <w:noProof/>
          </w:rPr>
          <w:t>Test Items and Features</w:t>
        </w:r>
        <w:r>
          <w:rPr>
            <w:noProof/>
            <w:webHidden/>
          </w:rPr>
          <w:tab/>
        </w:r>
        <w:r>
          <w:rPr>
            <w:noProof/>
            <w:webHidden/>
          </w:rPr>
          <w:fldChar w:fldCharType="begin"/>
        </w:r>
        <w:r>
          <w:rPr>
            <w:noProof/>
            <w:webHidden/>
          </w:rPr>
          <w:instrText xml:space="preserve"> PAGEREF _Toc38501495 \h </w:instrText>
        </w:r>
        <w:r>
          <w:rPr>
            <w:noProof/>
            <w:webHidden/>
          </w:rPr>
        </w:r>
        <w:r>
          <w:rPr>
            <w:noProof/>
            <w:webHidden/>
          </w:rPr>
          <w:fldChar w:fldCharType="separate"/>
        </w:r>
        <w:r>
          <w:rPr>
            <w:noProof/>
            <w:webHidden/>
          </w:rPr>
          <w:t>2</w:t>
        </w:r>
        <w:r>
          <w:rPr>
            <w:noProof/>
            <w:webHidden/>
          </w:rPr>
          <w:fldChar w:fldCharType="end"/>
        </w:r>
      </w:hyperlink>
    </w:p>
    <w:p w14:paraId="51372CBC" w14:textId="79D05E20"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6" w:history="1">
        <w:r w:rsidRPr="009812A0">
          <w:rPr>
            <w:rStyle w:val="Hyperlink"/>
            <w:noProof/>
          </w:rPr>
          <w:t>2.1.</w:t>
        </w:r>
        <w:r>
          <w:rPr>
            <w:rFonts w:asciiTheme="minorHAnsi" w:eastAsiaTheme="minorEastAsia" w:hAnsiTheme="minorHAnsi" w:cstheme="minorBidi"/>
            <w:b w:val="0"/>
            <w:bCs w:val="0"/>
            <w:smallCaps w:val="0"/>
            <w:noProof/>
            <w:sz w:val="22"/>
            <w:szCs w:val="22"/>
          </w:rPr>
          <w:tab/>
        </w:r>
        <w:r w:rsidRPr="009812A0">
          <w:rPr>
            <w:rStyle w:val="Hyperlink"/>
            <w:noProof/>
          </w:rPr>
          <w:t>Test Items</w:t>
        </w:r>
        <w:r>
          <w:rPr>
            <w:noProof/>
            <w:webHidden/>
          </w:rPr>
          <w:tab/>
        </w:r>
        <w:r>
          <w:rPr>
            <w:noProof/>
            <w:webHidden/>
          </w:rPr>
          <w:fldChar w:fldCharType="begin"/>
        </w:r>
        <w:r>
          <w:rPr>
            <w:noProof/>
            <w:webHidden/>
          </w:rPr>
          <w:instrText xml:space="preserve"> PAGEREF _Toc38501496 \h </w:instrText>
        </w:r>
        <w:r>
          <w:rPr>
            <w:noProof/>
            <w:webHidden/>
          </w:rPr>
        </w:r>
        <w:r>
          <w:rPr>
            <w:noProof/>
            <w:webHidden/>
          </w:rPr>
          <w:fldChar w:fldCharType="separate"/>
        </w:r>
        <w:r>
          <w:rPr>
            <w:noProof/>
            <w:webHidden/>
          </w:rPr>
          <w:t>2</w:t>
        </w:r>
        <w:r>
          <w:rPr>
            <w:noProof/>
            <w:webHidden/>
          </w:rPr>
          <w:fldChar w:fldCharType="end"/>
        </w:r>
      </w:hyperlink>
    </w:p>
    <w:p w14:paraId="4CBC16F7" w14:textId="2274BB16"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497" w:history="1">
        <w:r w:rsidRPr="009812A0">
          <w:rPr>
            <w:rStyle w:val="Hyperlink"/>
            <w:noProof/>
          </w:rPr>
          <w:t>2.2.</w:t>
        </w:r>
        <w:r>
          <w:rPr>
            <w:rFonts w:asciiTheme="minorHAnsi" w:eastAsiaTheme="minorEastAsia" w:hAnsiTheme="minorHAnsi" w:cstheme="minorBidi"/>
            <w:b w:val="0"/>
            <w:bCs w:val="0"/>
            <w:smallCaps w:val="0"/>
            <w:noProof/>
            <w:sz w:val="22"/>
            <w:szCs w:val="22"/>
          </w:rPr>
          <w:tab/>
        </w:r>
        <w:r w:rsidRPr="009812A0">
          <w:rPr>
            <w:rStyle w:val="Hyperlink"/>
            <w:noProof/>
          </w:rPr>
          <w:t>Test Features</w:t>
        </w:r>
        <w:r>
          <w:rPr>
            <w:noProof/>
            <w:webHidden/>
          </w:rPr>
          <w:tab/>
        </w:r>
        <w:r>
          <w:rPr>
            <w:noProof/>
            <w:webHidden/>
          </w:rPr>
          <w:fldChar w:fldCharType="begin"/>
        </w:r>
        <w:r>
          <w:rPr>
            <w:noProof/>
            <w:webHidden/>
          </w:rPr>
          <w:instrText xml:space="preserve"> PAGEREF _Toc38501497 \h </w:instrText>
        </w:r>
        <w:r>
          <w:rPr>
            <w:noProof/>
            <w:webHidden/>
          </w:rPr>
        </w:r>
        <w:r>
          <w:rPr>
            <w:noProof/>
            <w:webHidden/>
          </w:rPr>
          <w:fldChar w:fldCharType="separate"/>
        </w:r>
        <w:r>
          <w:rPr>
            <w:noProof/>
            <w:webHidden/>
          </w:rPr>
          <w:t>2</w:t>
        </w:r>
        <w:r>
          <w:rPr>
            <w:noProof/>
            <w:webHidden/>
          </w:rPr>
          <w:fldChar w:fldCharType="end"/>
        </w:r>
      </w:hyperlink>
    </w:p>
    <w:p w14:paraId="66C9E66F" w14:textId="0A86BE02"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498" w:history="1">
        <w:r w:rsidRPr="009812A0">
          <w:rPr>
            <w:rStyle w:val="Hyperlink"/>
            <w:noProof/>
          </w:rPr>
          <w:t>3.</w:t>
        </w:r>
        <w:r>
          <w:rPr>
            <w:rFonts w:asciiTheme="minorHAnsi" w:eastAsiaTheme="minorEastAsia" w:hAnsiTheme="minorHAnsi" w:cstheme="minorBidi"/>
            <w:b w:val="0"/>
            <w:caps w:val="0"/>
            <w:noProof/>
            <w:sz w:val="22"/>
            <w:szCs w:val="22"/>
          </w:rPr>
          <w:tab/>
        </w:r>
        <w:r w:rsidRPr="009812A0">
          <w:rPr>
            <w:rStyle w:val="Hyperlink"/>
            <w:noProof/>
          </w:rPr>
          <w:t>Testing Approach</w:t>
        </w:r>
        <w:r>
          <w:rPr>
            <w:noProof/>
            <w:webHidden/>
          </w:rPr>
          <w:tab/>
        </w:r>
        <w:r>
          <w:rPr>
            <w:noProof/>
            <w:webHidden/>
          </w:rPr>
          <w:fldChar w:fldCharType="begin"/>
        </w:r>
        <w:r>
          <w:rPr>
            <w:noProof/>
            <w:webHidden/>
          </w:rPr>
          <w:instrText xml:space="preserve"> PAGEREF _Toc38501498 \h </w:instrText>
        </w:r>
        <w:r>
          <w:rPr>
            <w:noProof/>
            <w:webHidden/>
          </w:rPr>
        </w:r>
        <w:r>
          <w:rPr>
            <w:noProof/>
            <w:webHidden/>
          </w:rPr>
          <w:fldChar w:fldCharType="separate"/>
        </w:r>
        <w:r>
          <w:rPr>
            <w:noProof/>
            <w:webHidden/>
          </w:rPr>
          <w:t>3</w:t>
        </w:r>
        <w:r>
          <w:rPr>
            <w:noProof/>
            <w:webHidden/>
          </w:rPr>
          <w:fldChar w:fldCharType="end"/>
        </w:r>
      </w:hyperlink>
    </w:p>
    <w:p w14:paraId="6A9A0EF5" w14:textId="581880B0"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499" w:history="1">
        <w:r w:rsidRPr="009812A0">
          <w:rPr>
            <w:rStyle w:val="Hyperlink"/>
            <w:noProof/>
          </w:rPr>
          <w:t>4.</w:t>
        </w:r>
        <w:r>
          <w:rPr>
            <w:rFonts w:asciiTheme="minorHAnsi" w:eastAsiaTheme="minorEastAsia" w:hAnsiTheme="minorHAnsi" w:cstheme="minorBidi"/>
            <w:b w:val="0"/>
            <w:caps w:val="0"/>
            <w:noProof/>
            <w:sz w:val="22"/>
            <w:szCs w:val="22"/>
          </w:rPr>
          <w:tab/>
        </w:r>
        <w:r w:rsidRPr="009812A0">
          <w:rPr>
            <w:rStyle w:val="Hyperlink"/>
            <w:noProof/>
          </w:rPr>
          <w:t>Group 2 Test Cases</w:t>
        </w:r>
        <w:r>
          <w:rPr>
            <w:noProof/>
            <w:webHidden/>
          </w:rPr>
          <w:tab/>
        </w:r>
        <w:r>
          <w:rPr>
            <w:noProof/>
            <w:webHidden/>
          </w:rPr>
          <w:fldChar w:fldCharType="begin"/>
        </w:r>
        <w:r>
          <w:rPr>
            <w:noProof/>
            <w:webHidden/>
          </w:rPr>
          <w:instrText xml:space="preserve"> PAGEREF _Toc38501499 \h </w:instrText>
        </w:r>
        <w:r>
          <w:rPr>
            <w:noProof/>
            <w:webHidden/>
          </w:rPr>
        </w:r>
        <w:r>
          <w:rPr>
            <w:noProof/>
            <w:webHidden/>
          </w:rPr>
          <w:fldChar w:fldCharType="separate"/>
        </w:r>
        <w:r>
          <w:rPr>
            <w:noProof/>
            <w:webHidden/>
          </w:rPr>
          <w:t>4</w:t>
        </w:r>
        <w:r>
          <w:rPr>
            <w:noProof/>
            <w:webHidden/>
          </w:rPr>
          <w:fldChar w:fldCharType="end"/>
        </w:r>
      </w:hyperlink>
    </w:p>
    <w:p w14:paraId="333CB6A7" w14:textId="1E638E84"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0" w:history="1">
        <w:r w:rsidRPr="009812A0">
          <w:rPr>
            <w:rStyle w:val="Hyperlink"/>
            <w:noProof/>
          </w:rPr>
          <w:t>4.1.</w:t>
        </w:r>
        <w:r>
          <w:rPr>
            <w:rFonts w:asciiTheme="minorHAnsi" w:eastAsiaTheme="minorEastAsia" w:hAnsiTheme="minorHAnsi" w:cstheme="minorBidi"/>
            <w:b w:val="0"/>
            <w:bCs w:val="0"/>
            <w:smallCaps w:val="0"/>
            <w:noProof/>
            <w:sz w:val="22"/>
            <w:szCs w:val="22"/>
          </w:rPr>
          <w:tab/>
        </w:r>
        <w:r w:rsidRPr="009812A0">
          <w:rPr>
            <w:rStyle w:val="Hyperlink"/>
            <w:noProof/>
          </w:rPr>
          <w:t>Test 1</w:t>
        </w:r>
        <w:r>
          <w:rPr>
            <w:noProof/>
            <w:webHidden/>
          </w:rPr>
          <w:tab/>
        </w:r>
        <w:r>
          <w:rPr>
            <w:noProof/>
            <w:webHidden/>
          </w:rPr>
          <w:fldChar w:fldCharType="begin"/>
        </w:r>
        <w:r>
          <w:rPr>
            <w:noProof/>
            <w:webHidden/>
          </w:rPr>
          <w:instrText xml:space="preserve"> PAGEREF _Toc38501500 \h </w:instrText>
        </w:r>
        <w:r>
          <w:rPr>
            <w:noProof/>
            <w:webHidden/>
          </w:rPr>
        </w:r>
        <w:r>
          <w:rPr>
            <w:noProof/>
            <w:webHidden/>
          </w:rPr>
          <w:fldChar w:fldCharType="separate"/>
        </w:r>
        <w:r>
          <w:rPr>
            <w:noProof/>
            <w:webHidden/>
          </w:rPr>
          <w:t>4</w:t>
        </w:r>
        <w:r>
          <w:rPr>
            <w:noProof/>
            <w:webHidden/>
          </w:rPr>
          <w:fldChar w:fldCharType="end"/>
        </w:r>
      </w:hyperlink>
    </w:p>
    <w:p w14:paraId="3B3802DA" w14:textId="4ED232D6"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1" w:history="1">
        <w:r w:rsidRPr="009812A0">
          <w:rPr>
            <w:rStyle w:val="Hyperlink"/>
            <w:noProof/>
          </w:rPr>
          <w:t>4.2.</w:t>
        </w:r>
        <w:r>
          <w:rPr>
            <w:rFonts w:asciiTheme="minorHAnsi" w:eastAsiaTheme="minorEastAsia" w:hAnsiTheme="minorHAnsi" w:cstheme="minorBidi"/>
            <w:b w:val="0"/>
            <w:bCs w:val="0"/>
            <w:smallCaps w:val="0"/>
            <w:noProof/>
            <w:sz w:val="22"/>
            <w:szCs w:val="22"/>
          </w:rPr>
          <w:tab/>
        </w:r>
        <w:r w:rsidRPr="009812A0">
          <w:rPr>
            <w:rStyle w:val="Hyperlink"/>
            <w:noProof/>
          </w:rPr>
          <w:t>Test 2</w:t>
        </w:r>
        <w:r>
          <w:rPr>
            <w:noProof/>
            <w:webHidden/>
          </w:rPr>
          <w:tab/>
        </w:r>
        <w:r>
          <w:rPr>
            <w:noProof/>
            <w:webHidden/>
          </w:rPr>
          <w:fldChar w:fldCharType="begin"/>
        </w:r>
        <w:r>
          <w:rPr>
            <w:noProof/>
            <w:webHidden/>
          </w:rPr>
          <w:instrText xml:space="preserve"> PAGEREF _Toc38501501 \h </w:instrText>
        </w:r>
        <w:r>
          <w:rPr>
            <w:noProof/>
            <w:webHidden/>
          </w:rPr>
        </w:r>
        <w:r>
          <w:rPr>
            <w:noProof/>
            <w:webHidden/>
          </w:rPr>
          <w:fldChar w:fldCharType="separate"/>
        </w:r>
        <w:r>
          <w:rPr>
            <w:noProof/>
            <w:webHidden/>
          </w:rPr>
          <w:t>5</w:t>
        </w:r>
        <w:r>
          <w:rPr>
            <w:noProof/>
            <w:webHidden/>
          </w:rPr>
          <w:fldChar w:fldCharType="end"/>
        </w:r>
      </w:hyperlink>
    </w:p>
    <w:p w14:paraId="6ED24B65" w14:textId="5A0C22A2"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2" w:history="1">
        <w:r w:rsidRPr="009812A0">
          <w:rPr>
            <w:rStyle w:val="Hyperlink"/>
            <w:noProof/>
          </w:rPr>
          <w:t>4.3.</w:t>
        </w:r>
        <w:r>
          <w:rPr>
            <w:rFonts w:asciiTheme="minorHAnsi" w:eastAsiaTheme="minorEastAsia" w:hAnsiTheme="minorHAnsi" w:cstheme="minorBidi"/>
            <w:b w:val="0"/>
            <w:bCs w:val="0"/>
            <w:smallCaps w:val="0"/>
            <w:noProof/>
            <w:sz w:val="22"/>
            <w:szCs w:val="22"/>
          </w:rPr>
          <w:tab/>
        </w:r>
        <w:r w:rsidRPr="009812A0">
          <w:rPr>
            <w:rStyle w:val="Hyperlink"/>
            <w:noProof/>
          </w:rPr>
          <w:t>Test 3</w:t>
        </w:r>
        <w:r>
          <w:rPr>
            <w:noProof/>
            <w:webHidden/>
          </w:rPr>
          <w:tab/>
        </w:r>
        <w:r>
          <w:rPr>
            <w:noProof/>
            <w:webHidden/>
          </w:rPr>
          <w:fldChar w:fldCharType="begin"/>
        </w:r>
        <w:r>
          <w:rPr>
            <w:noProof/>
            <w:webHidden/>
          </w:rPr>
          <w:instrText xml:space="preserve"> PAGEREF _Toc38501502 \h </w:instrText>
        </w:r>
        <w:r>
          <w:rPr>
            <w:noProof/>
            <w:webHidden/>
          </w:rPr>
        </w:r>
        <w:r>
          <w:rPr>
            <w:noProof/>
            <w:webHidden/>
          </w:rPr>
          <w:fldChar w:fldCharType="separate"/>
        </w:r>
        <w:r>
          <w:rPr>
            <w:noProof/>
            <w:webHidden/>
          </w:rPr>
          <w:t>6</w:t>
        </w:r>
        <w:r>
          <w:rPr>
            <w:noProof/>
            <w:webHidden/>
          </w:rPr>
          <w:fldChar w:fldCharType="end"/>
        </w:r>
      </w:hyperlink>
    </w:p>
    <w:p w14:paraId="14A3589B" w14:textId="554890EE"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3" w:history="1">
        <w:r w:rsidRPr="009812A0">
          <w:rPr>
            <w:rStyle w:val="Hyperlink"/>
            <w:noProof/>
          </w:rPr>
          <w:t>4.4.</w:t>
        </w:r>
        <w:r>
          <w:rPr>
            <w:rFonts w:asciiTheme="minorHAnsi" w:eastAsiaTheme="minorEastAsia" w:hAnsiTheme="minorHAnsi" w:cstheme="minorBidi"/>
            <w:b w:val="0"/>
            <w:bCs w:val="0"/>
            <w:smallCaps w:val="0"/>
            <w:noProof/>
            <w:sz w:val="22"/>
            <w:szCs w:val="22"/>
          </w:rPr>
          <w:tab/>
        </w:r>
        <w:r w:rsidRPr="009812A0">
          <w:rPr>
            <w:rStyle w:val="Hyperlink"/>
            <w:noProof/>
          </w:rPr>
          <w:t>Test 4</w:t>
        </w:r>
        <w:r>
          <w:rPr>
            <w:noProof/>
            <w:webHidden/>
          </w:rPr>
          <w:tab/>
        </w:r>
        <w:r>
          <w:rPr>
            <w:noProof/>
            <w:webHidden/>
          </w:rPr>
          <w:fldChar w:fldCharType="begin"/>
        </w:r>
        <w:r>
          <w:rPr>
            <w:noProof/>
            <w:webHidden/>
          </w:rPr>
          <w:instrText xml:space="preserve"> PAGEREF _Toc38501503 \h </w:instrText>
        </w:r>
        <w:r>
          <w:rPr>
            <w:noProof/>
            <w:webHidden/>
          </w:rPr>
        </w:r>
        <w:r>
          <w:rPr>
            <w:noProof/>
            <w:webHidden/>
          </w:rPr>
          <w:fldChar w:fldCharType="separate"/>
        </w:r>
        <w:r>
          <w:rPr>
            <w:noProof/>
            <w:webHidden/>
          </w:rPr>
          <w:t>7</w:t>
        </w:r>
        <w:r>
          <w:rPr>
            <w:noProof/>
            <w:webHidden/>
          </w:rPr>
          <w:fldChar w:fldCharType="end"/>
        </w:r>
      </w:hyperlink>
    </w:p>
    <w:p w14:paraId="598AEFF9" w14:textId="74BFE727"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4" w:history="1">
        <w:r w:rsidRPr="009812A0">
          <w:rPr>
            <w:rStyle w:val="Hyperlink"/>
            <w:noProof/>
          </w:rPr>
          <w:t>4.5.</w:t>
        </w:r>
        <w:r>
          <w:rPr>
            <w:rFonts w:asciiTheme="minorHAnsi" w:eastAsiaTheme="minorEastAsia" w:hAnsiTheme="minorHAnsi" w:cstheme="minorBidi"/>
            <w:b w:val="0"/>
            <w:bCs w:val="0"/>
            <w:smallCaps w:val="0"/>
            <w:noProof/>
            <w:sz w:val="22"/>
            <w:szCs w:val="22"/>
          </w:rPr>
          <w:tab/>
        </w:r>
        <w:r w:rsidRPr="009812A0">
          <w:rPr>
            <w:rStyle w:val="Hyperlink"/>
            <w:noProof/>
          </w:rPr>
          <w:t>Test 5</w:t>
        </w:r>
        <w:r>
          <w:rPr>
            <w:noProof/>
            <w:webHidden/>
          </w:rPr>
          <w:tab/>
        </w:r>
        <w:r>
          <w:rPr>
            <w:noProof/>
            <w:webHidden/>
          </w:rPr>
          <w:fldChar w:fldCharType="begin"/>
        </w:r>
        <w:r>
          <w:rPr>
            <w:noProof/>
            <w:webHidden/>
          </w:rPr>
          <w:instrText xml:space="preserve"> PAGEREF _Toc38501504 \h </w:instrText>
        </w:r>
        <w:r>
          <w:rPr>
            <w:noProof/>
            <w:webHidden/>
          </w:rPr>
        </w:r>
        <w:r>
          <w:rPr>
            <w:noProof/>
            <w:webHidden/>
          </w:rPr>
          <w:fldChar w:fldCharType="separate"/>
        </w:r>
        <w:r>
          <w:rPr>
            <w:noProof/>
            <w:webHidden/>
          </w:rPr>
          <w:t>8</w:t>
        </w:r>
        <w:r>
          <w:rPr>
            <w:noProof/>
            <w:webHidden/>
          </w:rPr>
          <w:fldChar w:fldCharType="end"/>
        </w:r>
      </w:hyperlink>
    </w:p>
    <w:p w14:paraId="4225101A" w14:textId="27F2C0AB"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505" w:history="1">
        <w:r w:rsidRPr="009812A0">
          <w:rPr>
            <w:rStyle w:val="Hyperlink"/>
            <w:noProof/>
          </w:rPr>
          <w:t>5.</w:t>
        </w:r>
        <w:r>
          <w:rPr>
            <w:rFonts w:asciiTheme="minorHAnsi" w:eastAsiaTheme="minorEastAsia" w:hAnsiTheme="minorHAnsi" w:cstheme="minorBidi"/>
            <w:b w:val="0"/>
            <w:caps w:val="0"/>
            <w:noProof/>
            <w:sz w:val="22"/>
            <w:szCs w:val="22"/>
          </w:rPr>
          <w:tab/>
        </w:r>
        <w:r w:rsidRPr="009812A0">
          <w:rPr>
            <w:rStyle w:val="Hyperlink"/>
            <w:noProof/>
          </w:rPr>
          <w:t>Test Schedule</w:t>
        </w:r>
        <w:r>
          <w:rPr>
            <w:noProof/>
            <w:webHidden/>
          </w:rPr>
          <w:tab/>
        </w:r>
        <w:r>
          <w:rPr>
            <w:noProof/>
            <w:webHidden/>
          </w:rPr>
          <w:fldChar w:fldCharType="begin"/>
        </w:r>
        <w:r>
          <w:rPr>
            <w:noProof/>
            <w:webHidden/>
          </w:rPr>
          <w:instrText xml:space="preserve"> PAGEREF _Toc38501505 \h </w:instrText>
        </w:r>
        <w:r>
          <w:rPr>
            <w:noProof/>
            <w:webHidden/>
          </w:rPr>
        </w:r>
        <w:r>
          <w:rPr>
            <w:noProof/>
            <w:webHidden/>
          </w:rPr>
          <w:fldChar w:fldCharType="separate"/>
        </w:r>
        <w:r>
          <w:rPr>
            <w:noProof/>
            <w:webHidden/>
          </w:rPr>
          <w:t>9</w:t>
        </w:r>
        <w:r>
          <w:rPr>
            <w:noProof/>
            <w:webHidden/>
          </w:rPr>
          <w:fldChar w:fldCharType="end"/>
        </w:r>
      </w:hyperlink>
    </w:p>
    <w:p w14:paraId="22E79DD3" w14:textId="39E85C1D"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506" w:history="1">
        <w:r w:rsidRPr="009812A0">
          <w:rPr>
            <w:rStyle w:val="Hyperlink"/>
            <w:noProof/>
          </w:rPr>
          <w:t>6.</w:t>
        </w:r>
        <w:r>
          <w:rPr>
            <w:rFonts w:asciiTheme="minorHAnsi" w:eastAsiaTheme="minorEastAsia" w:hAnsiTheme="minorHAnsi" w:cstheme="minorBidi"/>
            <w:b w:val="0"/>
            <w:caps w:val="0"/>
            <w:noProof/>
            <w:sz w:val="22"/>
            <w:szCs w:val="22"/>
          </w:rPr>
          <w:tab/>
        </w:r>
        <w:r w:rsidRPr="009812A0">
          <w:rPr>
            <w:rStyle w:val="Hyperlink"/>
            <w:noProof/>
          </w:rPr>
          <w:t>Other Sections</w:t>
        </w:r>
        <w:r>
          <w:rPr>
            <w:noProof/>
            <w:webHidden/>
          </w:rPr>
          <w:tab/>
        </w:r>
        <w:r>
          <w:rPr>
            <w:noProof/>
            <w:webHidden/>
          </w:rPr>
          <w:fldChar w:fldCharType="begin"/>
        </w:r>
        <w:r>
          <w:rPr>
            <w:noProof/>
            <w:webHidden/>
          </w:rPr>
          <w:instrText xml:space="preserve"> PAGEREF _Toc38501506 \h </w:instrText>
        </w:r>
        <w:r>
          <w:rPr>
            <w:noProof/>
            <w:webHidden/>
          </w:rPr>
        </w:r>
        <w:r>
          <w:rPr>
            <w:noProof/>
            <w:webHidden/>
          </w:rPr>
          <w:fldChar w:fldCharType="separate"/>
        </w:r>
        <w:r>
          <w:rPr>
            <w:noProof/>
            <w:webHidden/>
          </w:rPr>
          <w:t>10</w:t>
        </w:r>
        <w:r>
          <w:rPr>
            <w:noProof/>
            <w:webHidden/>
          </w:rPr>
          <w:fldChar w:fldCharType="end"/>
        </w:r>
      </w:hyperlink>
    </w:p>
    <w:p w14:paraId="2A9E5C1B" w14:textId="4C2DA502"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7" w:history="1">
        <w:r w:rsidRPr="009812A0">
          <w:rPr>
            <w:rStyle w:val="Hyperlink"/>
            <w:noProof/>
          </w:rPr>
          <w:t>6.1.</w:t>
        </w:r>
        <w:r>
          <w:rPr>
            <w:rFonts w:asciiTheme="minorHAnsi" w:eastAsiaTheme="minorEastAsia" w:hAnsiTheme="minorHAnsi" w:cstheme="minorBidi"/>
            <w:b w:val="0"/>
            <w:bCs w:val="0"/>
            <w:smallCaps w:val="0"/>
            <w:noProof/>
            <w:sz w:val="22"/>
            <w:szCs w:val="22"/>
          </w:rPr>
          <w:tab/>
        </w:r>
        <w:r w:rsidRPr="009812A0">
          <w:rPr>
            <w:rStyle w:val="Hyperlink"/>
            <w:noProof/>
          </w:rPr>
          <w:t>Software Requirements</w:t>
        </w:r>
        <w:r>
          <w:rPr>
            <w:noProof/>
            <w:webHidden/>
          </w:rPr>
          <w:tab/>
        </w:r>
        <w:r>
          <w:rPr>
            <w:noProof/>
            <w:webHidden/>
          </w:rPr>
          <w:fldChar w:fldCharType="begin"/>
        </w:r>
        <w:r>
          <w:rPr>
            <w:noProof/>
            <w:webHidden/>
          </w:rPr>
          <w:instrText xml:space="preserve"> PAGEREF _Toc38501507 \h </w:instrText>
        </w:r>
        <w:r>
          <w:rPr>
            <w:noProof/>
            <w:webHidden/>
          </w:rPr>
        </w:r>
        <w:r>
          <w:rPr>
            <w:noProof/>
            <w:webHidden/>
          </w:rPr>
          <w:fldChar w:fldCharType="separate"/>
        </w:r>
        <w:r>
          <w:rPr>
            <w:noProof/>
            <w:webHidden/>
          </w:rPr>
          <w:t>10</w:t>
        </w:r>
        <w:r>
          <w:rPr>
            <w:noProof/>
            <w:webHidden/>
          </w:rPr>
          <w:fldChar w:fldCharType="end"/>
        </w:r>
      </w:hyperlink>
    </w:p>
    <w:p w14:paraId="184030FB" w14:textId="16DC0F43" w:rsidR="008E1C7F" w:rsidRDefault="008E1C7F">
      <w:pPr>
        <w:pStyle w:val="TOC1"/>
        <w:tabs>
          <w:tab w:val="left" w:pos="400"/>
        </w:tabs>
        <w:rPr>
          <w:rFonts w:asciiTheme="minorHAnsi" w:eastAsiaTheme="minorEastAsia" w:hAnsiTheme="minorHAnsi" w:cstheme="minorBidi"/>
          <w:b w:val="0"/>
          <w:caps w:val="0"/>
          <w:noProof/>
          <w:sz w:val="22"/>
          <w:szCs w:val="22"/>
        </w:rPr>
      </w:pPr>
      <w:hyperlink w:anchor="_Toc38501508" w:history="1">
        <w:r w:rsidRPr="009812A0">
          <w:rPr>
            <w:rStyle w:val="Hyperlink"/>
            <w:noProof/>
          </w:rPr>
          <w:t>7.</w:t>
        </w:r>
        <w:r>
          <w:rPr>
            <w:rFonts w:asciiTheme="minorHAnsi" w:eastAsiaTheme="minorEastAsia" w:hAnsiTheme="minorHAnsi" w:cstheme="minorBidi"/>
            <w:b w:val="0"/>
            <w:caps w:val="0"/>
            <w:noProof/>
            <w:sz w:val="22"/>
            <w:szCs w:val="22"/>
          </w:rPr>
          <w:tab/>
        </w:r>
        <w:r w:rsidRPr="009812A0">
          <w:rPr>
            <w:rStyle w:val="Hyperlink"/>
            <w:noProof/>
          </w:rPr>
          <w:t>Appendix</w:t>
        </w:r>
        <w:r>
          <w:rPr>
            <w:noProof/>
            <w:webHidden/>
          </w:rPr>
          <w:tab/>
        </w:r>
        <w:r>
          <w:rPr>
            <w:noProof/>
            <w:webHidden/>
          </w:rPr>
          <w:fldChar w:fldCharType="begin"/>
        </w:r>
        <w:r>
          <w:rPr>
            <w:noProof/>
            <w:webHidden/>
          </w:rPr>
          <w:instrText xml:space="preserve"> PAGEREF _Toc38501508 \h </w:instrText>
        </w:r>
        <w:r>
          <w:rPr>
            <w:noProof/>
            <w:webHidden/>
          </w:rPr>
        </w:r>
        <w:r>
          <w:rPr>
            <w:noProof/>
            <w:webHidden/>
          </w:rPr>
          <w:fldChar w:fldCharType="separate"/>
        </w:r>
        <w:r>
          <w:rPr>
            <w:noProof/>
            <w:webHidden/>
          </w:rPr>
          <w:t>11</w:t>
        </w:r>
        <w:r>
          <w:rPr>
            <w:noProof/>
            <w:webHidden/>
          </w:rPr>
          <w:fldChar w:fldCharType="end"/>
        </w:r>
      </w:hyperlink>
    </w:p>
    <w:p w14:paraId="71A3D75C" w14:textId="3E4BC337"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09" w:history="1">
        <w:r w:rsidRPr="009812A0">
          <w:rPr>
            <w:rStyle w:val="Hyperlink"/>
            <w:noProof/>
          </w:rPr>
          <w:t>7.1.</w:t>
        </w:r>
        <w:r>
          <w:rPr>
            <w:rFonts w:asciiTheme="minorHAnsi" w:eastAsiaTheme="minorEastAsia" w:hAnsiTheme="minorHAnsi" w:cstheme="minorBidi"/>
            <w:b w:val="0"/>
            <w:bCs w:val="0"/>
            <w:smallCaps w:val="0"/>
            <w:noProof/>
            <w:sz w:val="22"/>
            <w:szCs w:val="22"/>
          </w:rPr>
          <w:tab/>
        </w:r>
        <w:r w:rsidRPr="009812A0">
          <w:rPr>
            <w:rStyle w:val="Hyperlink"/>
            <w:noProof/>
          </w:rPr>
          <w:t>Opening Database Files with File -&gt; Open</w:t>
        </w:r>
        <w:r>
          <w:rPr>
            <w:noProof/>
            <w:webHidden/>
          </w:rPr>
          <w:tab/>
        </w:r>
        <w:r>
          <w:rPr>
            <w:noProof/>
            <w:webHidden/>
          </w:rPr>
          <w:fldChar w:fldCharType="begin"/>
        </w:r>
        <w:r>
          <w:rPr>
            <w:noProof/>
            <w:webHidden/>
          </w:rPr>
          <w:instrText xml:space="preserve"> PAGEREF _Toc38501509 \h </w:instrText>
        </w:r>
        <w:r>
          <w:rPr>
            <w:noProof/>
            <w:webHidden/>
          </w:rPr>
        </w:r>
        <w:r>
          <w:rPr>
            <w:noProof/>
            <w:webHidden/>
          </w:rPr>
          <w:fldChar w:fldCharType="separate"/>
        </w:r>
        <w:r>
          <w:rPr>
            <w:noProof/>
            <w:webHidden/>
          </w:rPr>
          <w:t>11</w:t>
        </w:r>
        <w:r>
          <w:rPr>
            <w:noProof/>
            <w:webHidden/>
          </w:rPr>
          <w:fldChar w:fldCharType="end"/>
        </w:r>
      </w:hyperlink>
    </w:p>
    <w:p w14:paraId="3589DDE2" w14:textId="32FB74E2"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10" w:history="1">
        <w:r w:rsidRPr="009812A0">
          <w:rPr>
            <w:rStyle w:val="Hyperlink"/>
            <w:noProof/>
          </w:rPr>
          <w:t>7.2.</w:t>
        </w:r>
        <w:r>
          <w:rPr>
            <w:rFonts w:asciiTheme="minorHAnsi" w:eastAsiaTheme="minorEastAsia" w:hAnsiTheme="minorHAnsi" w:cstheme="minorBidi"/>
            <w:b w:val="0"/>
            <w:bCs w:val="0"/>
            <w:smallCaps w:val="0"/>
            <w:noProof/>
            <w:sz w:val="22"/>
            <w:szCs w:val="22"/>
          </w:rPr>
          <w:tab/>
        </w:r>
        <w:r w:rsidRPr="009812A0">
          <w:rPr>
            <w:rStyle w:val="Hyperlink"/>
            <w:noProof/>
          </w:rPr>
          <w:t>Database Edit and Table Edit Windows</w:t>
        </w:r>
        <w:r>
          <w:rPr>
            <w:noProof/>
            <w:webHidden/>
          </w:rPr>
          <w:tab/>
        </w:r>
        <w:r>
          <w:rPr>
            <w:noProof/>
            <w:webHidden/>
          </w:rPr>
          <w:fldChar w:fldCharType="begin"/>
        </w:r>
        <w:r>
          <w:rPr>
            <w:noProof/>
            <w:webHidden/>
          </w:rPr>
          <w:instrText xml:space="preserve"> PAGEREF _Toc38501510 \h </w:instrText>
        </w:r>
        <w:r>
          <w:rPr>
            <w:noProof/>
            <w:webHidden/>
          </w:rPr>
        </w:r>
        <w:r>
          <w:rPr>
            <w:noProof/>
            <w:webHidden/>
          </w:rPr>
          <w:fldChar w:fldCharType="separate"/>
        </w:r>
        <w:r>
          <w:rPr>
            <w:noProof/>
            <w:webHidden/>
          </w:rPr>
          <w:t>11</w:t>
        </w:r>
        <w:r>
          <w:rPr>
            <w:noProof/>
            <w:webHidden/>
          </w:rPr>
          <w:fldChar w:fldCharType="end"/>
        </w:r>
      </w:hyperlink>
    </w:p>
    <w:p w14:paraId="0511EB84" w14:textId="083FA40F"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11" w:history="1">
        <w:r w:rsidRPr="009812A0">
          <w:rPr>
            <w:rStyle w:val="Hyperlink"/>
            <w:noProof/>
          </w:rPr>
          <w:t>7.3.</w:t>
        </w:r>
        <w:r>
          <w:rPr>
            <w:rFonts w:asciiTheme="minorHAnsi" w:eastAsiaTheme="minorEastAsia" w:hAnsiTheme="minorHAnsi" w:cstheme="minorBidi"/>
            <w:b w:val="0"/>
            <w:bCs w:val="0"/>
            <w:smallCaps w:val="0"/>
            <w:noProof/>
            <w:sz w:val="22"/>
            <w:szCs w:val="22"/>
          </w:rPr>
          <w:tab/>
        </w:r>
        <w:r w:rsidRPr="009812A0">
          <w:rPr>
            <w:rStyle w:val="Hyperlink"/>
            <w:noProof/>
          </w:rPr>
          <w:t>Filter Search</w:t>
        </w:r>
        <w:r>
          <w:rPr>
            <w:noProof/>
            <w:webHidden/>
          </w:rPr>
          <w:tab/>
        </w:r>
        <w:r>
          <w:rPr>
            <w:noProof/>
            <w:webHidden/>
          </w:rPr>
          <w:fldChar w:fldCharType="begin"/>
        </w:r>
        <w:r>
          <w:rPr>
            <w:noProof/>
            <w:webHidden/>
          </w:rPr>
          <w:instrText xml:space="preserve"> PAGEREF _Toc38501511 \h </w:instrText>
        </w:r>
        <w:r>
          <w:rPr>
            <w:noProof/>
            <w:webHidden/>
          </w:rPr>
        </w:r>
        <w:r>
          <w:rPr>
            <w:noProof/>
            <w:webHidden/>
          </w:rPr>
          <w:fldChar w:fldCharType="separate"/>
        </w:r>
        <w:r>
          <w:rPr>
            <w:noProof/>
            <w:webHidden/>
          </w:rPr>
          <w:t>11</w:t>
        </w:r>
        <w:r>
          <w:rPr>
            <w:noProof/>
            <w:webHidden/>
          </w:rPr>
          <w:fldChar w:fldCharType="end"/>
        </w:r>
      </w:hyperlink>
    </w:p>
    <w:p w14:paraId="1B84D436" w14:textId="3D1D2000"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12" w:history="1">
        <w:r w:rsidRPr="009812A0">
          <w:rPr>
            <w:rStyle w:val="Hyperlink"/>
            <w:noProof/>
          </w:rPr>
          <w:t>7.4.</w:t>
        </w:r>
        <w:r>
          <w:rPr>
            <w:rFonts w:asciiTheme="minorHAnsi" w:eastAsiaTheme="minorEastAsia" w:hAnsiTheme="minorHAnsi" w:cstheme="minorBidi"/>
            <w:b w:val="0"/>
            <w:bCs w:val="0"/>
            <w:smallCaps w:val="0"/>
            <w:noProof/>
            <w:sz w:val="22"/>
            <w:szCs w:val="22"/>
          </w:rPr>
          <w:tab/>
        </w:r>
        <w:r w:rsidRPr="009812A0">
          <w:rPr>
            <w:rStyle w:val="Hyperlink"/>
            <w:noProof/>
          </w:rPr>
          <w:t>Filter Types</w:t>
        </w:r>
        <w:r>
          <w:rPr>
            <w:noProof/>
            <w:webHidden/>
          </w:rPr>
          <w:tab/>
        </w:r>
        <w:r>
          <w:rPr>
            <w:noProof/>
            <w:webHidden/>
          </w:rPr>
          <w:fldChar w:fldCharType="begin"/>
        </w:r>
        <w:r>
          <w:rPr>
            <w:noProof/>
            <w:webHidden/>
          </w:rPr>
          <w:instrText xml:space="preserve"> PAGEREF _Toc38501512 \h </w:instrText>
        </w:r>
        <w:r>
          <w:rPr>
            <w:noProof/>
            <w:webHidden/>
          </w:rPr>
        </w:r>
        <w:r>
          <w:rPr>
            <w:noProof/>
            <w:webHidden/>
          </w:rPr>
          <w:fldChar w:fldCharType="separate"/>
        </w:r>
        <w:r>
          <w:rPr>
            <w:noProof/>
            <w:webHidden/>
          </w:rPr>
          <w:t>12</w:t>
        </w:r>
        <w:r>
          <w:rPr>
            <w:noProof/>
            <w:webHidden/>
          </w:rPr>
          <w:fldChar w:fldCharType="end"/>
        </w:r>
      </w:hyperlink>
    </w:p>
    <w:p w14:paraId="51CDEA5E" w14:textId="265AF01F"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13" w:history="1">
        <w:r w:rsidRPr="009812A0">
          <w:rPr>
            <w:rStyle w:val="Hyperlink"/>
            <w:noProof/>
          </w:rPr>
          <w:t>7.5.</w:t>
        </w:r>
        <w:r>
          <w:rPr>
            <w:rFonts w:asciiTheme="minorHAnsi" w:eastAsiaTheme="minorEastAsia" w:hAnsiTheme="minorHAnsi" w:cstheme="minorBidi"/>
            <w:b w:val="0"/>
            <w:bCs w:val="0"/>
            <w:smallCaps w:val="0"/>
            <w:noProof/>
            <w:sz w:val="22"/>
            <w:szCs w:val="22"/>
          </w:rPr>
          <w:tab/>
        </w:r>
        <w:r w:rsidRPr="009812A0">
          <w:rPr>
            <w:rStyle w:val="Hyperlink"/>
            <w:noProof/>
          </w:rPr>
          <w:t>Filter Help Screen Logic Example</w:t>
        </w:r>
        <w:r>
          <w:rPr>
            <w:noProof/>
            <w:webHidden/>
          </w:rPr>
          <w:tab/>
        </w:r>
        <w:r>
          <w:rPr>
            <w:noProof/>
            <w:webHidden/>
          </w:rPr>
          <w:fldChar w:fldCharType="begin"/>
        </w:r>
        <w:r>
          <w:rPr>
            <w:noProof/>
            <w:webHidden/>
          </w:rPr>
          <w:instrText xml:space="preserve"> PAGEREF _Toc38501513 \h </w:instrText>
        </w:r>
        <w:r>
          <w:rPr>
            <w:noProof/>
            <w:webHidden/>
          </w:rPr>
        </w:r>
        <w:r>
          <w:rPr>
            <w:noProof/>
            <w:webHidden/>
          </w:rPr>
          <w:fldChar w:fldCharType="separate"/>
        </w:r>
        <w:r>
          <w:rPr>
            <w:noProof/>
            <w:webHidden/>
          </w:rPr>
          <w:t>12</w:t>
        </w:r>
        <w:r>
          <w:rPr>
            <w:noProof/>
            <w:webHidden/>
          </w:rPr>
          <w:fldChar w:fldCharType="end"/>
        </w:r>
      </w:hyperlink>
    </w:p>
    <w:p w14:paraId="63A4EE50" w14:textId="50485736" w:rsidR="008E1C7F" w:rsidRDefault="008E1C7F">
      <w:pPr>
        <w:pStyle w:val="TOC2"/>
        <w:tabs>
          <w:tab w:val="left" w:pos="1200"/>
        </w:tabs>
        <w:rPr>
          <w:rFonts w:asciiTheme="minorHAnsi" w:eastAsiaTheme="minorEastAsia" w:hAnsiTheme="minorHAnsi" w:cstheme="minorBidi"/>
          <w:b w:val="0"/>
          <w:bCs w:val="0"/>
          <w:smallCaps w:val="0"/>
          <w:noProof/>
          <w:sz w:val="22"/>
          <w:szCs w:val="22"/>
        </w:rPr>
      </w:pPr>
      <w:hyperlink w:anchor="_Toc38501514" w:history="1">
        <w:r w:rsidRPr="009812A0">
          <w:rPr>
            <w:rStyle w:val="Hyperlink"/>
            <w:noProof/>
          </w:rPr>
          <w:t>7.6.</w:t>
        </w:r>
        <w:r>
          <w:rPr>
            <w:rFonts w:asciiTheme="minorHAnsi" w:eastAsiaTheme="minorEastAsia" w:hAnsiTheme="minorHAnsi" w:cstheme="minorBidi"/>
            <w:b w:val="0"/>
            <w:bCs w:val="0"/>
            <w:smallCaps w:val="0"/>
            <w:noProof/>
            <w:sz w:val="22"/>
            <w:szCs w:val="22"/>
          </w:rPr>
          <w:tab/>
        </w:r>
        <w:r w:rsidRPr="009812A0">
          <w:rPr>
            <w:rStyle w:val="Hyperlink"/>
            <w:noProof/>
          </w:rPr>
          <w:t>Edit Search Window</w:t>
        </w:r>
        <w:r>
          <w:rPr>
            <w:noProof/>
            <w:webHidden/>
          </w:rPr>
          <w:tab/>
        </w:r>
        <w:r>
          <w:rPr>
            <w:noProof/>
            <w:webHidden/>
          </w:rPr>
          <w:fldChar w:fldCharType="begin"/>
        </w:r>
        <w:r>
          <w:rPr>
            <w:noProof/>
            <w:webHidden/>
          </w:rPr>
          <w:instrText xml:space="preserve"> PAGEREF _Toc38501514 \h </w:instrText>
        </w:r>
        <w:r>
          <w:rPr>
            <w:noProof/>
            <w:webHidden/>
          </w:rPr>
        </w:r>
        <w:r>
          <w:rPr>
            <w:noProof/>
            <w:webHidden/>
          </w:rPr>
          <w:fldChar w:fldCharType="separate"/>
        </w:r>
        <w:r>
          <w:rPr>
            <w:noProof/>
            <w:webHidden/>
          </w:rPr>
          <w:t>12</w:t>
        </w:r>
        <w:r>
          <w:rPr>
            <w:noProof/>
            <w:webHidden/>
          </w:rPr>
          <w:fldChar w:fldCharType="end"/>
        </w:r>
      </w:hyperlink>
    </w:p>
    <w:p w14:paraId="3C969ABE" w14:textId="634867B0" w:rsidR="00941D93" w:rsidRDefault="00941D93">
      <w:pPr>
        <w:pStyle w:val="TOC2"/>
      </w:pPr>
      <w:r>
        <w:fldChar w:fldCharType="end"/>
      </w:r>
    </w:p>
    <w:p w14:paraId="78BB3C18" w14:textId="77777777"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8501488"/>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8501489"/>
      <w:r>
        <w:t>Purpose</w:t>
      </w:r>
      <w:bookmarkEnd w:id="22"/>
    </w:p>
    <w:p w14:paraId="59494170" w14:textId="77777777" w:rsidR="00941D93" w:rsidRDefault="00941D93"/>
    <w:p w14:paraId="6501371E" w14:textId="5B41033C" w:rsidR="00BE01C4" w:rsidRDefault="00BE01C4" w:rsidP="007A4335">
      <w:r>
        <w:t>The project is Dr. Roach’s database table editor.</w:t>
      </w:r>
      <w:r w:rsidR="0091598B">
        <w:t xml:space="preserve"> </w:t>
      </w:r>
      <w:r w:rsidR="00AF5084">
        <w:t xml:space="preserve"> Included in this document is the description of the test items and features, testing approach, test cases, and test schedule.</w:t>
      </w:r>
      <w:r w:rsidR="0091598B">
        <w:t xml:space="preserve"> </w:t>
      </w:r>
      <w:r>
        <w:t xml:space="preserve">This document </w:t>
      </w:r>
      <w:r w:rsidR="0091598B">
        <w:t xml:space="preserve">is a system test plan, described from the customer’s point of view. The test plan </w:t>
      </w:r>
      <w:r>
        <w:t xml:space="preserve">will cover a </w:t>
      </w:r>
      <w:r w:rsidR="00E52798">
        <w:t xml:space="preserve">small </w:t>
      </w:r>
      <w:r>
        <w:t>portion of black box system testing</w:t>
      </w:r>
      <w:r w:rsidR="00AF5084">
        <w:t xml:space="preserve"> which will be explained in more detail under section</w:t>
      </w:r>
      <w:r w:rsidR="00464851" w:rsidRPr="00464851">
        <w:t xml:space="preserve"> </w:t>
      </w:r>
      <w:hyperlink w:anchor="_System_Overview" w:history="1">
        <w:r w:rsidR="00464851" w:rsidRPr="001F46FC">
          <w:rPr>
            <w:rStyle w:val="Hyperlink"/>
          </w:rPr>
          <w:t>1.3 System Overview</w:t>
        </w:r>
      </w:hyperlink>
      <w:r>
        <w:t>.</w:t>
      </w:r>
    </w:p>
    <w:p w14:paraId="1802D1D6" w14:textId="77777777" w:rsidR="00941D93" w:rsidRDefault="00941D93"/>
    <w:p w14:paraId="3F38AFAC" w14:textId="77777777" w:rsidR="00941D93" w:rsidRDefault="00941D93">
      <w:pPr>
        <w:pStyle w:val="Heading2"/>
      </w:pPr>
      <w:bookmarkStart w:id="23" w:name="_Scope"/>
      <w:bookmarkStart w:id="24" w:name="_Toc38501490"/>
      <w:bookmarkEnd w:id="23"/>
      <w:r>
        <w:t>Scope</w:t>
      </w:r>
      <w:bookmarkEnd w:id="24"/>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5" w:name="_System_Overview"/>
      <w:bookmarkStart w:id="26" w:name="_Toc38501491"/>
      <w:bookmarkEnd w:id="25"/>
      <w:r>
        <w:t>System Overview</w:t>
      </w:r>
      <w:bookmarkEnd w:id="26"/>
    </w:p>
    <w:p w14:paraId="72A5E05A" w14:textId="77777777" w:rsidR="009D09E4" w:rsidRPr="009D09E4" w:rsidRDefault="009D09E4" w:rsidP="009D09E4"/>
    <w:p w14:paraId="35DBBA5A" w14:textId="47979704" w:rsidR="001B7429" w:rsidRDefault="001B7429">
      <w:r>
        <w:t xml:space="preserve">The system to be tested is Dr. Roach’s database table editor. </w:t>
      </w:r>
      <w:r w:rsidR="0004214F">
        <w:t>T</w:t>
      </w:r>
      <w:r>
        <w:t xml:space="preserve">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7" w:name="_Toc38501492"/>
      <w:r>
        <w:t>Suspension and Exit Criteria</w:t>
      </w:r>
      <w:bookmarkEnd w:id="27"/>
    </w:p>
    <w:p w14:paraId="2EF39D2F" w14:textId="77777777" w:rsidR="000D54D8" w:rsidRDefault="000D54D8" w:rsidP="00150787"/>
    <w:p w14:paraId="18B4D065" w14:textId="74C9375B" w:rsidR="005216C1" w:rsidRPr="00013402" w:rsidRDefault="005216C1" w:rsidP="00150787">
      <w:r>
        <w:t xml:space="preserve">There </w:t>
      </w:r>
      <w:r w:rsidR="007C5237">
        <w:t>are</w:t>
      </w:r>
      <w:r>
        <w:t xml:space="preserve"> no</w:t>
      </w:r>
      <w:r w:rsidR="00513157">
        <w:t>t</w:t>
      </w:r>
      <w:r>
        <w:t xml:space="preserve"> suspension criteria</w:t>
      </w:r>
      <w:r w:rsidR="00D26372">
        <w:t>, all test cases will be executed. E</w:t>
      </w:r>
      <w:r>
        <w:t>xit criteria</w:t>
      </w:r>
      <w:r w:rsidR="0060419F">
        <w:t xml:space="preserve"> for this project</w:t>
      </w:r>
      <w:r w:rsidR="00D26372">
        <w:t xml:space="preserve"> is the completion of all test cases</w:t>
      </w:r>
      <w:r w:rsidR="000D54D8">
        <w:t>.</w:t>
      </w:r>
    </w:p>
    <w:p w14:paraId="07AEC7C5" w14:textId="7323F2E2" w:rsidR="00941D93" w:rsidRDefault="00941D93">
      <w:pPr>
        <w:pStyle w:val="Heading2"/>
      </w:pPr>
      <w:bookmarkStart w:id="28" w:name="_Toc38501493"/>
      <w:r>
        <w:t>Document Overview</w:t>
      </w:r>
      <w:bookmarkEnd w:id="28"/>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29" w:name="_Toc38501494"/>
      <w:r>
        <w:t>References</w:t>
      </w:r>
      <w:bookmarkEnd w:id="29"/>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0" w:name="_Toc227033591"/>
      <w:r>
        <w:br w:type="page"/>
      </w:r>
      <w:bookmarkStart w:id="31" w:name="_Toc38501495"/>
      <w:r w:rsidRPr="00CC138B">
        <w:lastRenderedPageBreak/>
        <w:t>Test Items and Features</w:t>
      </w:r>
      <w:bookmarkEnd w:id="30"/>
      <w:bookmarkEnd w:id="31"/>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2" w:name="_Toc38501496"/>
      <w:r>
        <w:t>Test Items</w:t>
      </w:r>
      <w:bookmarkEnd w:id="32"/>
    </w:p>
    <w:p w14:paraId="75647900" w14:textId="2A82FD85" w:rsidR="00226F55" w:rsidRDefault="00226F55" w:rsidP="00226F55"/>
    <w:p w14:paraId="7A4CD5F7" w14:textId="43644670" w:rsidR="00C96CC0" w:rsidRDefault="00C96CC0" w:rsidP="00C96CC0">
      <w:r>
        <w:t xml:space="preserve">Test items include everything found in our group 2 team 9 repository, located at </w:t>
      </w:r>
      <w:hyperlink r:id="rId11" w:history="1">
        <w:r w:rsidRPr="008C15B0">
          <w:rPr>
            <w:rStyle w:val="Hyperlink"/>
          </w:rPr>
          <w:t>https://github.com/CS5387/testplangroup2-team_9.git</w:t>
        </w:r>
      </w:hyperlink>
      <w:r>
        <w:t>. The directly used</w:t>
      </w:r>
      <w:r w:rsidR="002F3E49">
        <w:t xml:space="preserve"> files</w:t>
      </w:r>
      <w:r>
        <w:t xml:space="preserve"> for testing are </w:t>
      </w:r>
      <w:r w:rsidR="00A12DB0">
        <w:t xml:space="preserve">shown below in Table 1: Test </w:t>
      </w:r>
      <w:r w:rsidR="005A0C1E">
        <w:t xml:space="preserve">Plan </w:t>
      </w:r>
      <w:r w:rsidR="00A12DB0">
        <w:t>Items.</w:t>
      </w:r>
      <w:r w:rsidR="00B273AC">
        <w:t xml:space="preserve"> </w:t>
      </w:r>
      <w:r w:rsidR="00B273AC">
        <w:t>A more detailed description of the software can be found in Spec.docx, DbEditTestPlanAssign.docx, and TestPlanAssign040120.pptx provided by Dr. Roach.</w:t>
      </w:r>
    </w:p>
    <w:p w14:paraId="52FD9220" w14:textId="77777777" w:rsidR="00A12DB0" w:rsidRDefault="00A12DB0" w:rsidP="00C96CC0"/>
    <w:p w14:paraId="565B8714" w14:textId="4E60DBCB" w:rsidR="005A0C1E" w:rsidRPr="005A0C1E" w:rsidRDefault="005A0C1E" w:rsidP="005A0C1E">
      <w:pPr>
        <w:rPr>
          <w:b/>
          <w:bCs/>
        </w:rPr>
      </w:pPr>
      <w:r>
        <w:rPr>
          <w:b/>
          <w:bCs/>
        </w:rPr>
        <w:t>Table 1: Test Plan Items</w:t>
      </w:r>
    </w:p>
    <w:tbl>
      <w:tblPr>
        <w:tblStyle w:val="TableGrid"/>
        <w:tblW w:w="0" w:type="auto"/>
        <w:tblLook w:val="04A0" w:firstRow="1" w:lastRow="0" w:firstColumn="1" w:lastColumn="0" w:noHBand="0" w:noVBand="1"/>
      </w:tblPr>
      <w:tblGrid>
        <w:gridCol w:w="4495"/>
        <w:gridCol w:w="4495"/>
      </w:tblGrid>
      <w:tr w:rsidR="00CD398A" w14:paraId="6AD98D9F" w14:textId="77777777" w:rsidTr="00E264A9">
        <w:tc>
          <w:tcPr>
            <w:tcW w:w="4495" w:type="dxa"/>
            <w:shd w:val="clear" w:color="auto" w:fill="D0CECE" w:themeFill="background2" w:themeFillShade="E6"/>
          </w:tcPr>
          <w:p w14:paraId="1AF27EC4" w14:textId="5B4AEC51" w:rsidR="00CD398A" w:rsidRDefault="008C273B" w:rsidP="00E264A9">
            <w:pPr>
              <w:jc w:val="center"/>
            </w:pPr>
            <w:r w:rsidRPr="008C273B">
              <w:rPr>
                <w:b/>
                <w:bCs/>
              </w:rPr>
              <w:t>Item</w:t>
            </w:r>
          </w:p>
        </w:tc>
        <w:tc>
          <w:tcPr>
            <w:tcW w:w="4495" w:type="dxa"/>
            <w:shd w:val="clear" w:color="auto" w:fill="D0CECE" w:themeFill="background2" w:themeFillShade="E6"/>
          </w:tcPr>
          <w:p w14:paraId="63F5E185" w14:textId="77777777" w:rsidR="00CD398A" w:rsidRPr="00D26372" w:rsidRDefault="00CD398A" w:rsidP="00E264A9">
            <w:pPr>
              <w:jc w:val="center"/>
              <w:rPr>
                <w:b/>
                <w:bCs/>
              </w:rPr>
            </w:pPr>
            <w:r w:rsidRPr="00D26372">
              <w:rPr>
                <w:b/>
                <w:bCs/>
              </w:rPr>
              <w:t>Description</w:t>
            </w:r>
          </w:p>
        </w:tc>
      </w:tr>
      <w:tr w:rsidR="00CD398A" w14:paraId="711E5C29" w14:textId="77777777" w:rsidTr="00E264A9">
        <w:tc>
          <w:tcPr>
            <w:tcW w:w="4495" w:type="dxa"/>
          </w:tcPr>
          <w:p w14:paraId="371AF297" w14:textId="63D6BA17" w:rsidR="00CD398A" w:rsidRDefault="008C273B" w:rsidP="00E264A9">
            <w:r>
              <w:t>dbEdit.jar</w:t>
            </w:r>
          </w:p>
        </w:tc>
        <w:tc>
          <w:tcPr>
            <w:tcW w:w="4495" w:type="dxa"/>
          </w:tcPr>
          <w:p w14:paraId="1FD95F01" w14:textId="0F9F2F26" w:rsidR="00CD398A" w:rsidRDefault="008C273B" w:rsidP="00E264A9">
            <w:r>
              <w:t>The executable to run the database editing tool.</w:t>
            </w:r>
          </w:p>
        </w:tc>
      </w:tr>
      <w:tr w:rsidR="00CD398A" w14:paraId="3FD611D8" w14:textId="77777777" w:rsidTr="00E264A9">
        <w:tc>
          <w:tcPr>
            <w:tcW w:w="4495" w:type="dxa"/>
          </w:tcPr>
          <w:p w14:paraId="34C296F1" w14:textId="23003FAA" w:rsidR="00CD398A" w:rsidRDefault="008C273B" w:rsidP="00E264A9">
            <w:r>
              <w:t>TEST_DB.xml</w:t>
            </w:r>
          </w:p>
        </w:tc>
        <w:tc>
          <w:tcPr>
            <w:tcW w:w="4495" w:type="dxa"/>
          </w:tcPr>
          <w:p w14:paraId="282573BE" w14:textId="779F84B5" w:rsidR="00CD398A" w:rsidRDefault="008C273B" w:rsidP="00E264A9">
            <w:r>
              <w:t xml:space="preserve">The database </w:t>
            </w:r>
            <w:proofErr w:type="gramStart"/>
            <w:r>
              <w:t>file</w:t>
            </w:r>
            <w:proofErr w:type="gramEnd"/>
            <w:r>
              <w:t>.</w:t>
            </w:r>
          </w:p>
        </w:tc>
      </w:tr>
      <w:tr w:rsidR="008C273B" w14:paraId="16E4EC85" w14:textId="77777777" w:rsidTr="00E264A9">
        <w:tc>
          <w:tcPr>
            <w:tcW w:w="4495" w:type="dxa"/>
          </w:tcPr>
          <w:p w14:paraId="0756CD85" w14:textId="5696BA9C" w:rsidR="008C273B" w:rsidRDefault="008C273B" w:rsidP="00E264A9">
            <w:r>
              <w:t>TEST_DB__CONSTRAINT_TABLE</w:t>
            </w:r>
            <w:r>
              <w:t>.xml</w:t>
            </w:r>
          </w:p>
        </w:tc>
        <w:tc>
          <w:tcPr>
            <w:tcW w:w="4495" w:type="dxa"/>
          </w:tcPr>
          <w:p w14:paraId="281709EF" w14:textId="784E6AB9" w:rsidR="008C273B" w:rsidRDefault="008C273B" w:rsidP="00E264A9">
            <w:r>
              <w:t>The xml file for the constraint table.</w:t>
            </w:r>
          </w:p>
        </w:tc>
      </w:tr>
      <w:tr w:rsidR="008C273B" w14:paraId="5E13B351" w14:textId="77777777" w:rsidTr="00E264A9">
        <w:tc>
          <w:tcPr>
            <w:tcW w:w="4495" w:type="dxa"/>
          </w:tcPr>
          <w:p w14:paraId="1A7B9168" w14:textId="3749FC05" w:rsidR="008C273B" w:rsidRDefault="008C273B" w:rsidP="00E264A9">
            <w:r>
              <w:t>TEST_DB__TYPE_TABLE.XML</w:t>
            </w:r>
          </w:p>
        </w:tc>
        <w:tc>
          <w:tcPr>
            <w:tcW w:w="4495" w:type="dxa"/>
          </w:tcPr>
          <w:p w14:paraId="118608FE" w14:textId="727612D6" w:rsidR="008C273B" w:rsidRDefault="008C273B" w:rsidP="00E264A9">
            <w:r>
              <w:t>The xml file for the type table.</w:t>
            </w:r>
          </w:p>
        </w:tc>
      </w:tr>
    </w:tbl>
    <w:p w14:paraId="0660C8E2" w14:textId="77777777" w:rsidR="00CD398A" w:rsidRPr="00CD398A" w:rsidRDefault="00CD398A" w:rsidP="00CD398A">
      <w:pPr>
        <w:ind w:left="360"/>
      </w:pPr>
    </w:p>
    <w:p w14:paraId="73489A3A" w14:textId="4C68A5F5" w:rsidR="00B73554" w:rsidRDefault="00E3048D" w:rsidP="00B73554">
      <w:pPr>
        <w:pStyle w:val="Heading2"/>
      </w:pPr>
      <w:bookmarkStart w:id="33" w:name="_Toc38501497"/>
      <w:r>
        <w:t xml:space="preserve">Test </w:t>
      </w:r>
      <w:r w:rsidR="00B73554">
        <w:t>Features</w:t>
      </w:r>
      <w:bookmarkEnd w:id="33"/>
    </w:p>
    <w:p w14:paraId="6294E821" w14:textId="059A2A16" w:rsidR="00B73554" w:rsidRDefault="00B73554" w:rsidP="00B73554"/>
    <w:p w14:paraId="3F227A23" w14:textId="5BD5CF2B" w:rsidR="00D26372" w:rsidRDefault="0076697F" w:rsidP="00B73554">
      <w:r>
        <w:t xml:space="preserve">The features of the program to be tested </w:t>
      </w:r>
      <w:r w:rsidR="00D26372">
        <w:t xml:space="preserve">are explained </w:t>
      </w:r>
      <w:r w:rsidR="00F22783">
        <w:t xml:space="preserve">below in Table </w:t>
      </w:r>
      <w:r w:rsidR="00A12DB0">
        <w:t>2</w:t>
      </w:r>
      <w:r w:rsidR="00F22783">
        <w:t>: Test Plan Features</w:t>
      </w:r>
      <w:r w:rsidR="00442922">
        <w:t xml:space="preserve">. </w:t>
      </w:r>
      <w:r>
        <w:t>The tests are limited to five test cases.</w:t>
      </w:r>
      <w:r w:rsidR="00442922">
        <w:t xml:space="preserve"> </w:t>
      </w:r>
      <w:r w:rsidR="004C6A5E">
        <w:t xml:space="preserve">The features can be viewed in the appendix in sections </w:t>
      </w:r>
      <w:hyperlink w:anchor="_Filter_Search" w:history="1">
        <w:r w:rsidR="004C6A5E" w:rsidRPr="004C6A5E">
          <w:rPr>
            <w:rStyle w:val="Hyperlink"/>
          </w:rPr>
          <w:t>7.3 Filter Search</w:t>
        </w:r>
      </w:hyperlink>
      <w:r w:rsidR="004C6A5E">
        <w:t xml:space="preserve"> and section </w:t>
      </w:r>
      <w:hyperlink w:anchor="_Edit_Search_Window" w:history="1">
        <w:r w:rsidR="004C6A5E" w:rsidRPr="004C6A5E">
          <w:rPr>
            <w:rStyle w:val="Hyperlink"/>
          </w:rPr>
          <w:t>7.6 Edit Search Window</w:t>
        </w:r>
      </w:hyperlink>
      <w:r w:rsidR="004C6A5E">
        <w:t>.</w:t>
      </w:r>
    </w:p>
    <w:p w14:paraId="064D3748" w14:textId="3ED9A883" w:rsidR="00B73554" w:rsidRPr="00B73554" w:rsidRDefault="00B73554" w:rsidP="00B73554"/>
    <w:p w14:paraId="3A8B8438" w14:textId="345FA1C1" w:rsidR="00941D93" w:rsidRPr="00D26372" w:rsidRDefault="00D26372">
      <w:pPr>
        <w:rPr>
          <w:b/>
          <w:bCs/>
        </w:rPr>
      </w:pPr>
      <w:r>
        <w:rPr>
          <w:b/>
          <w:bCs/>
        </w:rPr>
        <w:t xml:space="preserve">Table </w:t>
      </w:r>
      <w:r w:rsidR="00A12DB0">
        <w:rPr>
          <w:b/>
          <w:bCs/>
        </w:rPr>
        <w:t>2</w:t>
      </w:r>
      <w:r>
        <w:rPr>
          <w:b/>
          <w:bCs/>
        </w:rPr>
        <w:t>: Test Plan Features</w:t>
      </w:r>
    </w:p>
    <w:tbl>
      <w:tblPr>
        <w:tblStyle w:val="TableGrid"/>
        <w:tblW w:w="0" w:type="auto"/>
        <w:tblLook w:val="04A0" w:firstRow="1" w:lastRow="0" w:firstColumn="1" w:lastColumn="0" w:noHBand="0" w:noVBand="1"/>
      </w:tblPr>
      <w:tblGrid>
        <w:gridCol w:w="4495"/>
        <w:gridCol w:w="4495"/>
      </w:tblGrid>
      <w:tr w:rsidR="00D26372" w14:paraId="458CAA63" w14:textId="77777777" w:rsidTr="00D26372">
        <w:tc>
          <w:tcPr>
            <w:tcW w:w="4495" w:type="dxa"/>
            <w:shd w:val="clear" w:color="auto" w:fill="D0CECE" w:themeFill="background2" w:themeFillShade="E6"/>
          </w:tcPr>
          <w:p w14:paraId="2FC07C94" w14:textId="6EBB8F1B" w:rsidR="00D26372" w:rsidRDefault="00D26372" w:rsidP="00D26372">
            <w:pPr>
              <w:jc w:val="center"/>
            </w:pPr>
            <w:r w:rsidRPr="00D26372">
              <w:rPr>
                <w:b/>
                <w:bCs/>
              </w:rPr>
              <w:t>Feature</w:t>
            </w:r>
          </w:p>
        </w:tc>
        <w:tc>
          <w:tcPr>
            <w:tcW w:w="4495" w:type="dxa"/>
            <w:shd w:val="clear" w:color="auto" w:fill="D0CECE" w:themeFill="background2" w:themeFillShade="E6"/>
          </w:tcPr>
          <w:p w14:paraId="0678060C" w14:textId="74C04494" w:rsidR="00D26372" w:rsidRPr="00D26372" w:rsidRDefault="00D26372" w:rsidP="00D26372">
            <w:pPr>
              <w:jc w:val="center"/>
              <w:rPr>
                <w:b/>
                <w:bCs/>
              </w:rPr>
            </w:pPr>
            <w:r w:rsidRPr="00D26372">
              <w:rPr>
                <w:b/>
                <w:bCs/>
              </w:rPr>
              <w:t>Description</w:t>
            </w:r>
          </w:p>
        </w:tc>
      </w:tr>
      <w:tr w:rsidR="00D26372" w14:paraId="51676774" w14:textId="77777777" w:rsidTr="00D26372">
        <w:tc>
          <w:tcPr>
            <w:tcW w:w="4495" w:type="dxa"/>
          </w:tcPr>
          <w:p w14:paraId="4071825D" w14:textId="741A6AC3" w:rsidR="00D26372" w:rsidRDefault="00D26372">
            <w:r>
              <w:t>Display Filter</w:t>
            </w:r>
          </w:p>
        </w:tc>
        <w:tc>
          <w:tcPr>
            <w:tcW w:w="4495" w:type="dxa"/>
          </w:tcPr>
          <w:p w14:paraId="5DA300ED" w14:textId="4896C2A7" w:rsidR="00D26372" w:rsidRDefault="00D26372">
            <w:r>
              <w:t>The black row just under table column names. Entering data in this row should result in only the matching data rows to be displayed.</w:t>
            </w:r>
          </w:p>
        </w:tc>
      </w:tr>
      <w:tr w:rsidR="00D26372" w14:paraId="3B0ABD7E" w14:textId="77777777" w:rsidTr="00D26372">
        <w:tc>
          <w:tcPr>
            <w:tcW w:w="4495" w:type="dxa"/>
          </w:tcPr>
          <w:p w14:paraId="5F07FD8A" w14:textId="1340E597" w:rsidR="00D26372" w:rsidRDefault="00D26372">
            <w:r>
              <w:t>Edit Search Function</w:t>
            </w:r>
          </w:p>
        </w:tc>
        <w:tc>
          <w:tcPr>
            <w:tcW w:w="4495" w:type="dxa"/>
          </w:tcPr>
          <w:p w14:paraId="50968F78" w14:textId="06DDF215" w:rsidR="00D26372" w:rsidRDefault="00D26372">
            <w:r>
              <w:t>Allows search and replace of an entire database table.</w:t>
            </w:r>
          </w:p>
        </w:tc>
      </w:tr>
    </w:tbl>
    <w:p w14:paraId="33390FBB" w14:textId="77777777" w:rsidR="00D26372" w:rsidRDefault="00D26372"/>
    <w:p w14:paraId="155C2CB7" w14:textId="77777777" w:rsidR="00941D93" w:rsidRPr="00674A18" w:rsidRDefault="00941D93">
      <w:pPr>
        <w:pStyle w:val="Heading1"/>
      </w:pPr>
      <w:bookmarkStart w:id="34" w:name="_Toc38501498"/>
      <w:r w:rsidRPr="00674A18">
        <w:lastRenderedPageBreak/>
        <w:t>Testing Approach</w:t>
      </w:r>
      <w:bookmarkEnd w:id="34"/>
    </w:p>
    <w:p w14:paraId="0C2C3031" w14:textId="77777777" w:rsidR="00941D93" w:rsidRDefault="00941D93"/>
    <w:p w14:paraId="3C74DAFF" w14:textId="3A1B7C2B" w:rsidR="008433D2" w:rsidRDefault="008433D2" w:rsidP="00B34944">
      <w:r>
        <w:t>The approach used in this test plan is to test the functionality of the data base editing tool. The testing is limited to the filter functionality and the edit search functionality</w:t>
      </w:r>
      <w:r w:rsidR="005D78F4">
        <w:t xml:space="preserve">. </w:t>
      </w:r>
      <w:r>
        <w:t xml:space="preserve">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04A27B69" w:rsidR="009069AE" w:rsidRDefault="009069AE" w:rsidP="009069AE">
      <w:pPr>
        <w:pStyle w:val="Caption"/>
        <w:keepNext/>
      </w:pPr>
      <w:bookmarkStart w:id="35" w:name="_Ref234215049"/>
      <w:r>
        <w:t xml:space="preserve">Table </w:t>
      </w:r>
      <w:r w:rsidR="00A12DB0">
        <w:t>3</w:t>
      </w:r>
      <w:r>
        <w:t>: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21419CD2" w:rsidR="007A4335" w:rsidRPr="00DB710F" w:rsidRDefault="00DB710F" w:rsidP="00DB710F">
            <w:pPr>
              <w:rPr>
                <w:bCs/>
              </w:rPr>
            </w:pPr>
            <w:r>
              <w:t>To test</w:t>
            </w:r>
            <w:r w:rsidR="00972300">
              <w:t xml:space="preserve"> </w:t>
            </w:r>
            <w:r>
              <w:t>the</w:t>
            </w:r>
            <w:r w:rsidR="00BC6283">
              <w:t xml:space="preserve"> logic of the</w:t>
            </w:r>
            <w:r>
              <w:t xml:space="preserve"> filter help screen example of “&lt; </w:t>
            </w:r>
            <w:r w:rsidR="00972300">
              <w:t>12</w:t>
            </w:r>
            <w:r>
              <w:t>”</w:t>
            </w:r>
            <w:r w:rsidR="00972300">
              <w:t>.</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1EC1027E" w:rsidR="00CA6C8E" w:rsidRDefault="003F22A9" w:rsidP="003F22A9">
            <w:pPr>
              <w:rPr>
                <w:b/>
              </w:rPr>
            </w:pPr>
            <w:r>
              <w:t>To test the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6" w:name="_Toc38501499"/>
      <w:r>
        <w:lastRenderedPageBreak/>
        <w:t xml:space="preserve">Group 2 </w:t>
      </w:r>
      <w:r w:rsidR="00941D93">
        <w:t xml:space="preserve">Test </w:t>
      </w:r>
      <w:r w:rsidR="004E396D">
        <w:t>Cases</w:t>
      </w:r>
      <w:bookmarkEnd w:id="36"/>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7" w:name="_Toc38501500"/>
      <w:r>
        <w:t xml:space="preserve">Test </w:t>
      </w:r>
      <w:r w:rsidR="00827AD9">
        <w:t>1</w:t>
      </w:r>
      <w:bookmarkEnd w:id="37"/>
    </w:p>
    <w:p w14:paraId="3EA913B6" w14:textId="77777777" w:rsidR="00B34944" w:rsidRDefault="00B34944"/>
    <w:p w14:paraId="776603BB" w14:textId="63E6557D" w:rsidR="00941D93" w:rsidRPr="00251E17" w:rsidRDefault="00941D93">
      <w:r w:rsidRPr="00B34944">
        <w:rPr>
          <w:b/>
          <w:bCs/>
        </w:rPr>
        <w:t xml:space="preserve">Objective: </w:t>
      </w:r>
      <w:r w:rsidR="00BC6283">
        <w:t>To test the logic of the filter help screen example of “&lt; 12”.</w:t>
      </w:r>
    </w:p>
    <w:p w14:paraId="033264A2" w14:textId="229E7F73" w:rsidR="00941D93" w:rsidRDefault="00941D93">
      <w:r w:rsidRPr="00B34944">
        <w:rPr>
          <w:b/>
          <w:bCs/>
        </w:rPr>
        <w:t>Notes:</w:t>
      </w:r>
      <w:r w:rsidRPr="00B34944">
        <w:t xml:space="preserve"> </w:t>
      </w:r>
      <w:r w:rsidR="002264FA">
        <w:t xml:space="preserve">The specification states the filters allow a limited amount of regular expression matching described on the help pages. </w:t>
      </w:r>
      <w:r w:rsidR="009A50C1">
        <w:t xml:space="preserve">The example in question is highlighted in </w:t>
      </w:r>
      <w:hyperlink w:anchor="_Filter_Help_Screen" w:history="1">
        <w:r w:rsidR="009A50C1" w:rsidRPr="009A50C1">
          <w:rPr>
            <w:rStyle w:val="Hyperlink"/>
          </w:rPr>
          <w:t>Appendix 7.5 Filter Help Screen Logic Example</w:t>
        </w:r>
      </w:hyperlink>
      <w:r w:rsidR="009A50C1">
        <w:t xml:space="preserve">. </w:t>
      </w:r>
      <w:r w:rsidR="00C10CF5">
        <w:t>The logic of the example may be backwards.</w:t>
      </w:r>
      <w:r w:rsidR="00C10CF5">
        <w:t xml:space="preserve"> </w:t>
      </w:r>
      <w:r w:rsidR="005D2C17">
        <w:t>The filter help screen can be viewed</w:t>
      </w:r>
      <w:r w:rsidR="009A50C1">
        <w:t xml:space="preserve"> in the application</w:t>
      </w:r>
      <w:r w:rsidR="005D2C17">
        <w:t xml:space="preserve"> from the table view screen by selecting help -&gt; filter.</w:t>
      </w:r>
      <w:r w:rsidR="00C10CF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543"/>
        <w:gridCol w:w="785"/>
        <w:gridCol w:w="12"/>
        <w:gridCol w:w="942"/>
        <w:gridCol w:w="2278"/>
        <w:gridCol w:w="1727"/>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6E73052B" w:rsidR="00D00599" w:rsidRPr="00E47986" w:rsidRDefault="00D00599" w:rsidP="00AD58BD">
            <w:r w:rsidRPr="00E47986">
              <w:t xml:space="preserve">Test title:  </w:t>
            </w:r>
            <w:r w:rsidR="00CB688A">
              <w:t xml:space="preserve">Filter </w:t>
            </w:r>
            <w:r w:rsidR="00D87C70">
              <w:t>Help Screen Logic Example</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7AF6E7CD" w:rsidR="00CB688A" w:rsidRPr="00E47986" w:rsidRDefault="00CB688A" w:rsidP="003D54B8">
            <w:r>
              <w:t>Clone the database editing tool</w:t>
            </w:r>
            <w:r w:rsidR="007B33CF">
              <w:t>/repository</w:t>
            </w:r>
            <w:r>
              <w:t xml:space="preserve"> from the team repository located at </w:t>
            </w:r>
            <w:hyperlink r:id="rId12" w:history="1">
              <w:r w:rsidRPr="008C15B0">
                <w:rPr>
                  <w:rStyle w:val="Hyperlink"/>
                </w:rPr>
                <w:t>https://github.com/CS5387/testplangroup2-team_9.git</w:t>
              </w:r>
            </w:hyperlink>
            <w:r>
              <w:t>, and open dbEdit.jar.</w:t>
            </w:r>
          </w:p>
        </w:tc>
      </w:tr>
      <w:tr w:rsidR="00D00599" w14:paraId="37FC97A1" w14:textId="77777777" w:rsidTr="00ED7FFB">
        <w:trPr>
          <w:cantSplit/>
          <w:trHeight w:val="449"/>
        </w:trPr>
        <w:tc>
          <w:tcPr>
            <w:tcW w:w="715" w:type="dxa"/>
          </w:tcPr>
          <w:p w14:paraId="016460BE" w14:textId="5EC417DA" w:rsidR="00CB688A" w:rsidRDefault="00D00599" w:rsidP="006469B8">
            <w:r>
              <w:t>STEP</w:t>
            </w:r>
          </w:p>
        </w:tc>
        <w:tc>
          <w:tcPr>
            <w:tcW w:w="2970" w:type="dxa"/>
          </w:tcPr>
          <w:p w14:paraId="7275A31C" w14:textId="6E91D20D" w:rsidR="00CB688A" w:rsidRDefault="00D00599" w:rsidP="006469B8">
            <w:r>
              <w:t>OPERATOR ACTION</w:t>
            </w:r>
          </w:p>
        </w:tc>
        <w:tc>
          <w:tcPr>
            <w:tcW w:w="1980" w:type="dxa"/>
            <w:gridSpan w:val="3"/>
          </w:tcPr>
          <w:p w14:paraId="1F555021" w14:textId="51E7E9B2" w:rsidR="00CB688A" w:rsidRDefault="00D00599" w:rsidP="00AD58BD">
            <w:r>
              <w:t>PURPOSE</w:t>
            </w:r>
          </w:p>
          <w:p w14:paraId="620DFD77" w14:textId="5480A78A" w:rsidR="00CB688A" w:rsidRDefault="00CB688A" w:rsidP="00AD58BD"/>
        </w:tc>
        <w:tc>
          <w:tcPr>
            <w:tcW w:w="1350" w:type="dxa"/>
          </w:tcPr>
          <w:p w14:paraId="6E0A25B2" w14:textId="0CEB9444" w:rsidR="00D00599" w:rsidRDefault="00D00599" w:rsidP="006A4638">
            <w:r>
              <w:t>EXEPCTED RESULTS</w:t>
            </w:r>
          </w:p>
        </w:tc>
        <w:tc>
          <w:tcPr>
            <w:tcW w:w="1975" w:type="dxa"/>
          </w:tcPr>
          <w:p w14:paraId="0B6B8C93" w14:textId="0B19E4C1" w:rsidR="00D00599" w:rsidRDefault="00D00599" w:rsidP="00AD58BD">
            <w:r>
              <w:t>COMMENTS</w:t>
            </w:r>
          </w:p>
        </w:tc>
      </w:tr>
      <w:tr w:rsidR="0037537B" w14:paraId="30109160" w14:textId="77777777" w:rsidTr="0037537B">
        <w:trPr>
          <w:cantSplit/>
          <w:trHeight w:val="539"/>
        </w:trPr>
        <w:tc>
          <w:tcPr>
            <w:tcW w:w="715" w:type="dxa"/>
          </w:tcPr>
          <w:p w14:paraId="3FB06956" w14:textId="7F5B240C" w:rsidR="0037537B" w:rsidRDefault="006469B8" w:rsidP="00AD58BD">
            <w:r>
              <w:t>1.</w:t>
            </w:r>
          </w:p>
        </w:tc>
        <w:tc>
          <w:tcPr>
            <w:tcW w:w="2970" w:type="dxa"/>
          </w:tcPr>
          <w:p w14:paraId="6DC5D56A" w14:textId="7982C90B" w:rsidR="0037537B" w:rsidRDefault="006469B8" w:rsidP="00AD58BD">
            <w:r>
              <w:t>Choose, File -&gt; Open and select TEST_DB.</w:t>
            </w:r>
          </w:p>
        </w:tc>
        <w:tc>
          <w:tcPr>
            <w:tcW w:w="1980" w:type="dxa"/>
            <w:gridSpan w:val="3"/>
          </w:tcPr>
          <w:p w14:paraId="59994728" w14:textId="7CA50B76" w:rsidR="0037537B" w:rsidRDefault="006A4638" w:rsidP="00AD58BD">
            <w:r>
              <w:t xml:space="preserve">To populate the </w:t>
            </w:r>
            <w:proofErr w:type="gramStart"/>
            <w:r>
              <w:t>database</w:t>
            </w:r>
            <w:proofErr w:type="gramEnd"/>
            <w:r>
              <w:t xml:space="preserve"> edit window.</w:t>
            </w:r>
          </w:p>
        </w:tc>
        <w:tc>
          <w:tcPr>
            <w:tcW w:w="1350" w:type="dxa"/>
          </w:tcPr>
          <w:p w14:paraId="684BA8EA" w14:textId="2D3578E3" w:rsidR="0037537B" w:rsidRDefault="001B7F2B" w:rsidP="00AD58BD">
            <w:r>
              <w:t>The database edit window is populated with BIG_TABLE, CONSTRAINT_TABLE, and TYPE_TABLE.</w:t>
            </w:r>
          </w:p>
        </w:tc>
        <w:tc>
          <w:tcPr>
            <w:tcW w:w="1975" w:type="dxa"/>
          </w:tcPr>
          <w:p w14:paraId="399BFB9D" w14:textId="77777777" w:rsidR="0037537B" w:rsidRDefault="0037537B" w:rsidP="00AD58BD"/>
        </w:tc>
      </w:tr>
      <w:tr w:rsidR="006469B8" w14:paraId="57FD4AF6" w14:textId="77777777" w:rsidTr="0037537B">
        <w:trPr>
          <w:cantSplit/>
          <w:trHeight w:val="539"/>
        </w:trPr>
        <w:tc>
          <w:tcPr>
            <w:tcW w:w="715" w:type="dxa"/>
          </w:tcPr>
          <w:p w14:paraId="26D4FC94" w14:textId="4380E1FE" w:rsidR="006469B8" w:rsidRDefault="006469B8" w:rsidP="00AD58BD">
            <w:r>
              <w:t>2.</w:t>
            </w:r>
          </w:p>
        </w:tc>
        <w:tc>
          <w:tcPr>
            <w:tcW w:w="2970" w:type="dxa"/>
          </w:tcPr>
          <w:p w14:paraId="53EA740F" w14:textId="64280698" w:rsidR="006469B8" w:rsidRDefault="006469B8" w:rsidP="00AD58BD">
            <w:r>
              <w:t xml:space="preserve">Double click </w:t>
            </w:r>
            <w:proofErr w:type="spellStart"/>
            <w:r>
              <w:t>Type_Table</w:t>
            </w:r>
            <w:proofErr w:type="spellEnd"/>
            <w:r>
              <w:t>.</w:t>
            </w:r>
          </w:p>
        </w:tc>
        <w:tc>
          <w:tcPr>
            <w:tcW w:w="1980" w:type="dxa"/>
            <w:gridSpan w:val="3"/>
          </w:tcPr>
          <w:p w14:paraId="647354ED" w14:textId="5DD7EAB4" w:rsidR="006469B8" w:rsidRDefault="006A4638" w:rsidP="00AD58BD">
            <w:r>
              <w:t xml:space="preserve">To open </w:t>
            </w:r>
            <w:proofErr w:type="spellStart"/>
            <w:r>
              <w:t>Type_TABLE</w:t>
            </w:r>
            <w:proofErr w:type="spellEnd"/>
            <w:r>
              <w:t xml:space="preserve"> table edit window.</w:t>
            </w:r>
          </w:p>
        </w:tc>
        <w:tc>
          <w:tcPr>
            <w:tcW w:w="1350" w:type="dxa"/>
          </w:tcPr>
          <w:p w14:paraId="378DF8CA" w14:textId="38D8189C" w:rsidR="006469B8" w:rsidRDefault="001B7F2B" w:rsidP="00AD58BD">
            <w:r>
              <w:t>TYPE_TABLE table edit window is shown.</w:t>
            </w:r>
          </w:p>
        </w:tc>
        <w:tc>
          <w:tcPr>
            <w:tcW w:w="1975" w:type="dxa"/>
          </w:tcPr>
          <w:p w14:paraId="5C8E3E6A" w14:textId="77777777" w:rsidR="006469B8" w:rsidRDefault="006469B8" w:rsidP="00AD58BD"/>
        </w:tc>
      </w:tr>
      <w:tr w:rsidR="006469B8" w14:paraId="7E46BCB2" w14:textId="77777777" w:rsidTr="0037537B">
        <w:trPr>
          <w:cantSplit/>
          <w:trHeight w:val="539"/>
        </w:trPr>
        <w:tc>
          <w:tcPr>
            <w:tcW w:w="715" w:type="dxa"/>
          </w:tcPr>
          <w:p w14:paraId="380624B3" w14:textId="12BEDC82" w:rsidR="006469B8" w:rsidRDefault="006469B8" w:rsidP="00AD58BD">
            <w:r>
              <w:t>3.</w:t>
            </w:r>
          </w:p>
        </w:tc>
        <w:tc>
          <w:tcPr>
            <w:tcW w:w="2970" w:type="dxa"/>
          </w:tcPr>
          <w:p w14:paraId="5EBAC3DD" w14:textId="4CAEACCD" w:rsidR="006469B8" w:rsidRDefault="006469B8" w:rsidP="00AD58BD">
            <w:r>
              <w:t xml:space="preserve">Enter &lt; 12 in the filter section under the FIELD_SMALLINT column name. Push </w:t>
            </w:r>
            <w:proofErr w:type="gramStart"/>
            <w:r>
              <w:t>enter</w:t>
            </w:r>
            <w:proofErr w:type="gramEnd"/>
            <w:r>
              <w:t>.</w:t>
            </w:r>
          </w:p>
        </w:tc>
        <w:tc>
          <w:tcPr>
            <w:tcW w:w="1980" w:type="dxa"/>
            <w:gridSpan w:val="3"/>
          </w:tcPr>
          <w:p w14:paraId="3DF8D126" w14:textId="551D277A" w:rsidR="006469B8" w:rsidRDefault="006A4638" w:rsidP="00AD58BD">
            <w:r>
              <w:t xml:space="preserve">To check if the program selects all cells greater than 12 as specified in the </w:t>
            </w:r>
            <w:r w:rsidR="00C2047C">
              <w:t>‘</w:t>
            </w:r>
            <w:r>
              <w:t>filter help</w:t>
            </w:r>
            <w:r w:rsidR="00C2047C">
              <w:t>’</w:t>
            </w:r>
            <w:r>
              <w:t xml:space="preserve"> scree</w:t>
            </w:r>
            <w:r w:rsidR="002E6176">
              <w:t xml:space="preserve">n. Refer to </w:t>
            </w:r>
            <w:hyperlink w:anchor="_Filter_Help_Screen" w:history="1">
              <w:r w:rsidR="002E6176" w:rsidRPr="009A50C1">
                <w:rPr>
                  <w:rStyle w:val="Hyperlink"/>
                </w:rPr>
                <w:t>Appendix 7.5 Filter Help Screen Logic Example</w:t>
              </w:r>
            </w:hyperlink>
            <w:r w:rsidR="002E6176">
              <w:t xml:space="preserve"> to view the example if needed.</w:t>
            </w:r>
          </w:p>
        </w:tc>
        <w:tc>
          <w:tcPr>
            <w:tcW w:w="1350" w:type="dxa"/>
          </w:tcPr>
          <w:p w14:paraId="0D7C6CCF" w14:textId="6724E17E" w:rsidR="006469B8" w:rsidRDefault="006A4638" w:rsidP="00AD58BD">
            <w:r>
              <w:t>No rows should be displayed since no value in the column is over 12.</w:t>
            </w:r>
          </w:p>
        </w:tc>
        <w:tc>
          <w:tcPr>
            <w:tcW w:w="1975" w:type="dxa"/>
          </w:tcPr>
          <w:p w14:paraId="7966F80B" w14:textId="69ACF462" w:rsidR="006469B8" w:rsidRDefault="006469B8"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B4D8D50" w14:textId="77777777" w:rsidR="00D00599" w:rsidRDefault="00D00599" w:rsidP="00AD58BD"/>
          <w:p w14:paraId="1D2B4CF4" w14:textId="12EA90D8" w:rsidR="00CF29EC" w:rsidRDefault="00CF29EC" w:rsidP="00AD58BD">
            <w:r>
              <w:t>TBD</w:t>
            </w:r>
          </w:p>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3"/>
          <w:footerReference w:type="default" r:id="rId14"/>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64156E19" w14:textId="4507C0C3" w:rsidR="00874CDE" w:rsidRDefault="00874CDE" w:rsidP="00874CDE">
      <w:pPr>
        <w:pStyle w:val="Heading2"/>
      </w:pPr>
      <w:bookmarkStart w:id="38" w:name="_Toc21505006"/>
      <w:bookmarkStart w:id="39" w:name="_Toc227033594"/>
      <w:bookmarkStart w:id="40" w:name="_Toc38501501"/>
      <w:r>
        <w:lastRenderedPageBreak/>
        <w:t>Test 2</w:t>
      </w:r>
      <w:bookmarkEnd w:id="40"/>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B56603D" w:rsidR="00874CDE" w:rsidRDefault="00874CDE" w:rsidP="00874CDE">
      <w:r w:rsidRPr="00B34944">
        <w:rPr>
          <w:b/>
          <w:bCs/>
        </w:rPr>
        <w:t>Notes:</w:t>
      </w:r>
      <w:r w:rsidRPr="00B34944">
        <w:t xml:space="preserve"> </w:t>
      </w:r>
      <w:r w:rsidR="00C2047C">
        <w:t xml:space="preserve">The OR filter displays rows that match the selection criteria of any cell in the filter.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316"/>
        <w:gridCol w:w="1606"/>
        <w:gridCol w:w="666"/>
        <w:gridCol w:w="2278"/>
        <w:gridCol w:w="1475"/>
      </w:tblGrid>
      <w:tr w:rsidR="00874CDE" w14:paraId="0C2F32BD" w14:textId="77777777" w:rsidTr="00C87C0C">
        <w:trPr>
          <w:cantSplit/>
          <w:trHeight w:val="201"/>
        </w:trPr>
        <w:tc>
          <w:tcPr>
            <w:tcW w:w="4614" w:type="dxa"/>
            <w:gridSpan w:val="3"/>
          </w:tcPr>
          <w:p w14:paraId="0608DCEC" w14:textId="580FA5CA" w:rsidR="00874CDE" w:rsidRDefault="00874CDE" w:rsidP="00AD58BD">
            <w:r>
              <w:t xml:space="preserve">Test No.: </w:t>
            </w:r>
            <w:r w:rsidR="00BF1845">
              <w:t>2</w:t>
            </w:r>
          </w:p>
        </w:tc>
        <w:tc>
          <w:tcPr>
            <w:tcW w:w="4419"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6D279E0E" w:rsidR="0006395A" w:rsidRPr="00E47986" w:rsidRDefault="0006395A" w:rsidP="0006395A">
            <w:r>
              <w:t xml:space="preserve">Clone the database editing tool/repository from the team repository located at </w:t>
            </w:r>
            <w:hyperlink r:id="rId15"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C87C0C">
        <w:trPr>
          <w:cantSplit/>
          <w:trHeight w:val="557"/>
        </w:trPr>
        <w:tc>
          <w:tcPr>
            <w:tcW w:w="692" w:type="dxa"/>
          </w:tcPr>
          <w:p w14:paraId="51D1CC17" w14:textId="22AC4E0C" w:rsidR="0006395A" w:rsidRDefault="00874CDE" w:rsidP="00AD58BD">
            <w:r>
              <w:t>STEP</w:t>
            </w:r>
          </w:p>
        </w:tc>
        <w:tc>
          <w:tcPr>
            <w:tcW w:w="2316" w:type="dxa"/>
          </w:tcPr>
          <w:p w14:paraId="425FAC9B" w14:textId="113F8549" w:rsidR="008C782C" w:rsidRDefault="00874CDE" w:rsidP="00AD58BD">
            <w:r>
              <w:t>OPERATOR ACTION</w:t>
            </w:r>
          </w:p>
        </w:tc>
        <w:tc>
          <w:tcPr>
            <w:tcW w:w="2272" w:type="dxa"/>
            <w:gridSpan w:val="2"/>
          </w:tcPr>
          <w:p w14:paraId="704142F5" w14:textId="0788AEF1" w:rsidR="008C782C" w:rsidRDefault="00874CDE" w:rsidP="00AD58BD">
            <w:r>
              <w:t>PURPOSE</w:t>
            </w:r>
          </w:p>
        </w:tc>
        <w:tc>
          <w:tcPr>
            <w:tcW w:w="2278" w:type="dxa"/>
          </w:tcPr>
          <w:p w14:paraId="50C1C61D" w14:textId="1A7F264B" w:rsidR="00874CDE" w:rsidRDefault="00874CDE" w:rsidP="00AD58BD">
            <w:r>
              <w:t>EXEPCTED RESULTS</w:t>
            </w:r>
          </w:p>
        </w:tc>
        <w:tc>
          <w:tcPr>
            <w:tcW w:w="1475" w:type="dxa"/>
          </w:tcPr>
          <w:p w14:paraId="7690A766" w14:textId="1AECBFD9" w:rsidR="00331F9A" w:rsidRDefault="00874CDE" w:rsidP="00AD58BD">
            <w:r>
              <w:t>COMMENTS</w:t>
            </w:r>
          </w:p>
        </w:tc>
      </w:tr>
      <w:tr w:rsidR="00340518" w14:paraId="2E0C0905" w14:textId="77777777" w:rsidTr="00C87C0C">
        <w:trPr>
          <w:cantSplit/>
          <w:trHeight w:val="467"/>
        </w:trPr>
        <w:tc>
          <w:tcPr>
            <w:tcW w:w="692" w:type="dxa"/>
          </w:tcPr>
          <w:p w14:paraId="4544C962" w14:textId="0488D3A1" w:rsidR="00340518" w:rsidRDefault="00340518" w:rsidP="00AD58BD">
            <w:r>
              <w:t>1.</w:t>
            </w:r>
          </w:p>
        </w:tc>
        <w:tc>
          <w:tcPr>
            <w:tcW w:w="2316" w:type="dxa"/>
          </w:tcPr>
          <w:p w14:paraId="7AEE993A" w14:textId="7E0B7FF5" w:rsidR="00340518" w:rsidRDefault="00340518" w:rsidP="00AD58BD">
            <w:r>
              <w:t>Choose, File -&gt; Open and select TEST_DB.</w:t>
            </w:r>
          </w:p>
        </w:tc>
        <w:tc>
          <w:tcPr>
            <w:tcW w:w="2272" w:type="dxa"/>
            <w:gridSpan w:val="2"/>
          </w:tcPr>
          <w:p w14:paraId="2E79441A" w14:textId="3B7BC83A" w:rsidR="00340518" w:rsidRDefault="00340518" w:rsidP="00AD58BD">
            <w:r>
              <w:t xml:space="preserve">To populate the </w:t>
            </w:r>
            <w:proofErr w:type="gramStart"/>
            <w:r>
              <w:t>database</w:t>
            </w:r>
            <w:proofErr w:type="gramEnd"/>
            <w:r>
              <w:t xml:space="preserve"> edit window.</w:t>
            </w:r>
          </w:p>
        </w:tc>
        <w:tc>
          <w:tcPr>
            <w:tcW w:w="2278" w:type="dxa"/>
          </w:tcPr>
          <w:p w14:paraId="7D366100" w14:textId="3095DB1A" w:rsidR="00340518" w:rsidRDefault="002264FA" w:rsidP="00AD58BD">
            <w:r>
              <w:t>The database edit window is populated with BIG_TABLE, CONSTRAINT_TABLE, and TYPE_TABLE.</w:t>
            </w:r>
          </w:p>
        </w:tc>
        <w:tc>
          <w:tcPr>
            <w:tcW w:w="1475" w:type="dxa"/>
          </w:tcPr>
          <w:p w14:paraId="2A3428C0" w14:textId="77777777" w:rsidR="00340518" w:rsidRDefault="00340518" w:rsidP="00AD58BD"/>
        </w:tc>
      </w:tr>
      <w:tr w:rsidR="00340518" w14:paraId="2D056D55" w14:textId="77777777" w:rsidTr="00C87C0C">
        <w:trPr>
          <w:cantSplit/>
          <w:trHeight w:val="467"/>
        </w:trPr>
        <w:tc>
          <w:tcPr>
            <w:tcW w:w="692" w:type="dxa"/>
          </w:tcPr>
          <w:p w14:paraId="48978156" w14:textId="6E3EB13B" w:rsidR="00340518" w:rsidRDefault="00340518" w:rsidP="00AD58BD">
            <w:r>
              <w:t>2.</w:t>
            </w:r>
          </w:p>
        </w:tc>
        <w:tc>
          <w:tcPr>
            <w:tcW w:w="2316" w:type="dxa"/>
          </w:tcPr>
          <w:p w14:paraId="7749A3F8" w14:textId="0EC51B49" w:rsidR="00340518" w:rsidRDefault="00340518" w:rsidP="00AD58BD">
            <w:r>
              <w:t>Double click CONSTRAINT_TABLE</w:t>
            </w:r>
          </w:p>
        </w:tc>
        <w:tc>
          <w:tcPr>
            <w:tcW w:w="2272" w:type="dxa"/>
            <w:gridSpan w:val="2"/>
          </w:tcPr>
          <w:p w14:paraId="5F24583A" w14:textId="7F7B0754" w:rsidR="00340518" w:rsidRDefault="00340518" w:rsidP="00AD58BD">
            <w:r>
              <w:t>To open CONSTRAINT_TABLE table edit window.</w:t>
            </w:r>
          </w:p>
        </w:tc>
        <w:tc>
          <w:tcPr>
            <w:tcW w:w="2278" w:type="dxa"/>
          </w:tcPr>
          <w:p w14:paraId="1059A215" w14:textId="612B49E3" w:rsidR="00340518" w:rsidRDefault="002264FA" w:rsidP="00AD58BD">
            <w:r>
              <w:t>CONSTRAINT_TABLE table edit window is shown.</w:t>
            </w:r>
          </w:p>
        </w:tc>
        <w:tc>
          <w:tcPr>
            <w:tcW w:w="1475" w:type="dxa"/>
          </w:tcPr>
          <w:p w14:paraId="59ABC084" w14:textId="77777777" w:rsidR="00340518" w:rsidRDefault="00340518" w:rsidP="00AD58BD"/>
        </w:tc>
      </w:tr>
      <w:tr w:rsidR="00340518" w14:paraId="65F61B65" w14:textId="77777777" w:rsidTr="00C87C0C">
        <w:trPr>
          <w:cantSplit/>
          <w:trHeight w:val="467"/>
        </w:trPr>
        <w:tc>
          <w:tcPr>
            <w:tcW w:w="692" w:type="dxa"/>
          </w:tcPr>
          <w:p w14:paraId="6A4DF0A3" w14:textId="1204CB18" w:rsidR="00340518" w:rsidRDefault="00340518" w:rsidP="00AD58BD">
            <w:r>
              <w:t>3.</w:t>
            </w:r>
          </w:p>
        </w:tc>
        <w:tc>
          <w:tcPr>
            <w:tcW w:w="2316" w:type="dxa"/>
          </w:tcPr>
          <w:p w14:paraId="4B157E9F" w14:textId="1AFD11F3" w:rsidR="00340518" w:rsidRDefault="00340518" w:rsidP="00AD58BD">
            <w:r>
              <w:t>In the table edit window, select File -&gt; Or Filter</w:t>
            </w:r>
          </w:p>
        </w:tc>
        <w:tc>
          <w:tcPr>
            <w:tcW w:w="2272" w:type="dxa"/>
            <w:gridSpan w:val="2"/>
          </w:tcPr>
          <w:p w14:paraId="12A778B3" w14:textId="7AA4E383" w:rsidR="00340518" w:rsidRDefault="00340518" w:rsidP="00AD58BD">
            <w:r>
              <w:t>To ensure using the “or filter”</w:t>
            </w:r>
          </w:p>
        </w:tc>
        <w:tc>
          <w:tcPr>
            <w:tcW w:w="2278" w:type="dxa"/>
          </w:tcPr>
          <w:p w14:paraId="3DCE23D3" w14:textId="4B6B4B6F" w:rsidR="00340518" w:rsidRDefault="002B38E5" w:rsidP="00AD58BD">
            <w:r>
              <w:t>A mark is to the left of “Or Filter” in the file menu.</w:t>
            </w:r>
          </w:p>
        </w:tc>
        <w:tc>
          <w:tcPr>
            <w:tcW w:w="1475" w:type="dxa"/>
          </w:tcPr>
          <w:p w14:paraId="2841235B" w14:textId="77777777" w:rsidR="00340518" w:rsidRDefault="00340518" w:rsidP="00AD58BD"/>
        </w:tc>
      </w:tr>
      <w:tr w:rsidR="00340518" w14:paraId="19B96AF9" w14:textId="77777777" w:rsidTr="00C87C0C">
        <w:trPr>
          <w:cantSplit/>
          <w:trHeight w:val="467"/>
        </w:trPr>
        <w:tc>
          <w:tcPr>
            <w:tcW w:w="692" w:type="dxa"/>
          </w:tcPr>
          <w:p w14:paraId="3577A3A3" w14:textId="7EB99C8A" w:rsidR="00340518" w:rsidRDefault="00340518" w:rsidP="00AD58BD">
            <w:r>
              <w:t>4.</w:t>
            </w:r>
          </w:p>
        </w:tc>
        <w:tc>
          <w:tcPr>
            <w:tcW w:w="2316" w:type="dxa"/>
          </w:tcPr>
          <w:p w14:paraId="49CD6268" w14:textId="3C23A9EC" w:rsidR="002B38E5" w:rsidRDefault="00C87C0C" w:rsidP="00AD58BD">
            <w:r>
              <w:t xml:space="preserve">Enter “55” into the INDEX filter, “OPT01” in the DESCRIPTION filter, “2” in the RESTRICTION_TYPE filter, “2” in the ATTENTION1 filter, and </w:t>
            </w:r>
            <w:r w:rsidR="007A69F0">
              <w:t>“</w:t>
            </w:r>
            <w:r>
              <w:t>2</w:t>
            </w:r>
            <w:r w:rsidR="007A69F0">
              <w:t>”</w:t>
            </w:r>
            <w:r>
              <w:t xml:space="preserve"> in the ATTENTION2 filter.</w:t>
            </w:r>
          </w:p>
        </w:tc>
        <w:tc>
          <w:tcPr>
            <w:tcW w:w="2272" w:type="dxa"/>
            <w:gridSpan w:val="2"/>
          </w:tcPr>
          <w:p w14:paraId="6745007A" w14:textId="2DCBEBA8" w:rsidR="00340518" w:rsidRDefault="00340518" w:rsidP="00AD58BD">
            <w:r>
              <w:t xml:space="preserve">To </w:t>
            </w:r>
            <w:r w:rsidR="00C87C0C">
              <w:t>select rows matching INDEX:55 OR DESCRIPTION: OPT01 OR RESTRICTION_TYPE:2 OR ATTENTION1:2 or ATTENTION2:2</w:t>
            </w:r>
          </w:p>
        </w:tc>
        <w:tc>
          <w:tcPr>
            <w:tcW w:w="2278" w:type="dxa"/>
          </w:tcPr>
          <w:p w14:paraId="5D303A36" w14:textId="121E813B" w:rsidR="00340518" w:rsidRDefault="00340518" w:rsidP="00AD58BD">
            <w:r>
              <w:t>Only the rows with index 57 and index 55 should be selecte</w:t>
            </w:r>
            <w:r w:rsidR="00C87C0C">
              <w:t>d.</w:t>
            </w:r>
          </w:p>
        </w:tc>
        <w:tc>
          <w:tcPr>
            <w:tcW w:w="1475" w:type="dxa"/>
          </w:tcPr>
          <w:p w14:paraId="1E36070E" w14:textId="77777777" w:rsidR="00340518" w:rsidRDefault="00340518"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C87C0C">
        <w:trPr>
          <w:trHeight w:val="599"/>
        </w:trPr>
        <w:tc>
          <w:tcPr>
            <w:tcW w:w="4614" w:type="dxa"/>
            <w:gridSpan w:val="3"/>
          </w:tcPr>
          <w:p w14:paraId="339675A6" w14:textId="77777777" w:rsidR="00874CDE" w:rsidRDefault="00874CDE" w:rsidP="00AD58BD">
            <w:r>
              <w:t xml:space="preserve">Testing Team: </w:t>
            </w:r>
          </w:p>
          <w:p w14:paraId="693E48AA" w14:textId="77777777" w:rsidR="00CF29EC" w:rsidRDefault="00CF29EC" w:rsidP="00CF29EC"/>
          <w:p w14:paraId="2E2C2F88" w14:textId="15769D9E" w:rsidR="00874CDE" w:rsidRDefault="00CF29EC" w:rsidP="00CF29EC">
            <w:r>
              <w:t>TBD</w:t>
            </w:r>
          </w:p>
        </w:tc>
        <w:tc>
          <w:tcPr>
            <w:tcW w:w="4419"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41" w:name="_Toc38501502"/>
      <w:r>
        <w:lastRenderedPageBreak/>
        <w:t>Test 3</w:t>
      </w:r>
      <w:bookmarkEnd w:id="41"/>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696D2859" w:rsidR="00976AE2" w:rsidRDefault="00976AE2" w:rsidP="00976AE2">
      <w:r w:rsidRPr="00B34944">
        <w:rPr>
          <w:b/>
          <w:bCs/>
        </w:rPr>
        <w:t>Notes:</w:t>
      </w:r>
      <w:r w:rsidRPr="00B34944">
        <w:t xml:space="preserve"> </w:t>
      </w:r>
      <w:r w:rsidR="001258E7">
        <w:t xml:space="preserve">The AND filter only displays rows that match the selection criteria from every cell in the filter.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34"/>
        <w:gridCol w:w="1575"/>
        <w:gridCol w:w="653"/>
        <w:gridCol w:w="2278"/>
        <w:gridCol w:w="1500"/>
      </w:tblGrid>
      <w:tr w:rsidR="006B73CE" w14:paraId="530A16AD" w14:textId="77777777" w:rsidTr="007A69F0">
        <w:trPr>
          <w:cantSplit/>
          <w:trHeight w:val="201"/>
        </w:trPr>
        <w:tc>
          <w:tcPr>
            <w:tcW w:w="4602" w:type="dxa"/>
            <w:gridSpan w:val="3"/>
          </w:tcPr>
          <w:p w14:paraId="20E1B7B2" w14:textId="022CFCF2" w:rsidR="006B73CE" w:rsidRDefault="006B73CE" w:rsidP="00AD58BD">
            <w:r>
              <w:t>Test No.: 3</w:t>
            </w:r>
          </w:p>
        </w:tc>
        <w:tc>
          <w:tcPr>
            <w:tcW w:w="4431"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23E75F39" w:rsidR="006B73CE" w:rsidRPr="00E47986" w:rsidRDefault="006B73CE" w:rsidP="00AD58BD">
            <w:r>
              <w:t xml:space="preserve">Clone the database editing tool/repository from the team repository located at </w:t>
            </w:r>
            <w:hyperlink r:id="rId16"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7A69F0">
        <w:trPr>
          <w:cantSplit/>
          <w:trHeight w:val="467"/>
        </w:trPr>
        <w:tc>
          <w:tcPr>
            <w:tcW w:w="693" w:type="dxa"/>
          </w:tcPr>
          <w:p w14:paraId="50D5216C" w14:textId="0049B798" w:rsidR="0081030D" w:rsidRDefault="006B73CE" w:rsidP="00B25A52">
            <w:r>
              <w:t>STEP</w:t>
            </w:r>
          </w:p>
        </w:tc>
        <w:tc>
          <w:tcPr>
            <w:tcW w:w="2334" w:type="dxa"/>
          </w:tcPr>
          <w:p w14:paraId="6341022C" w14:textId="6E8F0899" w:rsidR="0081030D" w:rsidRDefault="006B73CE" w:rsidP="00B25A52">
            <w:r>
              <w:t>OPERATOR ACTION</w:t>
            </w:r>
          </w:p>
        </w:tc>
        <w:tc>
          <w:tcPr>
            <w:tcW w:w="2228" w:type="dxa"/>
            <w:gridSpan w:val="2"/>
          </w:tcPr>
          <w:p w14:paraId="2B3627B5" w14:textId="3E2D652B" w:rsidR="00036F55" w:rsidRDefault="006B73CE" w:rsidP="00B25A52">
            <w:r>
              <w:t>PURPOSE</w:t>
            </w:r>
          </w:p>
        </w:tc>
        <w:tc>
          <w:tcPr>
            <w:tcW w:w="2278" w:type="dxa"/>
          </w:tcPr>
          <w:p w14:paraId="419A7255" w14:textId="2704944D" w:rsidR="00036F55" w:rsidRDefault="006B73CE" w:rsidP="00AD58BD">
            <w:r>
              <w:t>EXEPCTED RESULTS</w:t>
            </w:r>
          </w:p>
        </w:tc>
        <w:tc>
          <w:tcPr>
            <w:tcW w:w="1500" w:type="dxa"/>
          </w:tcPr>
          <w:p w14:paraId="59ADEAE6" w14:textId="75BA0C76" w:rsidR="006B73CE" w:rsidRDefault="006B73CE" w:rsidP="00B25A52">
            <w:r>
              <w:t>COMMENTS</w:t>
            </w:r>
          </w:p>
        </w:tc>
      </w:tr>
      <w:tr w:rsidR="00B25A52" w14:paraId="5DAE0226" w14:textId="77777777" w:rsidTr="007A69F0">
        <w:trPr>
          <w:cantSplit/>
          <w:trHeight w:val="395"/>
        </w:trPr>
        <w:tc>
          <w:tcPr>
            <w:tcW w:w="693" w:type="dxa"/>
          </w:tcPr>
          <w:p w14:paraId="6708D3BB" w14:textId="3686A82E" w:rsidR="00B25A52" w:rsidRDefault="00B25A52" w:rsidP="00AD58BD">
            <w:r>
              <w:t>1.</w:t>
            </w:r>
          </w:p>
        </w:tc>
        <w:tc>
          <w:tcPr>
            <w:tcW w:w="2334" w:type="dxa"/>
          </w:tcPr>
          <w:p w14:paraId="58AFA7D1" w14:textId="627D7FEC" w:rsidR="00B25A52" w:rsidRDefault="00B25A52" w:rsidP="00AD58BD">
            <w:r>
              <w:t>Choose, File -&gt; Open and select TEST_DB.</w:t>
            </w:r>
          </w:p>
        </w:tc>
        <w:tc>
          <w:tcPr>
            <w:tcW w:w="2228" w:type="dxa"/>
            <w:gridSpan w:val="2"/>
          </w:tcPr>
          <w:p w14:paraId="65C5D291" w14:textId="539CF120" w:rsidR="00B25A52" w:rsidRDefault="00B25A52" w:rsidP="00AD58BD">
            <w:r>
              <w:t xml:space="preserve">To populate the </w:t>
            </w:r>
            <w:proofErr w:type="gramStart"/>
            <w:r>
              <w:t>database</w:t>
            </w:r>
            <w:proofErr w:type="gramEnd"/>
            <w:r>
              <w:t xml:space="preserve"> edit window.</w:t>
            </w:r>
          </w:p>
        </w:tc>
        <w:tc>
          <w:tcPr>
            <w:tcW w:w="2278" w:type="dxa"/>
          </w:tcPr>
          <w:p w14:paraId="712BF61D" w14:textId="000347FF" w:rsidR="00B25A52" w:rsidRDefault="002264FA" w:rsidP="00AD58BD">
            <w:r>
              <w:t>The database edit window is populated with BIG_TABLE, CONSTRAINT_TABLE, and TYPE_TABLE.</w:t>
            </w:r>
          </w:p>
        </w:tc>
        <w:tc>
          <w:tcPr>
            <w:tcW w:w="1500" w:type="dxa"/>
          </w:tcPr>
          <w:p w14:paraId="3E8DB6E3" w14:textId="77777777" w:rsidR="00B25A52" w:rsidRDefault="00B25A52" w:rsidP="00AD58BD"/>
        </w:tc>
      </w:tr>
      <w:tr w:rsidR="00B25A52" w14:paraId="55F88D29" w14:textId="77777777" w:rsidTr="007A69F0">
        <w:trPr>
          <w:cantSplit/>
          <w:trHeight w:val="395"/>
        </w:trPr>
        <w:tc>
          <w:tcPr>
            <w:tcW w:w="693" w:type="dxa"/>
          </w:tcPr>
          <w:p w14:paraId="713759DD" w14:textId="6FE8108A" w:rsidR="00B25A52" w:rsidRDefault="00B25A52" w:rsidP="00AD58BD">
            <w:r>
              <w:t>2.</w:t>
            </w:r>
          </w:p>
        </w:tc>
        <w:tc>
          <w:tcPr>
            <w:tcW w:w="2334" w:type="dxa"/>
          </w:tcPr>
          <w:p w14:paraId="737F773B" w14:textId="21B01E90" w:rsidR="00B25A52" w:rsidRDefault="00B25A52" w:rsidP="00AD58BD">
            <w:r>
              <w:t>Double click CONSTRAINT_TABLE</w:t>
            </w:r>
          </w:p>
        </w:tc>
        <w:tc>
          <w:tcPr>
            <w:tcW w:w="2228" w:type="dxa"/>
            <w:gridSpan w:val="2"/>
          </w:tcPr>
          <w:p w14:paraId="7CB05660" w14:textId="77777777" w:rsidR="00B25A52" w:rsidRDefault="00B25A52" w:rsidP="00B25A52">
            <w:r>
              <w:t>To open CONSTRAINT_TABLE table edit window.</w:t>
            </w:r>
          </w:p>
          <w:p w14:paraId="7C0E0DB0" w14:textId="77777777" w:rsidR="00B25A52" w:rsidRDefault="00B25A52" w:rsidP="00AD58BD"/>
        </w:tc>
        <w:tc>
          <w:tcPr>
            <w:tcW w:w="2278" w:type="dxa"/>
          </w:tcPr>
          <w:p w14:paraId="4230117F" w14:textId="7A4D372C" w:rsidR="00B25A52" w:rsidRDefault="002264FA" w:rsidP="00AD58BD">
            <w:r>
              <w:t>CONSTRAINT_TABLE table edit window is shown.</w:t>
            </w:r>
          </w:p>
        </w:tc>
        <w:tc>
          <w:tcPr>
            <w:tcW w:w="1500" w:type="dxa"/>
          </w:tcPr>
          <w:p w14:paraId="491C1904" w14:textId="77777777" w:rsidR="00B25A52" w:rsidRDefault="00B25A52" w:rsidP="00AD58BD"/>
        </w:tc>
      </w:tr>
      <w:tr w:rsidR="00B25A52" w14:paraId="5B76F9BC" w14:textId="77777777" w:rsidTr="007A69F0">
        <w:trPr>
          <w:cantSplit/>
          <w:trHeight w:val="395"/>
        </w:trPr>
        <w:tc>
          <w:tcPr>
            <w:tcW w:w="693" w:type="dxa"/>
          </w:tcPr>
          <w:p w14:paraId="41577B80" w14:textId="171A5BD2" w:rsidR="00B25A52" w:rsidRDefault="00B25A52" w:rsidP="00AD58BD">
            <w:r>
              <w:t>3.</w:t>
            </w:r>
          </w:p>
        </w:tc>
        <w:tc>
          <w:tcPr>
            <w:tcW w:w="2334" w:type="dxa"/>
          </w:tcPr>
          <w:p w14:paraId="5429B8C3" w14:textId="548407C2" w:rsidR="00B25A52" w:rsidRDefault="00B25A52" w:rsidP="00AD58BD">
            <w:r>
              <w:t>In the table edit window, select File -&gt; And Filter</w:t>
            </w:r>
          </w:p>
        </w:tc>
        <w:tc>
          <w:tcPr>
            <w:tcW w:w="2228" w:type="dxa"/>
            <w:gridSpan w:val="2"/>
          </w:tcPr>
          <w:p w14:paraId="5FA1F3D2" w14:textId="443632FB" w:rsidR="00B25A52" w:rsidRDefault="00B25A52" w:rsidP="00AD58BD">
            <w:r>
              <w:t>To ensure using the “AND filter”</w:t>
            </w:r>
          </w:p>
        </w:tc>
        <w:tc>
          <w:tcPr>
            <w:tcW w:w="2278" w:type="dxa"/>
          </w:tcPr>
          <w:p w14:paraId="6313971A" w14:textId="5B9D91DF" w:rsidR="00B25A52" w:rsidRDefault="00DE3295" w:rsidP="00AD58BD">
            <w:r>
              <w:t>A mark is to the left of “And Filter” in the file menu.</w:t>
            </w:r>
          </w:p>
        </w:tc>
        <w:tc>
          <w:tcPr>
            <w:tcW w:w="1500" w:type="dxa"/>
          </w:tcPr>
          <w:p w14:paraId="0198BC28" w14:textId="77777777" w:rsidR="00B25A52" w:rsidRDefault="00B25A52" w:rsidP="00AD58BD"/>
        </w:tc>
      </w:tr>
      <w:tr w:rsidR="00B25A52" w14:paraId="18C665E8" w14:textId="77777777" w:rsidTr="007A69F0">
        <w:trPr>
          <w:cantSplit/>
          <w:trHeight w:val="395"/>
        </w:trPr>
        <w:tc>
          <w:tcPr>
            <w:tcW w:w="693" w:type="dxa"/>
          </w:tcPr>
          <w:p w14:paraId="57F21F2F" w14:textId="0AB9B1DD" w:rsidR="00B25A52" w:rsidRDefault="00B25A52" w:rsidP="00AD58BD">
            <w:r>
              <w:t>4.</w:t>
            </w:r>
          </w:p>
        </w:tc>
        <w:tc>
          <w:tcPr>
            <w:tcW w:w="2334" w:type="dxa"/>
          </w:tcPr>
          <w:p w14:paraId="7EA34535" w14:textId="76BAE5A7" w:rsidR="00B25A52" w:rsidRDefault="007A69F0" w:rsidP="00AD58BD">
            <w:r>
              <w:t>Enter “55” into the INDEX filter, “OPT02” in the DESCRIPTION filter, “RESTRICTED” in the RESTRICTION_TYPE filter, “0” in the ATTENTION1 filter, and “DISABLE” in the ATTENTION2 filter.</w:t>
            </w:r>
          </w:p>
        </w:tc>
        <w:tc>
          <w:tcPr>
            <w:tcW w:w="2228" w:type="dxa"/>
            <w:gridSpan w:val="2"/>
          </w:tcPr>
          <w:p w14:paraId="58A2FB1D" w14:textId="72F40CB5" w:rsidR="00B25A52" w:rsidRDefault="00B25A52" w:rsidP="00AD58BD">
            <w:r>
              <w:t>Only the rows matching every filter should show for AND condition</w:t>
            </w:r>
          </w:p>
        </w:tc>
        <w:tc>
          <w:tcPr>
            <w:tcW w:w="2278" w:type="dxa"/>
          </w:tcPr>
          <w:p w14:paraId="7F8860EC" w14:textId="38584AAF" w:rsidR="00B25A52" w:rsidRDefault="00B25A52" w:rsidP="00AD58BD">
            <w:r>
              <w:t>Only the row with index 55 should be selected.</w:t>
            </w:r>
          </w:p>
        </w:tc>
        <w:tc>
          <w:tcPr>
            <w:tcW w:w="1500" w:type="dxa"/>
          </w:tcPr>
          <w:p w14:paraId="2DFB3253" w14:textId="77777777" w:rsidR="00B25A52" w:rsidRDefault="00B25A52" w:rsidP="00AD58BD"/>
        </w:tc>
      </w:tr>
      <w:tr w:rsidR="00B25A52" w14:paraId="0A7F9993" w14:textId="77777777" w:rsidTr="007A69F0">
        <w:trPr>
          <w:cantSplit/>
          <w:trHeight w:val="395"/>
        </w:trPr>
        <w:tc>
          <w:tcPr>
            <w:tcW w:w="693" w:type="dxa"/>
          </w:tcPr>
          <w:p w14:paraId="1D2E7EE3" w14:textId="5BE33E46" w:rsidR="00B25A52" w:rsidRDefault="00B25A52" w:rsidP="00AD58BD">
            <w:r>
              <w:t>5.</w:t>
            </w:r>
          </w:p>
        </w:tc>
        <w:tc>
          <w:tcPr>
            <w:tcW w:w="2334" w:type="dxa"/>
          </w:tcPr>
          <w:p w14:paraId="1BC67F97" w14:textId="698772F0" w:rsidR="00B25A52" w:rsidRDefault="00B25A52" w:rsidP="00AD58BD">
            <w:r>
              <w:t xml:space="preserve">Change the </w:t>
            </w:r>
            <w:r w:rsidR="0012354B">
              <w:t>ATTENTION2</w:t>
            </w:r>
            <w:r>
              <w:t xml:space="preserve"> filter to </w:t>
            </w:r>
            <w:r w:rsidR="0012354B">
              <w:t>“</w:t>
            </w:r>
            <w:r>
              <w:t>CORRECT</w:t>
            </w:r>
            <w:r w:rsidR="0012354B">
              <w:t>”</w:t>
            </w:r>
          </w:p>
        </w:tc>
        <w:tc>
          <w:tcPr>
            <w:tcW w:w="2228" w:type="dxa"/>
            <w:gridSpan w:val="2"/>
          </w:tcPr>
          <w:p w14:paraId="29199561" w14:textId="30318CAC" w:rsidR="00B25A52" w:rsidRDefault="00B25A52" w:rsidP="00AD58BD">
            <w:r>
              <w:t>Make one filter not match</w:t>
            </w:r>
            <w:r w:rsidR="00A72DD8">
              <w:t xml:space="preserve"> (ATTENTION2 column filter)</w:t>
            </w:r>
            <w:r>
              <w:t xml:space="preserve"> to make sure it isn’t just checking the first filter only and displaying the row since then.</w:t>
            </w:r>
          </w:p>
        </w:tc>
        <w:tc>
          <w:tcPr>
            <w:tcW w:w="2278" w:type="dxa"/>
          </w:tcPr>
          <w:p w14:paraId="558475B1" w14:textId="20F3F388" w:rsidR="00B25A52" w:rsidRDefault="00B25A52" w:rsidP="00AD58BD">
            <w:r>
              <w:t>No rows should be showing.</w:t>
            </w:r>
          </w:p>
        </w:tc>
        <w:tc>
          <w:tcPr>
            <w:tcW w:w="1500" w:type="dxa"/>
          </w:tcPr>
          <w:p w14:paraId="55A3DDC4" w14:textId="77777777" w:rsidR="00B25A52" w:rsidRDefault="00B25A52"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7A69F0">
        <w:trPr>
          <w:trHeight w:val="599"/>
        </w:trPr>
        <w:tc>
          <w:tcPr>
            <w:tcW w:w="4602" w:type="dxa"/>
            <w:gridSpan w:val="3"/>
          </w:tcPr>
          <w:p w14:paraId="04E828E8" w14:textId="77777777" w:rsidR="006B73CE" w:rsidRDefault="006B73CE" w:rsidP="00AD58BD">
            <w:r>
              <w:t xml:space="preserve">Testing Team: </w:t>
            </w:r>
          </w:p>
          <w:p w14:paraId="0289738B" w14:textId="77777777" w:rsidR="00CF29EC" w:rsidRDefault="00CF29EC" w:rsidP="00CF29EC"/>
          <w:p w14:paraId="5975F2CB" w14:textId="6E22575C" w:rsidR="006B73CE" w:rsidRDefault="00CF29EC" w:rsidP="00CF29EC">
            <w:r>
              <w:t>TBD</w:t>
            </w:r>
          </w:p>
        </w:tc>
        <w:tc>
          <w:tcPr>
            <w:tcW w:w="4431"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42" w:name="_Toc38501503"/>
      <w:r>
        <w:lastRenderedPageBreak/>
        <w:t>Test 4</w:t>
      </w:r>
      <w:bookmarkEnd w:id="42"/>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11F43C8B" w:rsidR="00976AE2" w:rsidRDefault="00976AE2" w:rsidP="00976AE2">
      <w:r w:rsidRPr="00B34944">
        <w:rPr>
          <w:b/>
          <w:bCs/>
        </w:rPr>
        <w:t>Notes:</w:t>
      </w:r>
      <w:r w:rsidRPr="00B34944">
        <w:t xml:space="preserve"> </w:t>
      </w:r>
      <w:r w:rsidR="00F64174">
        <w:t xml:space="preserve">This tests grammar described in the filter help section with different operations as well as checking single values are converted to double precision.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9"/>
        <w:gridCol w:w="1204"/>
        <w:gridCol w:w="451"/>
        <w:gridCol w:w="2278"/>
        <w:gridCol w:w="1948"/>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7E3CC2FA" w:rsidR="00692306" w:rsidRPr="00E47986" w:rsidRDefault="00692306" w:rsidP="00692306">
            <w:r>
              <w:t xml:space="preserve">Clone the database editing tool/repository from the team repository located at </w:t>
            </w:r>
            <w:hyperlink r:id="rId17"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02397D">
        <w:trPr>
          <w:cantSplit/>
          <w:trHeight w:val="323"/>
        </w:trPr>
        <w:tc>
          <w:tcPr>
            <w:tcW w:w="625" w:type="dxa"/>
          </w:tcPr>
          <w:p w14:paraId="0B712216" w14:textId="77777777" w:rsidR="00976AE2" w:rsidRDefault="00976AE2" w:rsidP="00AD58BD">
            <w:r>
              <w:t>STEP</w:t>
            </w:r>
          </w:p>
          <w:p w14:paraId="0E355AE5" w14:textId="77777777" w:rsidR="00976AE2" w:rsidRDefault="00976AE2" w:rsidP="00AD58BD"/>
          <w:p w14:paraId="2FECBFCF" w14:textId="491C635C" w:rsidR="00692306" w:rsidRDefault="00692306" w:rsidP="00AD58BD"/>
        </w:tc>
        <w:tc>
          <w:tcPr>
            <w:tcW w:w="2619" w:type="dxa"/>
          </w:tcPr>
          <w:p w14:paraId="59D19DAD" w14:textId="56D273DE" w:rsidR="00090371" w:rsidRDefault="00976AE2" w:rsidP="00AD58BD">
            <w:r>
              <w:t>OPERATOR ACTION</w:t>
            </w:r>
          </w:p>
        </w:tc>
        <w:tc>
          <w:tcPr>
            <w:tcW w:w="1705" w:type="dxa"/>
            <w:gridSpan w:val="2"/>
          </w:tcPr>
          <w:p w14:paraId="011661CB" w14:textId="3CFF17F3" w:rsidR="00090371" w:rsidRDefault="00976AE2" w:rsidP="00AD58BD">
            <w:r>
              <w:t>PURPOSE</w:t>
            </w:r>
          </w:p>
        </w:tc>
        <w:tc>
          <w:tcPr>
            <w:tcW w:w="1980" w:type="dxa"/>
          </w:tcPr>
          <w:p w14:paraId="24818BA3" w14:textId="28840625" w:rsidR="00090371" w:rsidRDefault="00976AE2" w:rsidP="00AD58BD">
            <w:r>
              <w:t>EXEPCTED RESULTS</w:t>
            </w:r>
          </w:p>
        </w:tc>
        <w:tc>
          <w:tcPr>
            <w:tcW w:w="2104" w:type="dxa"/>
          </w:tcPr>
          <w:p w14:paraId="04FF1842" w14:textId="6256E12F" w:rsidR="00976AE2" w:rsidRDefault="00976AE2" w:rsidP="00AD58BD">
            <w:r>
              <w:t>COMMENTS</w:t>
            </w:r>
          </w:p>
        </w:tc>
      </w:tr>
      <w:tr w:rsidR="0002397D" w14:paraId="0822266B" w14:textId="77777777" w:rsidTr="0002397D">
        <w:trPr>
          <w:cantSplit/>
          <w:trHeight w:val="332"/>
        </w:trPr>
        <w:tc>
          <w:tcPr>
            <w:tcW w:w="625" w:type="dxa"/>
          </w:tcPr>
          <w:p w14:paraId="7B9B4BE2" w14:textId="7C378B4F" w:rsidR="0002397D" w:rsidRDefault="0002397D" w:rsidP="00AD58BD">
            <w:r>
              <w:t>1.</w:t>
            </w:r>
          </w:p>
        </w:tc>
        <w:tc>
          <w:tcPr>
            <w:tcW w:w="2619" w:type="dxa"/>
          </w:tcPr>
          <w:p w14:paraId="0FBB1C42" w14:textId="28145BC2" w:rsidR="0002397D" w:rsidRDefault="0002397D" w:rsidP="00AD58BD">
            <w:r>
              <w:t>Choose, File -&gt; Open and select TEST_DB.</w:t>
            </w:r>
          </w:p>
        </w:tc>
        <w:tc>
          <w:tcPr>
            <w:tcW w:w="1705" w:type="dxa"/>
            <w:gridSpan w:val="2"/>
          </w:tcPr>
          <w:p w14:paraId="1837CCE5" w14:textId="014F34A5" w:rsidR="0002397D" w:rsidRDefault="0002397D" w:rsidP="00AD58BD">
            <w:r>
              <w:t xml:space="preserve">To populate the </w:t>
            </w:r>
            <w:proofErr w:type="gramStart"/>
            <w:r>
              <w:t>database</w:t>
            </w:r>
            <w:proofErr w:type="gramEnd"/>
            <w:r>
              <w:t xml:space="preserve"> edit window.</w:t>
            </w:r>
          </w:p>
        </w:tc>
        <w:tc>
          <w:tcPr>
            <w:tcW w:w="1980" w:type="dxa"/>
          </w:tcPr>
          <w:p w14:paraId="2FBC3A85" w14:textId="18EDA30F" w:rsidR="0002397D" w:rsidRDefault="002264FA" w:rsidP="00AD58BD">
            <w:r>
              <w:t>The database edit window is populated with BIG_TABLE, CONSTRAINT_TABLE, and TYPE_TABLE.</w:t>
            </w:r>
          </w:p>
        </w:tc>
        <w:tc>
          <w:tcPr>
            <w:tcW w:w="2104" w:type="dxa"/>
          </w:tcPr>
          <w:p w14:paraId="631DC52C" w14:textId="77777777" w:rsidR="0002397D" w:rsidRDefault="0002397D" w:rsidP="00AD58BD"/>
        </w:tc>
      </w:tr>
      <w:tr w:rsidR="0002397D" w14:paraId="21BC6987" w14:textId="77777777" w:rsidTr="0002397D">
        <w:trPr>
          <w:cantSplit/>
          <w:trHeight w:val="332"/>
        </w:trPr>
        <w:tc>
          <w:tcPr>
            <w:tcW w:w="625" w:type="dxa"/>
          </w:tcPr>
          <w:p w14:paraId="3D678311" w14:textId="60EC73F9" w:rsidR="0002397D" w:rsidRDefault="0002397D" w:rsidP="00AD58BD">
            <w:r>
              <w:t>2.</w:t>
            </w:r>
          </w:p>
        </w:tc>
        <w:tc>
          <w:tcPr>
            <w:tcW w:w="2619" w:type="dxa"/>
          </w:tcPr>
          <w:p w14:paraId="471BE663" w14:textId="14B1992E" w:rsidR="0002397D" w:rsidRDefault="0002397D" w:rsidP="00AD58BD">
            <w:r>
              <w:t>Double click TYPE_TABLE</w:t>
            </w:r>
          </w:p>
        </w:tc>
        <w:tc>
          <w:tcPr>
            <w:tcW w:w="1705" w:type="dxa"/>
            <w:gridSpan w:val="2"/>
          </w:tcPr>
          <w:p w14:paraId="14623B2F" w14:textId="12F643E2" w:rsidR="0002397D" w:rsidRDefault="0002397D" w:rsidP="00AD58BD">
            <w:r>
              <w:t>To open TYPE_TABLE table edit window.</w:t>
            </w:r>
          </w:p>
        </w:tc>
        <w:tc>
          <w:tcPr>
            <w:tcW w:w="1980" w:type="dxa"/>
          </w:tcPr>
          <w:p w14:paraId="17853E09" w14:textId="7F4A8373" w:rsidR="0002397D" w:rsidRDefault="002264FA" w:rsidP="00AD58BD">
            <w:r>
              <w:t>TYPE_TABLE table edit window is shown.</w:t>
            </w:r>
          </w:p>
        </w:tc>
        <w:tc>
          <w:tcPr>
            <w:tcW w:w="2104" w:type="dxa"/>
          </w:tcPr>
          <w:p w14:paraId="6DA9AF71" w14:textId="77777777" w:rsidR="0002397D" w:rsidRDefault="0002397D" w:rsidP="00AD58BD"/>
        </w:tc>
      </w:tr>
      <w:tr w:rsidR="0002397D" w14:paraId="466EB2F6" w14:textId="77777777" w:rsidTr="0002397D">
        <w:trPr>
          <w:cantSplit/>
          <w:trHeight w:val="332"/>
        </w:trPr>
        <w:tc>
          <w:tcPr>
            <w:tcW w:w="625" w:type="dxa"/>
          </w:tcPr>
          <w:p w14:paraId="387C209B" w14:textId="66543FB1" w:rsidR="0002397D" w:rsidRDefault="0002397D" w:rsidP="00AD58BD">
            <w:r>
              <w:t>3.</w:t>
            </w:r>
          </w:p>
        </w:tc>
        <w:tc>
          <w:tcPr>
            <w:tcW w:w="2619" w:type="dxa"/>
          </w:tcPr>
          <w:p w14:paraId="0CFBA324" w14:textId="0BD92680" w:rsidR="0002397D" w:rsidRDefault="0002397D" w:rsidP="00AD58BD">
            <w:r>
              <w:t xml:space="preserve">In the second filter (under FIELD_SMALLINT column) enter </w:t>
            </w:r>
            <w:r w:rsidR="0012354B">
              <w:t>“</w:t>
            </w:r>
            <w:r w:rsidRPr="00090371">
              <w:t>((&lt; 6 &amp;&amp; &gt; 3) &amp;&amp; !5.0)</w:t>
            </w:r>
            <w:r w:rsidR="0012354B">
              <w:t>”</w:t>
            </w:r>
            <w:r>
              <w:t xml:space="preserve"> and press enter.</w:t>
            </w:r>
          </w:p>
        </w:tc>
        <w:tc>
          <w:tcPr>
            <w:tcW w:w="1705" w:type="dxa"/>
            <w:gridSpan w:val="2"/>
          </w:tcPr>
          <w:p w14:paraId="2CAE64D6" w14:textId="163F921A" w:rsidR="0002397D" w:rsidRDefault="0002397D" w:rsidP="00AD58BD">
            <w:r>
              <w:t>To filter out numbers between 3 and 6 that are not 5.</w:t>
            </w:r>
          </w:p>
        </w:tc>
        <w:tc>
          <w:tcPr>
            <w:tcW w:w="1980" w:type="dxa"/>
          </w:tcPr>
          <w:p w14:paraId="395F2788" w14:textId="1CCBD830" w:rsidR="0002397D" w:rsidRDefault="0002397D" w:rsidP="00AD58BD">
            <w:r>
              <w:t>Only the seven rows with 4 in the FIELD_SMALLINT column should be showing.</w:t>
            </w:r>
          </w:p>
        </w:tc>
        <w:tc>
          <w:tcPr>
            <w:tcW w:w="2104" w:type="dxa"/>
          </w:tcPr>
          <w:p w14:paraId="127C5251" w14:textId="1CD6074F" w:rsidR="0002397D" w:rsidRDefault="0002397D" w:rsidP="00AD58BD"/>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367E69A6" w14:textId="77777777" w:rsidR="00CF29EC" w:rsidRDefault="00CF29EC" w:rsidP="00CF29EC"/>
          <w:p w14:paraId="0961C5F0" w14:textId="2AA7CE36" w:rsidR="00976AE2" w:rsidRDefault="00CF29EC" w:rsidP="00CF29EC">
            <w:r>
              <w:t>TBD</w:t>
            </w:r>
          </w:p>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43" w:name="_Toc38501504"/>
      <w:r>
        <w:lastRenderedPageBreak/>
        <w:t>Test 5</w:t>
      </w:r>
      <w:bookmarkEnd w:id="43"/>
    </w:p>
    <w:p w14:paraId="405C8F6A" w14:textId="77777777" w:rsidR="00976AE2" w:rsidRDefault="00976AE2" w:rsidP="00976AE2"/>
    <w:p w14:paraId="39F6B890" w14:textId="38551EAE" w:rsidR="00976AE2" w:rsidRPr="004C24BE" w:rsidRDefault="00976AE2" w:rsidP="00976AE2">
      <w:r w:rsidRPr="00B34944">
        <w:rPr>
          <w:b/>
          <w:bCs/>
        </w:rPr>
        <w:t xml:space="preserve">Objective: </w:t>
      </w:r>
      <w:r w:rsidR="004C24BE">
        <w:t>To test the replace</w:t>
      </w:r>
      <w:r w:rsidR="00663140">
        <w:t xml:space="preserve"> all</w:t>
      </w:r>
      <w:r w:rsidR="004C24BE">
        <w:t xml:space="preserve"> functionality</w:t>
      </w:r>
      <w:r w:rsidR="00DB710F">
        <w:t>.</w:t>
      </w:r>
    </w:p>
    <w:p w14:paraId="0434CF4F" w14:textId="722925B3" w:rsidR="00976AE2" w:rsidRDefault="00976AE2" w:rsidP="00976AE2">
      <w:r w:rsidRPr="00B34944">
        <w:rPr>
          <w:b/>
          <w:bCs/>
        </w:rPr>
        <w:t>Notes:</w:t>
      </w:r>
      <w:r w:rsidRPr="00B34944">
        <w:t xml:space="preserve"> </w:t>
      </w:r>
      <w:r w:rsidR="004B5CA3">
        <w:t>‘</w:t>
      </w:r>
      <w:proofErr w:type="spellStart"/>
      <w:r w:rsidR="004B5CA3">
        <w:t>ReplaceAll</w:t>
      </w:r>
      <w:proofErr w:type="spellEnd"/>
      <w:r w:rsidR="004B5CA3">
        <w:t xml:space="preserve">’ replaces the contents of every matching cell with the replace string. </w:t>
      </w:r>
      <w:r w:rsidR="004C24BE">
        <w:t>The search help screen</w:t>
      </w:r>
      <w:r w:rsidR="00A70D00">
        <w:t xml:space="preserve"> which assists in explaining the replacing functionality</w:t>
      </w:r>
      <w:r w:rsidR="004C24BE">
        <w:t xml:space="preserve">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307"/>
        <w:gridCol w:w="1609"/>
        <w:gridCol w:w="629"/>
        <w:gridCol w:w="2278"/>
        <w:gridCol w:w="1527"/>
      </w:tblGrid>
      <w:tr w:rsidR="00976AE2" w14:paraId="4021CC0B" w14:textId="77777777" w:rsidTr="00A90BCA">
        <w:trPr>
          <w:cantSplit/>
          <w:trHeight w:val="201"/>
        </w:trPr>
        <w:tc>
          <w:tcPr>
            <w:tcW w:w="4599" w:type="dxa"/>
            <w:gridSpan w:val="3"/>
          </w:tcPr>
          <w:p w14:paraId="7901B947" w14:textId="414D12DE" w:rsidR="00976AE2" w:rsidRDefault="00976AE2" w:rsidP="00AD58BD">
            <w:r>
              <w:t xml:space="preserve">Test No.: </w:t>
            </w:r>
            <w:r w:rsidR="00262BA7">
              <w:t>5</w:t>
            </w:r>
          </w:p>
        </w:tc>
        <w:tc>
          <w:tcPr>
            <w:tcW w:w="4434"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6B946E37" w:rsidR="00976AE2" w:rsidRPr="00E47986" w:rsidRDefault="00976AE2" w:rsidP="00AD58BD">
            <w:r w:rsidRPr="00E47986">
              <w:t xml:space="preserve">Test title:  </w:t>
            </w:r>
            <w:r w:rsidR="004C24BE">
              <w:t>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7C10F6A4" w:rsidR="00976AE2" w:rsidRPr="00E47986" w:rsidRDefault="004C24BE" w:rsidP="004C24BE">
            <w:r>
              <w:t xml:space="preserve">Clone the database editing tool/repository from the team repository located at </w:t>
            </w:r>
            <w:hyperlink r:id="rId18" w:history="1">
              <w:r w:rsidRPr="008C15B0">
                <w:rPr>
                  <w:rStyle w:val="Hyperlink"/>
                </w:rPr>
                <w:t>https://github.com/CS5387/testplangroup2-team_9.git</w:t>
              </w:r>
            </w:hyperlink>
            <w:r>
              <w:t>, and open dbEdit.jar.</w:t>
            </w:r>
          </w:p>
        </w:tc>
      </w:tr>
      <w:tr w:rsidR="00976AE2" w14:paraId="19863E2F" w14:textId="77777777" w:rsidTr="00A90BCA">
        <w:trPr>
          <w:cantSplit/>
          <w:trHeight w:val="431"/>
        </w:trPr>
        <w:tc>
          <w:tcPr>
            <w:tcW w:w="683" w:type="dxa"/>
          </w:tcPr>
          <w:p w14:paraId="5F078676" w14:textId="576490D8" w:rsidR="007E2150" w:rsidRDefault="00976AE2" w:rsidP="00012EA2">
            <w:r>
              <w:t>STEP</w:t>
            </w:r>
          </w:p>
        </w:tc>
        <w:tc>
          <w:tcPr>
            <w:tcW w:w="2307" w:type="dxa"/>
          </w:tcPr>
          <w:p w14:paraId="168AAA1B" w14:textId="00F32A60" w:rsidR="007E2150" w:rsidRDefault="00976AE2" w:rsidP="00012EA2">
            <w:r>
              <w:t>OPERATOR ACTION</w:t>
            </w:r>
          </w:p>
        </w:tc>
        <w:tc>
          <w:tcPr>
            <w:tcW w:w="2238" w:type="dxa"/>
            <w:gridSpan w:val="2"/>
          </w:tcPr>
          <w:p w14:paraId="3262B7B1" w14:textId="56171F9C" w:rsidR="00252AEB" w:rsidRDefault="00976AE2" w:rsidP="00012EA2">
            <w:r>
              <w:t>PURPOSE</w:t>
            </w:r>
          </w:p>
        </w:tc>
        <w:tc>
          <w:tcPr>
            <w:tcW w:w="2278" w:type="dxa"/>
          </w:tcPr>
          <w:p w14:paraId="67D6E494" w14:textId="24DAB1F5" w:rsidR="00651DBF" w:rsidRDefault="00976AE2" w:rsidP="00012EA2">
            <w:r>
              <w:t>EXEPCTED RESULTS</w:t>
            </w:r>
          </w:p>
        </w:tc>
        <w:tc>
          <w:tcPr>
            <w:tcW w:w="1527" w:type="dxa"/>
          </w:tcPr>
          <w:p w14:paraId="0561F1CF" w14:textId="74E9C9FC" w:rsidR="005912F0" w:rsidRDefault="00976AE2" w:rsidP="00012EA2">
            <w:r>
              <w:t>COMMENTS</w:t>
            </w:r>
          </w:p>
        </w:tc>
      </w:tr>
      <w:tr w:rsidR="00012EA2" w14:paraId="5C1DB33B" w14:textId="77777777" w:rsidTr="00A90BCA">
        <w:trPr>
          <w:cantSplit/>
          <w:trHeight w:val="35"/>
        </w:trPr>
        <w:tc>
          <w:tcPr>
            <w:tcW w:w="683" w:type="dxa"/>
          </w:tcPr>
          <w:p w14:paraId="538577BA" w14:textId="72AA4A47" w:rsidR="00012EA2" w:rsidRDefault="00012EA2" w:rsidP="00AD58BD">
            <w:r>
              <w:t>1.</w:t>
            </w:r>
          </w:p>
        </w:tc>
        <w:tc>
          <w:tcPr>
            <w:tcW w:w="2307" w:type="dxa"/>
          </w:tcPr>
          <w:p w14:paraId="424F07E4" w14:textId="158F1C5A" w:rsidR="00012EA2" w:rsidRDefault="00012EA2" w:rsidP="00AD58BD">
            <w:r>
              <w:t>Choose, File -&gt; Open and select TEST_DB.</w:t>
            </w:r>
          </w:p>
        </w:tc>
        <w:tc>
          <w:tcPr>
            <w:tcW w:w="2238" w:type="dxa"/>
            <w:gridSpan w:val="2"/>
          </w:tcPr>
          <w:p w14:paraId="127419C5" w14:textId="77777777" w:rsidR="00012EA2" w:rsidRDefault="00012EA2" w:rsidP="00012EA2">
            <w:r>
              <w:t xml:space="preserve">To populate the </w:t>
            </w:r>
            <w:proofErr w:type="gramStart"/>
            <w:r>
              <w:t>database</w:t>
            </w:r>
            <w:proofErr w:type="gramEnd"/>
            <w:r>
              <w:t xml:space="preserve"> edit window.</w:t>
            </w:r>
          </w:p>
          <w:p w14:paraId="6CEE9030" w14:textId="77777777" w:rsidR="00012EA2" w:rsidRDefault="00012EA2" w:rsidP="00AD58BD"/>
        </w:tc>
        <w:tc>
          <w:tcPr>
            <w:tcW w:w="2278" w:type="dxa"/>
          </w:tcPr>
          <w:p w14:paraId="171E83E4" w14:textId="6F952A60" w:rsidR="00012EA2" w:rsidRDefault="002264FA" w:rsidP="00AD58BD">
            <w:r>
              <w:t>The database edit window is populated with BIG_TABLE, CONSTRAINT_TABLE, and TYPE_TABLE.</w:t>
            </w:r>
          </w:p>
        </w:tc>
        <w:tc>
          <w:tcPr>
            <w:tcW w:w="1527" w:type="dxa"/>
          </w:tcPr>
          <w:p w14:paraId="08B67E73" w14:textId="77777777" w:rsidR="00012EA2" w:rsidRDefault="00012EA2" w:rsidP="00AD58BD"/>
        </w:tc>
      </w:tr>
      <w:tr w:rsidR="00012EA2" w14:paraId="25C523F6" w14:textId="77777777" w:rsidTr="00A90BCA">
        <w:trPr>
          <w:cantSplit/>
          <w:trHeight w:val="35"/>
        </w:trPr>
        <w:tc>
          <w:tcPr>
            <w:tcW w:w="683" w:type="dxa"/>
          </w:tcPr>
          <w:p w14:paraId="4A906027" w14:textId="66C80DA1" w:rsidR="00012EA2" w:rsidRDefault="00012EA2" w:rsidP="00AD58BD">
            <w:r>
              <w:t>2.</w:t>
            </w:r>
          </w:p>
        </w:tc>
        <w:tc>
          <w:tcPr>
            <w:tcW w:w="2307" w:type="dxa"/>
          </w:tcPr>
          <w:p w14:paraId="1FC5983A" w14:textId="059F1270" w:rsidR="00012EA2" w:rsidRDefault="00012EA2" w:rsidP="00AD58BD">
            <w:r>
              <w:t>Double click CONSTRAINT</w:t>
            </w:r>
            <w:r w:rsidR="009F415C">
              <w:t>_</w:t>
            </w:r>
            <w:r>
              <w:t>TABLE</w:t>
            </w:r>
          </w:p>
        </w:tc>
        <w:tc>
          <w:tcPr>
            <w:tcW w:w="2238" w:type="dxa"/>
            <w:gridSpan w:val="2"/>
          </w:tcPr>
          <w:p w14:paraId="1AC68318" w14:textId="2B95A4BA" w:rsidR="00012EA2" w:rsidRDefault="00012EA2" w:rsidP="00012EA2">
            <w:r>
              <w:t>To open CONSTRAINT</w:t>
            </w:r>
            <w:r w:rsidR="009F415C">
              <w:t>_</w:t>
            </w:r>
            <w:r>
              <w:t>TABLE table edit window.</w:t>
            </w:r>
          </w:p>
          <w:p w14:paraId="7A6DBDA9" w14:textId="77777777" w:rsidR="00012EA2" w:rsidRDefault="00012EA2" w:rsidP="00AD58BD"/>
        </w:tc>
        <w:tc>
          <w:tcPr>
            <w:tcW w:w="2278" w:type="dxa"/>
          </w:tcPr>
          <w:p w14:paraId="5F11FF5E" w14:textId="5A8E2BC3" w:rsidR="00012EA2" w:rsidRDefault="002264FA" w:rsidP="00AD58BD">
            <w:r>
              <w:t>CONSTRAINT_TABLE table edit window is shown.</w:t>
            </w:r>
          </w:p>
        </w:tc>
        <w:tc>
          <w:tcPr>
            <w:tcW w:w="1527" w:type="dxa"/>
          </w:tcPr>
          <w:p w14:paraId="507EA678" w14:textId="77777777" w:rsidR="00012EA2" w:rsidRDefault="00012EA2" w:rsidP="00AD58BD"/>
        </w:tc>
      </w:tr>
      <w:tr w:rsidR="00012EA2" w14:paraId="1E827EE6" w14:textId="77777777" w:rsidTr="00A90BCA">
        <w:trPr>
          <w:cantSplit/>
          <w:trHeight w:val="35"/>
        </w:trPr>
        <w:tc>
          <w:tcPr>
            <w:tcW w:w="683" w:type="dxa"/>
          </w:tcPr>
          <w:p w14:paraId="4319EF2B" w14:textId="0F93E98F" w:rsidR="00012EA2" w:rsidRDefault="00012EA2" w:rsidP="00AD58BD">
            <w:r>
              <w:t>3.</w:t>
            </w:r>
          </w:p>
        </w:tc>
        <w:tc>
          <w:tcPr>
            <w:tcW w:w="2307" w:type="dxa"/>
          </w:tcPr>
          <w:p w14:paraId="54F927FA" w14:textId="21080691" w:rsidR="00012EA2" w:rsidRDefault="00012EA2" w:rsidP="00AD58BD">
            <w:r>
              <w:t>Click Edit-&gt;Search</w:t>
            </w:r>
          </w:p>
        </w:tc>
        <w:tc>
          <w:tcPr>
            <w:tcW w:w="2238" w:type="dxa"/>
            <w:gridSpan w:val="2"/>
          </w:tcPr>
          <w:p w14:paraId="757F761D" w14:textId="219454F9" w:rsidR="00012EA2" w:rsidRDefault="00012EA2" w:rsidP="00AD58BD">
            <w:r>
              <w:t>To open the edit search window</w:t>
            </w:r>
          </w:p>
        </w:tc>
        <w:tc>
          <w:tcPr>
            <w:tcW w:w="2278" w:type="dxa"/>
          </w:tcPr>
          <w:p w14:paraId="35E31DA3" w14:textId="5E15BD45" w:rsidR="00012EA2" w:rsidRDefault="00A90BCA" w:rsidP="00AD58BD">
            <w:r>
              <w:t>The search window is shown.</w:t>
            </w:r>
          </w:p>
        </w:tc>
        <w:tc>
          <w:tcPr>
            <w:tcW w:w="1527" w:type="dxa"/>
          </w:tcPr>
          <w:p w14:paraId="64F4CDA7" w14:textId="77777777" w:rsidR="00012EA2" w:rsidRDefault="00012EA2" w:rsidP="00AD58BD"/>
        </w:tc>
      </w:tr>
      <w:tr w:rsidR="00012EA2" w14:paraId="1F884768" w14:textId="77777777" w:rsidTr="00A90BCA">
        <w:trPr>
          <w:cantSplit/>
          <w:trHeight w:val="35"/>
        </w:trPr>
        <w:tc>
          <w:tcPr>
            <w:tcW w:w="683" w:type="dxa"/>
          </w:tcPr>
          <w:p w14:paraId="7AEC58BA" w14:textId="61D53FCA" w:rsidR="00012EA2" w:rsidRDefault="00012EA2" w:rsidP="00AD58BD">
            <w:r>
              <w:t>6.</w:t>
            </w:r>
          </w:p>
        </w:tc>
        <w:tc>
          <w:tcPr>
            <w:tcW w:w="2307" w:type="dxa"/>
          </w:tcPr>
          <w:p w14:paraId="5814C8B6" w14:textId="220E9213" w:rsidR="00012EA2" w:rsidRDefault="00A90BCA" w:rsidP="00AD58BD">
            <w:r>
              <w:t>Enter “</w:t>
            </w:r>
            <w:r w:rsidR="00012EA2">
              <w:t>UNINHIBITED</w:t>
            </w:r>
            <w:r>
              <w:t>” into the search box</w:t>
            </w:r>
            <w:r w:rsidR="00012EA2">
              <w:t xml:space="preserve"> and click Find</w:t>
            </w:r>
          </w:p>
        </w:tc>
        <w:tc>
          <w:tcPr>
            <w:tcW w:w="2238" w:type="dxa"/>
            <w:gridSpan w:val="2"/>
          </w:tcPr>
          <w:p w14:paraId="70ED2E53" w14:textId="3BDE86A6" w:rsidR="00012EA2" w:rsidRDefault="00012EA2" w:rsidP="00012EA2">
            <w:r>
              <w:t xml:space="preserve">To </w:t>
            </w:r>
            <w:r w:rsidR="00A90BCA">
              <w:t>search for UNINHIBITED</w:t>
            </w:r>
          </w:p>
          <w:p w14:paraId="3064DE23" w14:textId="77777777" w:rsidR="00012EA2" w:rsidRDefault="00012EA2" w:rsidP="00AD58BD"/>
        </w:tc>
        <w:tc>
          <w:tcPr>
            <w:tcW w:w="2278" w:type="dxa"/>
          </w:tcPr>
          <w:p w14:paraId="28AAAD66" w14:textId="6FD6E3DE" w:rsidR="00012EA2" w:rsidRDefault="002D57D5" w:rsidP="00AD58BD">
            <w:r>
              <w:t>“</w:t>
            </w:r>
            <w:r w:rsidR="00012EA2">
              <w:t>Found at (0,2)</w:t>
            </w:r>
            <w:r>
              <w:t>”</w:t>
            </w:r>
            <w:r w:rsidR="00012EA2">
              <w:t xml:space="preserve"> should appear in the bottom </w:t>
            </w:r>
            <w:r>
              <w:t xml:space="preserve">right </w:t>
            </w:r>
            <w:r w:rsidR="00012EA2">
              <w:t>of the search window.</w:t>
            </w:r>
          </w:p>
        </w:tc>
        <w:tc>
          <w:tcPr>
            <w:tcW w:w="1527" w:type="dxa"/>
          </w:tcPr>
          <w:p w14:paraId="36CADCE0" w14:textId="77777777" w:rsidR="00012EA2" w:rsidRDefault="00012EA2" w:rsidP="00AD58BD"/>
        </w:tc>
      </w:tr>
      <w:tr w:rsidR="00012EA2" w14:paraId="28818EE1" w14:textId="77777777" w:rsidTr="00A90BCA">
        <w:trPr>
          <w:cantSplit/>
          <w:trHeight w:val="35"/>
        </w:trPr>
        <w:tc>
          <w:tcPr>
            <w:tcW w:w="683" w:type="dxa"/>
          </w:tcPr>
          <w:p w14:paraId="3A30A83D" w14:textId="22F4833E" w:rsidR="00012EA2" w:rsidRDefault="00012EA2" w:rsidP="00AD58BD">
            <w:r>
              <w:t>7.</w:t>
            </w:r>
          </w:p>
        </w:tc>
        <w:tc>
          <w:tcPr>
            <w:tcW w:w="2307" w:type="dxa"/>
          </w:tcPr>
          <w:p w14:paraId="7396F2F2" w14:textId="199380FB" w:rsidR="00012EA2" w:rsidRDefault="00012EA2" w:rsidP="00012EA2">
            <w:r>
              <w:t xml:space="preserve">Enter </w:t>
            </w:r>
            <w:r w:rsidR="00A90BCA">
              <w:t>“</w:t>
            </w:r>
            <w:r>
              <w:t>DISABLE</w:t>
            </w:r>
            <w:r w:rsidR="00A90BCA">
              <w:t>”</w:t>
            </w:r>
            <w:r>
              <w:t xml:space="preserve"> in the Replace box and click </w:t>
            </w:r>
            <w:proofErr w:type="spellStart"/>
            <w:r w:rsidR="00A90BCA">
              <w:t>R</w:t>
            </w:r>
            <w:r>
              <w:t>eplaceAll</w:t>
            </w:r>
            <w:proofErr w:type="spellEnd"/>
          </w:p>
          <w:p w14:paraId="77B31069" w14:textId="77777777" w:rsidR="00012EA2" w:rsidRDefault="00012EA2" w:rsidP="00AD58BD"/>
        </w:tc>
        <w:tc>
          <w:tcPr>
            <w:tcW w:w="2238" w:type="dxa"/>
            <w:gridSpan w:val="2"/>
          </w:tcPr>
          <w:p w14:paraId="2B898DB2" w14:textId="77777777" w:rsidR="00012EA2" w:rsidRDefault="00012EA2" w:rsidP="00AD58BD"/>
        </w:tc>
        <w:tc>
          <w:tcPr>
            <w:tcW w:w="2278" w:type="dxa"/>
          </w:tcPr>
          <w:p w14:paraId="1F973124" w14:textId="0931FB3E" w:rsidR="002D57D5" w:rsidRDefault="002D57D5" w:rsidP="00AD58BD">
            <w:r>
              <w:t xml:space="preserve">“Replaced 2 </w:t>
            </w:r>
            <w:r w:rsidR="00676579">
              <w:t>occurrences</w:t>
            </w:r>
            <w:r>
              <w:t>.” Should appear in the bottom right of the search window.</w:t>
            </w:r>
          </w:p>
          <w:p w14:paraId="20DE93F1" w14:textId="77777777" w:rsidR="002D57D5" w:rsidRDefault="002D57D5" w:rsidP="00AD58BD"/>
          <w:p w14:paraId="570DC1C0" w14:textId="3BB0678C" w:rsidR="00012EA2" w:rsidRDefault="00012EA2" w:rsidP="00AD58BD">
            <w:r>
              <w:t xml:space="preserve">Section (0,2) and (1,2) </w:t>
            </w:r>
            <w:r w:rsidR="009E4EA1">
              <w:t xml:space="preserve">of CONSTRAINT_TABLE </w:t>
            </w:r>
            <w:r>
              <w:t xml:space="preserve">should now say </w:t>
            </w:r>
            <w:r w:rsidR="00DB3A26">
              <w:t>“</w:t>
            </w:r>
            <w:r>
              <w:t>DISABLE</w:t>
            </w:r>
            <w:r w:rsidR="00DB3A26">
              <w:t>”.</w:t>
            </w:r>
          </w:p>
        </w:tc>
        <w:tc>
          <w:tcPr>
            <w:tcW w:w="1527" w:type="dxa"/>
          </w:tcPr>
          <w:p w14:paraId="45CEC5A8" w14:textId="77777777" w:rsidR="00012EA2" w:rsidRDefault="00012EA2"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90BCA">
        <w:trPr>
          <w:trHeight w:val="599"/>
        </w:trPr>
        <w:tc>
          <w:tcPr>
            <w:tcW w:w="4599" w:type="dxa"/>
            <w:gridSpan w:val="3"/>
          </w:tcPr>
          <w:p w14:paraId="7C036BB3" w14:textId="77777777" w:rsidR="00976AE2" w:rsidRDefault="00976AE2" w:rsidP="00AD58BD">
            <w:r>
              <w:t xml:space="preserve">Testing Team: </w:t>
            </w:r>
          </w:p>
          <w:p w14:paraId="029EBD58" w14:textId="77777777" w:rsidR="00CF29EC" w:rsidRDefault="00CF29EC" w:rsidP="00CF29EC"/>
          <w:p w14:paraId="2A47AB0A" w14:textId="1ED296A3" w:rsidR="00976AE2" w:rsidRDefault="00CF29EC" w:rsidP="00CF29EC">
            <w:r>
              <w:t>TBD</w:t>
            </w:r>
          </w:p>
        </w:tc>
        <w:tc>
          <w:tcPr>
            <w:tcW w:w="4434"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44" w:name="_Toc38501505"/>
      <w:bookmarkEnd w:id="38"/>
      <w:bookmarkEnd w:id="39"/>
      <w:r w:rsidRPr="000E6735">
        <w:lastRenderedPageBreak/>
        <w:t>Test Schedule</w:t>
      </w:r>
      <w:bookmarkEnd w:id="44"/>
    </w:p>
    <w:p w14:paraId="4B964F80" w14:textId="77777777" w:rsidR="004706B7" w:rsidRDefault="004706B7" w:rsidP="00013402"/>
    <w:p w14:paraId="056ADA2B" w14:textId="3DD6EDD6"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w:t>
      </w:r>
      <w:r w:rsidR="006A0AD2">
        <w:t>4</w:t>
      </w:r>
      <w:r w:rsidR="006A0AD2" w:rsidRPr="006A0AD2">
        <w:rPr>
          <w:vertAlign w:val="superscript"/>
        </w:rPr>
        <w:t>th</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45" w:name="_Toc38501506"/>
      <w:r>
        <w:lastRenderedPageBreak/>
        <w:t>Other Sections</w:t>
      </w:r>
      <w:bookmarkEnd w:id="45"/>
    </w:p>
    <w:p w14:paraId="224C6D16" w14:textId="28CED560" w:rsidR="008403C9" w:rsidRDefault="008403C9" w:rsidP="008403C9">
      <w:pPr>
        <w:pStyle w:val="Heading2"/>
      </w:pPr>
      <w:bookmarkStart w:id="46" w:name="_Toc38501507"/>
      <w:r>
        <w:t>Software Requirements</w:t>
      </w:r>
      <w:bookmarkEnd w:id="46"/>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19"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47" w:name="_Toc227033596"/>
      <w:bookmarkStart w:id="48" w:name="_Toc38501508"/>
      <w:r w:rsidRPr="00183D21">
        <w:lastRenderedPageBreak/>
        <w:t>Appendix</w:t>
      </w:r>
      <w:bookmarkEnd w:id="47"/>
      <w:bookmarkEnd w:id="48"/>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49" w:name="_Toc38501509"/>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49"/>
    </w:p>
    <w:p w14:paraId="5CAF1F72" w14:textId="11392B48" w:rsidR="00482962" w:rsidRPr="00482962" w:rsidRDefault="00482962" w:rsidP="00482962">
      <w:r>
        <w:rPr>
          <w:noProof/>
        </w:rPr>
        <w:drawing>
          <wp:inline distT="0" distB="0" distL="0" distR="0" wp14:anchorId="593E344F" wp14:editId="495B696B">
            <wp:extent cx="4508389" cy="1596471"/>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439" cy="1600030"/>
                    </a:xfrm>
                    <a:prstGeom prst="rect">
                      <a:avLst/>
                    </a:prstGeom>
                  </pic:spPr>
                </pic:pic>
              </a:graphicData>
            </a:graphic>
          </wp:inline>
        </w:drawing>
      </w:r>
    </w:p>
    <w:p w14:paraId="77158997" w14:textId="6F13F43C" w:rsidR="00040947" w:rsidRDefault="00482962" w:rsidP="00482962">
      <w:pPr>
        <w:pStyle w:val="Heading2"/>
      </w:pPr>
      <w:bookmarkStart w:id="50" w:name="_Toc38501510"/>
      <w:r>
        <w:t>Database Edit and Table Edit Windows</w:t>
      </w:r>
      <w:bookmarkEnd w:id="50"/>
    </w:p>
    <w:p w14:paraId="53F9BD5E" w14:textId="309B6084" w:rsidR="00482962" w:rsidRDefault="00482962" w:rsidP="00482962">
      <w:r>
        <w:rPr>
          <w:noProof/>
        </w:rPr>
        <w:drawing>
          <wp:inline distT="0" distB="0" distL="0" distR="0" wp14:anchorId="26430EA3" wp14:editId="471EFAC8">
            <wp:extent cx="5080883" cy="212042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5954" cy="2122538"/>
                    </a:xfrm>
                    <a:prstGeom prst="rect">
                      <a:avLst/>
                    </a:prstGeom>
                  </pic:spPr>
                </pic:pic>
              </a:graphicData>
            </a:graphic>
          </wp:inline>
        </w:drawing>
      </w:r>
    </w:p>
    <w:p w14:paraId="53D28131" w14:textId="71CD8400" w:rsidR="00482962" w:rsidRDefault="00482962" w:rsidP="00482962">
      <w:pPr>
        <w:pStyle w:val="Heading2"/>
      </w:pPr>
      <w:bookmarkStart w:id="51" w:name="_Filter_Search"/>
      <w:bookmarkStart w:id="52" w:name="_Toc38501511"/>
      <w:bookmarkEnd w:id="51"/>
      <w:r>
        <w:t>Filter Search</w:t>
      </w:r>
      <w:bookmarkEnd w:id="52"/>
    </w:p>
    <w:p w14:paraId="0507D9B3" w14:textId="29C3C790" w:rsidR="00482962" w:rsidRDefault="00482962" w:rsidP="007A4335">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998980"/>
                    </a:xfrm>
                    <a:prstGeom prst="rect">
                      <a:avLst/>
                    </a:prstGeom>
                  </pic:spPr>
                </pic:pic>
              </a:graphicData>
            </a:graphic>
          </wp:inline>
        </w:drawing>
      </w:r>
    </w:p>
    <w:p w14:paraId="7C8D2C38" w14:textId="4EE66A49" w:rsidR="00482962" w:rsidRDefault="00482962" w:rsidP="007A4335"/>
    <w:p w14:paraId="78885BCA" w14:textId="5CE79FFB" w:rsidR="00482962" w:rsidRDefault="00482962" w:rsidP="00482962">
      <w:pPr>
        <w:pStyle w:val="Heading2"/>
      </w:pPr>
      <w:bookmarkStart w:id="53" w:name="_Toc38501512"/>
      <w:r>
        <w:lastRenderedPageBreak/>
        <w:t>Filter Types</w:t>
      </w:r>
      <w:bookmarkEnd w:id="53"/>
    </w:p>
    <w:p w14:paraId="1A85A296" w14:textId="4CDFDDED" w:rsidR="00482962" w:rsidRDefault="00482962" w:rsidP="007A4335">
      <w:r>
        <w:rPr>
          <w:noProof/>
        </w:rPr>
        <w:drawing>
          <wp:inline distT="0" distB="0" distL="0" distR="0" wp14:anchorId="14F77CE3" wp14:editId="4B09FE28">
            <wp:extent cx="4488511" cy="201284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3600" cy="2019615"/>
                    </a:xfrm>
                    <a:prstGeom prst="rect">
                      <a:avLst/>
                    </a:prstGeom>
                  </pic:spPr>
                </pic:pic>
              </a:graphicData>
            </a:graphic>
          </wp:inline>
        </w:drawing>
      </w:r>
    </w:p>
    <w:p w14:paraId="6A56D0BB" w14:textId="1F9272D9" w:rsidR="00E554C7" w:rsidRDefault="00E554C7" w:rsidP="007A4335"/>
    <w:p w14:paraId="504CAB4C" w14:textId="1C917F47" w:rsidR="00E554C7" w:rsidRDefault="00707D0D" w:rsidP="00707D0D">
      <w:pPr>
        <w:pStyle w:val="Heading2"/>
      </w:pPr>
      <w:bookmarkStart w:id="54" w:name="_Filter_Help_Screen"/>
      <w:bookmarkStart w:id="55" w:name="_Toc38501513"/>
      <w:bookmarkEnd w:id="54"/>
      <w:r>
        <w:t>Filter Help Screen Logic Example</w:t>
      </w:r>
      <w:bookmarkEnd w:id="55"/>
    </w:p>
    <w:p w14:paraId="3A55D2FC" w14:textId="4351B1F4" w:rsidR="00707D0D" w:rsidRDefault="00707D0D" w:rsidP="007A4335">
      <w:r>
        <w:rPr>
          <w:noProof/>
        </w:rPr>
        <w:drawing>
          <wp:inline distT="0" distB="0" distL="0" distR="0" wp14:anchorId="098E749A" wp14:editId="378891B7">
            <wp:extent cx="4488180" cy="15090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700" cy="1515925"/>
                    </a:xfrm>
                    <a:prstGeom prst="rect">
                      <a:avLst/>
                    </a:prstGeom>
                  </pic:spPr>
                </pic:pic>
              </a:graphicData>
            </a:graphic>
          </wp:inline>
        </w:drawing>
      </w:r>
    </w:p>
    <w:p w14:paraId="3024A3DA" w14:textId="08AE9D3E" w:rsidR="00FD3FE2" w:rsidRDefault="00FD3FE2" w:rsidP="007A4335"/>
    <w:p w14:paraId="2DD30C19" w14:textId="2B06EB62" w:rsidR="00FD3FE2" w:rsidRDefault="00FD3FE2" w:rsidP="00FD3FE2">
      <w:pPr>
        <w:pStyle w:val="Heading2"/>
      </w:pPr>
      <w:bookmarkStart w:id="56" w:name="_Edit_Search_Window"/>
      <w:bookmarkStart w:id="57" w:name="_Toc38501514"/>
      <w:bookmarkEnd w:id="56"/>
      <w:r>
        <w:t>Edit Search Window</w:t>
      </w:r>
      <w:bookmarkEnd w:id="57"/>
    </w:p>
    <w:p w14:paraId="08EC82BC" w14:textId="27B55DA0" w:rsidR="002954EE" w:rsidRDefault="00FD3FE2" w:rsidP="007A4335">
      <w:r>
        <w:rPr>
          <w:noProof/>
        </w:rPr>
        <w:drawing>
          <wp:inline distT="0" distB="0" distL="0" distR="0" wp14:anchorId="73D5917F" wp14:editId="3C65D10D">
            <wp:extent cx="3761702"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6350" cy="1721176"/>
                    </a:xfrm>
                    <a:prstGeom prst="rect">
                      <a:avLst/>
                    </a:prstGeom>
                  </pic:spPr>
                </pic:pic>
              </a:graphicData>
            </a:graphic>
          </wp:inline>
        </w:drawing>
      </w:r>
    </w:p>
    <w:p w14:paraId="25BE131F" w14:textId="77777777" w:rsidR="002954EE" w:rsidRDefault="002954EE" w:rsidP="007A4335"/>
    <w:p w14:paraId="116AE60D" w14:textId="2C636F89" w:rsidR="00B843E6" w:rsidRDefault="00B843E6" w:rsidP="007A4335"/>
    <w:p w14:paraId="7DBA9403" w14:textId="77777777" w:rsidR="00C35720" w:rsidRDefault="00C35720" w:rsidP="007A4335"/>
    <w:p w14:paraId="51E6763F" w14:textId="11532D86" w:rsidR="00B843E6" w:rsidRDefault="00B843E6" w:rsidP="007A4335"/>
    <w:p w14:paraId="3F0630F7" w14:textId="6B9151EA" w:rsidR="00B843E6" w:rsidRDefault="00B843E6" w:rsidP="007A4335"/>
    <w:p w14:paraId="41006436" w14:textId="47113C2A" w:rsidR="00B843E6" w:rsidRDefault="00B843E6" w:rsidP="007A4335"/>
    <w:p w14:paraId="7B3DFB35" w14:textId="77777777" w:rsidR="00B843E6" w:rsidRDefault="00B843E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1E1B9" w14:textId="77777777" w:rsidR="00197D7C" w:rsidRDefault="00197D7C">
      <w:r>
        <w:separator/>
      </w:r>
    </w:p>
  </w:endnote>
  <w:endnote w:type="continuationSeparator" w:id="0">
    <w:p w14:paraId="791989E4" w14:textId="77777777" w:rsidR="00197D7C" w:rsidRDefault="00197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D26372" w14:paraId="623145A8" w14:textId="77777777">
      <w:tc>
        <w:tcPr>
          <w:tcW w:w="4428" w:type="dxa"/>
        </w:tcPr>
        <w:p w14:paraId="760A2E2D" w14:textId="5B223B3A" w:rsidR="00D26372" w:rsidRDefault="00D26372">
          <w:pPr>
            <w:pStyle w:val="Footer"/>
          </w:pPr>
          <w:r>
            <w:rPr>
              <w:color w:val="000000"/>
            </w:rPr>
            <w:sym w:font="Symbol" w:char="F0D3"/>
          </w:r>
          <w:r>
            <w:rPr>
              <w:color w:val="000000"/>
            </w:rPr>
            <w:t xml:space="preserve"> 2020 </w:t>
          </w:r>
          <w:r>
            <w:t>Group 2 Team 9</w:t>
          </w:r>
        </w:p>
      </w:tc>
      <w:tc>
        <w:tcPr>
          <w:tcW w:w="4428" w:type="dxa"/>
        </w:tcPr>
        <w:p w14:paraId="7F9A6C14" w14:textId="4B471675" w:rsidR="00D26372" w:rsidRDefault="00D26372">
          <w:pPr>
            <w:pStyle w:val="Footer"/>
            <w:jc w:val="right"/>
          </w:pPr>
        </w:p>
      </w:tc>
    </w:tr>
  </w:tbl>
  <w:p w14:paraId="174A2AC1" w14:textId="77777777" w:rsidR="00D26372" w:rsidRDefault="00D263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D26372" w14:paraId="2DE01049" w14:textId="77777777">
      <w:trPr>
        <w:trHeight w:hRule="exact" w:val="552"/>
      </w:trPr>
      <w:tc>
        <w:tcPr>
          <w:tcW w:w="3060" w:type="dxa"/>
        </w:tcPr>
        <w:p w14:paraId="4D2085BE" w14:textId="77777777" w:rsidR="00D26372" w:rsidRDefault="00D26372">
          <w:pPr>
            <w:pStyle w:val="Footer"/>
            <w:spacing w:before="80"/>
            <w:rPr>
              <w:bCs/>
            </w:rPr>
          </w:pPr>
          <w:r>
            <w:t>Test Plan</w:t>
          </w:r>
        </w:p>
        <w:p w14:paraId="73B7AEE0" w14:textId="77777777" w:rsidR="00D26372" w:rsidRDefault="00D26372">
          <w:pPr>
            <w:pStyle w:val="Footer"/>
            <w:spacing w:before="80"/>
          </w:pPr>
        </w:p>
        <w:p w14:paraId="68BCB3F2" w14:textId="77777777" w:rsidR="00D26372" w:rsidRDefault="00D26372">
          <w:pPr>
            <w:pStyle w:val="Footer"/>
            <w:spacing w:before="80"/>
          </w:pPr>
        </w:p>
      </w:tc>
      <w:tc>
        <w:tcPr>
          <w:tcW w:w="2880" w:type="dxa"/>
        </w:tcPr>
        <w:p w14:paraId="2A502C66" w14:textId="3350F19B" w:rsidR="00D26372" w:rsidRDefault="00D26372">
          <w:pPr>
            <w:pStyle w:val="Footer"/>
            <w:spacing w:before="80"/>
            <w:rPr>
              <w:bCs/>
            </w:rPr>
          </w:pPr>
          <w:r>
            <w:t>Group 2 Team 9</w:t>
          </w:r>
        </w:p>
      </w:tc>
      <w:tc>
        <w:tcPr>
          <w:tcW w:w="1980" w:type="dxa"/>
        </w:tcPr>
        <w:p w14:paraId="133C4DB2" w14:textId="77777777" w:rsidR="00D26372" w:rsidRDefault="00D26372">
          <w:pPr>
            <w:pStyle w:val="Footer"/>
            <w:spacing w:before="80"/>
            <w:rPr>
              <w:bCs/>
            </w:rPr>
          </w:pPr>
          <w:r>
            <w:rPr>
              <w:bCs/>
            </w:rPr>
            <w:t>Date</w:t>
          </w:r>
        </w:p>
        <w:p w14:paraId="5AF11641" w14:textId="3E23B8C8" w:rsidR="00BD3976" w:rsidRPr="00BD3976" w:rsidRDefault="00BD3976">
          <w:pPr>
            <w:pStyle w:val="Footer"/>
            <w:spacing w:before="80"/>
            <w:rPr>
              <w:bCs/>
            </w:rPr>
          </w:pPr>
          <w:r>
            <w:rPr>
              <w:bCs/>
            </w:rPr>
            <w:t>22 APR 2020</w:t>
          </w:r>
        </w:p>
      </w:tc>
      <w:tc>
        <w:tcPr>
          <w:tcW w:w="1080" w:type="dxa"/>
        </w:tcPr>
        <w:p w14:paraId="6DEFB00D" w14:textId="77777777" w:rsidR="00D26372" w:rsidRDefault="00D26372">
          <w:pPr>
            <w:pStyle w:val="Footer"/>
            <w:spacing w:before="80"/>
            <w:rPr>
              <w:bCs/>
            </w:rPr>
          </w:pPr>
          <w:r>
            <w:rPr>
              <w:bCs/>
            </w:rPr>
            <w:t>Page</w:t>
          </w:r>
        </w:p>
        <w:p w14:paraId="1F41C6E7" w14:textId="77777777" w:rsidR="00D26372" w:rsidRDefault="00D26372">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D26372" w:rsidRDefault="00D26372">
          <w:pPr>
            <w:pStyle w:val="Footer"/>
            <w:spacing w:before="80"/>
          </w:pPr>
        </w:p>
        <w:p w14:paraId="5A0FDEB8" w14:textId="77777777" w:rsidR="00D26372" w:rsidRDefault="00D26372">
          <w:pPr>
            <w:pStyle w:val="Footer"/>
            <w:spacing w:before="80"/>
          </w:pPr>
        </w:p>
      </w:tc>
    </w:tr>
  </w:tbl>
  <w:p w14:paraId="07DD9963" w14:textId="77777777" w:rsidR="00D26372" w:rsidRDefault="00D263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D26372" w14:paraId="2A7F53DE" w14:textId="77777777">
      <w:tc>
        <w:tcPr>
          <w:tcW w:w="3240" w:type="dxa"/>
        </w:tcPr>
        <w:p w14:paraId="7C38E656" w14:textId="77777777" w:rsidR="00D26372" w:rsidRDefault="00D26372">
          <w:pPr>
            <w:pStyle w:val="Footer"/>
            <w:rPr>
              <w:b w:val="0"/>
              <w:bCs/>
            </w:rPr>
          </w:pPr>
          <w:r>
            <w:rPr>
              <w:b w:val="0"/>
              <w:bCs/>
            </w:rPr>
            <w:t>Test Plan</w:t>
          </w:r>
        </w:p>
      </w:tc>
      <w:tc>
        <w:tcPr>
          <w:tcW w:w="2880" w:type="dxa"/>
        </w:tcPr>
        <w:p w14:paraId="2DE9630F" w14:textId="6DB3E237" w:rsidR="00D26372" w:rsidRDefault="00D26372">
          <w:pPr>
            <w:pStyle w:val="Footer"/>
            <w:rPr>
              <w:b w:val="0"/>
              <w:bCs/>
            </w:rPr>
          </w:pPr>
          <w:r>
            <w:rPr>
              <w:bCs/>
            </w:rPr>
            <w:t>Group 2 Team 9</w:t>
          </w:r>
        </w:p>
      </w:tc>
      <w:tc>
        <w:tcPr>
          <w:tcW w:w="1980" w:type="dxa"/>
        </w:tcPr>
        <w:p w14:paraId="6D8A0CFD" w14:textId="563D837D" w:rsidR="00D26372" w:rsidRDefault="00D26372">
          <w:pPr>
            <w:pStyle w:val="Footer"/>
          </w:pPr>
          <w:r>
            <w:t xml:space="preserve">April </w:t>
          </w:r>
          <w:r w:rsidR="00826296">
            <w:t>22</w:t>
          </w:r>
          <w:r>
            <w:t>, 2020</w:t>
          </w:r>
        </w:p>
      </w:tc>
      <w:tc>
        <w:tcPr>
          <w:tcW w:w="900" w:type="dxa"/>
        </w:tcPr>
        <w:p w14:paraId="64213E3E" w14:textId="77777777" w:rsidR="00D26372" w:rsidRDefault="00D26372">
          <w:pPr>
            <w:pStyle w:val="Footer"/>
            <w:rPr>
              <w:b w:val="0"/>
              <w:bCs/>
            </w:rPr>
          </w:pPr>
          <w:r>
            <w:rPr>
              <w:b w:val="0"/>
              <w:bCs/>
            </w:rPr>
            <w:t>Page</w:t>
          </w:r>
        </w:p>
        <w:p w14:paraId="6A5DC5EF" w14:textId="77777777" w:rsidR="00D26372" w:rsidRDefault="00D26372">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D26372" w:rsidRDefault="00D26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B8D62" w14:textId="77777777" w:rsidR="00197D7C" w:rsidRDefault="00197D7C">
      <w:r>
        <w:separator/>
      </w:r>
    </w:p>
  </w:footnote>
  <w:footnote w:type="continuationSeparator" w:id="0">
    <w:p w14:paraId="1F98867A" w14:textId="77777777" w:rsidR="00197D7C" w:rsidRDefault="00197D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D26372" w:rsidRDefault="00D26372">
    <w:pPr>
      <w:rPr>
        <w:sz w:val="24"/>
      </w:rPr>
    </w:pPr>
  </w:p>
  <w:p w14:paraId="39D92A92" w14:textId="77777777" w:rsidR="00D26372" w:rsidRDefault="00D26372">
    <w:pPr>
      <w:pBdr>
        <w:top w:val="single" w:sz="6" w:space="1" w:color="auto"/>
      </w:pBdr>
      <w:rPr>
        <w:sz w:val="24"/>
      </w:rPr>
    </w:pPr>
  </w:p>
  <w:p w14:paraId="5B42F529" w14:textId="4195A365" w:rsidR="00D26372" w:rsidRDefault="00D26372">
    <w:pPr>
      <w:pStyle w:val="Title"/>
    </w:pPr>
    <w:r>
      <w:t>Group 2 Team 9</w:t>
    </w:r>
  </w:p>
  <w:p w14:paraId="32C402BB" w14:textId="77777777" w:rsidR="00D26372" w:rsidRDefault="00D26372">
    <w:pPr>
      <w:pBdr>
        <w:bottom w:val="single" w:sz="6" w:space="1" w:color="auto"/>
      </w:pBdr>
      <w:jc w:val="right"/>
      <w:rPr>
        <w:sz w:val="24"/>
      </w:rPr>
    </w:pPr>
  </w:p>
  <w:p w14:paraId="24A99BCC" w14:textId="77777777" w:rsidR="00D26372" w:rsidRDefault="00D26372">
    <w:pPr>
      <w:pStyle w:val="Title"/>
    </w:pPr>
  </w:p>
  <w:p w14:paraId="19CAAF1D" w14:textId="77777777" w:rsidR="00D26372" w:rsidRDefault="00D26372">
    <w:pPr>
      <w:pStyle w:val="Title"/>
    </w:pPr>
  </w:p>
  <w:p w14:paraId="0FACA263" w14:textId="77777777" w:rsidR="00D26372" w:rsidRDefault="00D26372">
    <w:pPr>
      <w:pStyle w:val="Title"/>
    </w:pPr>
  </w:p>
  <w:p w14:paraId="6CDE61F1" w14:textId="77777777" w:rsidR="00D26372" w:rsidRDefault="00D26372">
    <w:pPr>
      <w:pStyle w:val="Title"/>
    </w:pPr>
  </w:p>
  <w:p w14:paraId="2A603A50" w14:textId="77777777" w:rsidR="00D26372" w:rsidRDefault="00D26372">
    <w:pPr>
      <w:pStyle w:val="Title"/>
    </w:pPr>
  </w:p>
  <w:p w14:paraId="48A9C7EF" w14:textId="77777777" w:rsidR="00D26372" w:rsidRDefault="00D26372">
    <w:pPr>
      <w:pStyle w:val="Title"/>
    </w:pPr>
  </w:p>
  <w:p w14:paraId="3467F07F" w14:textId="77777777" w:rsidR="00D26372" w:rsidRDefault="00D26372">
    <w:pPr>
      <w:pStyle w:val="Title"/>
    </w:pPr>
  </w:p>
  <w:p w14:paraId="1281F55B" w14:textId="77777777" w:rsidR="00D26372" w:rsidRDefault="00D26372">
    <w:pPr>
      <w:pStyle w:val="Title"/>
    </w:pPr>
  </w:p>
  <w:p w14:paraId="1EAE66E6" w14:textId="77777777" w:rsidR="00D26372" w:rsidRDefault="00D26372">
    <w:pPr>
      <w:pStyle w:val="Title"/>
    </w:pPr>
  </w:p>
  <w:p w14:paraId="23AE39EE" w14:textId="77777777" w:rsidR="00D26372" w:rsidRDefault="00D26372">
    <w:pPr>
      <w:pStyle w:val="Title"/>
    </w:pPr>
  </w:p>
  <w:p w14:paraId="6DF13806" w14:textId="77777777" w:rsidR="00D26372" w:rsidRDefault="00D26372"/>
  <w:p w14:paraId="59FF32D7" w14:textId="77777777" w:rsidR="00D26372" w:rsidRDefault="00D26372"/>
  <w:p w14:paraId="2E4E5B44" w14:textId="77777777" w:rsidR="00D26372" w:rsidRDefault="00D263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D26372" w:rsidRDefault="00D26372">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D26372" w:rsidRDefault="00D26372">
    <w:pPr>
      <w:pStyle w:val="Header"/>
    </w:pPr>
    <w:r>
      <w:t>Test Plan</w:t>
    </w:r>
    <w:r>
      <w:tab/>
    </w:r>
    <w:r>
      <w:tab/>
    </w:r>
  </w:p>
  <w:p w14:paraId="7D0D0CC2" w14:textId="77777777" w:rsidR="00D26372" w:rsidRDefault="00D263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261F3"/>
    <w:multiLevelType w:val="hybridMultilevel"/>
    <w:tmpl w:val="C256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96423A"/>
    <w:multiLevelType w:val="hybridMultilevel"/>
    <w:tmpl w:val="57E2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8"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B69F3"/>
    <w:multiLevelType w:val="hybridMultilevel"/>
    <w:tmpl w:val="6B9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6"/>
  </w:num>
  <w:num w:numId="11">
    <w:abstractNumId w:val="7"/>
  </w:num>
  <w:num w:numId="12">
    <w:abstractNumId w:val="4"/>
  </w:num>
  <w:num w:numId="13">
    <w:abstractNumId w:val="12"/>
  </w:num>
  <w:num w:numId="14">
    <w:abstractNumId w:val="2"/>
  </w:num>
  <w:num w:numId="15">
    <w:abstractNumId w:val="8"/>
  </w:num>
  <w:num w:numId="16">
    <w:abstractNumId w:val="10"/>
  </w:num>
  <w:num w:numId="17">
    <w:abstractNumId w:val="13"/>
  </w:num>
  <w:num w:numId="18">
    <w:abstractNumId w:val="9"/>
  </w:num>
  <w:num w:numId="19">
    <w:abstractNumId w:val="11"/>
  </w:num>
  <w:num w:numId="20">
    <w:abstractNumId w:val="5"/>
  </w:num>
  <w:num w:numId="2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2EA2"/>
    <w:rsid w:val="00013402"/>
    <w:rsid w:val="0002159A"/>
    <w:rsid w:val="0002353C"/>
    <w:rsid w:val="0002397D"/>
    <w:rsid w:val="0003292B"/>
    <w:rsid w:val="00036AFF"/>
    <w:rsid w:val="00036F55"/>
    <w:rsid w:val="00040947"/>
    <w:rsid w:val="0004214F"/>
    <w:rsid w:val="00052BDD"/>
    <w:rsid w:val="00056596"/>
    <w:rsid w:val="0006164E"/>
    <w:rsid w:val="00062D50"/>
    <w:rsid w:val="0006395A"/>
    <w:rsid w:val="00065F29"/>
    <w:rsid w:val="00087726"/>
    <w:rsid w:val="00090371"/>
    <w:rsid w:val="000927B9"/>
    <w:rsid w:val="00093AE2"/>
    <w:rsid w:val="00097BCC"/>
    <w:rsid w:val="000A24D3"/>
    <w:rsid w:val="000B55A8"/>
    <w:rsid w:val="000D54D8"/>
    <w:rsid w:val="000E6735"/>
    <w:rsid w:val="000F1AE9"/>
    <w:rsid w:val="000F513D"/>
    <w:rsid w:val="000F5801"/>
    <w:rsid w:val="00120158"/>
    <w:rsid w:val="0012354B"/>
    <w:rsid w:val="001251D5"/>
    <w:rsid w:val="001258E7"/>
    <w:rsid w:val="00126E6E"/>
    <w:rsid w:val="0012752D"/>
    <w:rsid w:val="00127FDF"/>
    <w:rsid w:val="001339A9"/>
    <w:rsid w:val="00150787"/>
    <w:rsid w:val="0016684D"/>
    <w:rsid w:val="00183D21"/>
    <w:rsid w:val="00186946"/>
    <w:rsid w:val="00197D7C"/>
    <w:rsid w:val="001A4896"/>
    <w:rsid w:val="001B7429"/>
    <w:rsid w:val="001B7F2B"/>
    <w:rsid w:val="001C3B64"/>
    <w:rsid w:val="001D1323"/>
    <w:rsid w:val="001D3F9E"/>
    <w:rsid w:val="001D7536"/>
    <w:rsid w:val="001F1C71"/>
    <w:rsid w:val="001F46FC"/>
    <w:rsid w:val="001F51E6"/>
    <w:rsid w:val="002018A1"/>
    <w:rsid w:val="00211740"/>
    <w:rsid w:val="00224B04"/>
    <w:rsid w:val="002264FA"/>
    <w:rsid w:val="00226F55"/>
    <w:rsid w:val="00242A94"/>
    <w:rsid w:val="0025009F"/>
    <w:rsid w:val="002516CA"/>
    <w:rsid w:val="00251CF5"/>
    <w:rsid w:val="00251E17"/>
    <w:rsid w:val="00252AEB"/>
    <w:rsid w:val="00262BA7"/>
    <w:rsid w:val="00281A09"/>
    <w:rsid w:val="00283889"/>
    <w:rsid w:val="00291749"/>
    <w:rsid w:val="002954EE"/>
    <w:rsid w:val="002A2A64"/>
    <w:rsid w:val="002A78E4"/>
    <w:rsid w:val="002B38E5"/>
    <w:rsid w:val="002B3966"/>
    <w:rsid w:val="002C7242"/>
    <w:rsid w:val="002D57D5"/>
    <w:rsid w:val="002D6F18"/>
    <w:rsid w:val="002E6176"/>
    <w:rsid w:val="002F3E49"/>
    <w:rsid w:val="002F7B18"/>
    <w:rsid w:val="00305CCA"/>
    <w:rsid w:val="0031282D"/>
    <w:rsid w:val="00331F9A"/>
    <w:rsid w:val="00335088"/>
    <w:rsid w:val="00340518"/>
    <w:rsid w:val="00342AFB"/>
    <w:rsid w:val="0035672D"/>
    <w:rsid w:val="00357D58"/>
    <w:rsid w:val="003747E8"/>
    <w:rsid w:val="0037537B"/>
    <w:rsid w:val="00375694"/>
    <w:rsid w:val="00383676"/>
    <w:rsid w:val="00390184"/>
    <w:rsid w:val="003B440D"/>
    <w:rsid w:val="003C5166"/>
    <w:rsid w:val="003C66F8"/>
    <w:rsid w:val="003D54B8"/>
    <w:rsid w:val="003D58CD"/>
    <w:rsid w:val="003F22A9"/>
    <w:rsid w:val="00400540"/>
    <w:rsid w:val="00414A3C"/>
    <w:rsid w:val="00424E01"/>
    <w:rsid w:val="00436606"/>
    <w:rsid w:val="0044102E"/>
    <w:rsid w:val="00442922"/>
    <w:rsid w:val="00442C91"/>
    <w:rsid w:val="00445FC7"/>
    <w:rsid w:val="004558DF"/>
    <w:rsid w:val="00464851"/>
    <w:rsid w:val="004706B7"/>
    <w:rsid w:val="00482962"/>
    <w:rsid w:val="00493D36"/>
    <w:rsid w:val="00494200"/>
    <w:rsid w:val="00495F49"/>
    <w:rsid w:val="00497848"/>
    <w:rsid w:val="004B5A36"/>
    <w:rsid w:val="004B5CA3"/>
    <w:rsid w:val="004C020D"/>
    <w:rsid w:val="004C24BE"/>
    <w:rsid w:val="004C6A5E"/>
    <w:rsid w:val="004D791E"/>
    <w:rsid w:val="004E396D"/>
    <w:rsid w:val="00505B84"/>
    <w:rsid w:val="00513157"/>
    <w:rsid w:val="00520BF0"/>
    <w:rsid w:val="005216C1"/>
    <w:rsid w:val="00525CC9"/>
    <w:rsid w:val="005318AA"/>
    <w:rsid w:val="0056531D"/>
    <w:rsid w:val="005731F3"/>
    <w:rsid w:val="005841B0"/>
    <w:rsid w:val="005912F0"/>
    <w:rsid w:val="005A0C1E"/>
    <w:rsid w:val="005C124E"/>
    <w:rsid w:val="005C61E0"/>
    <w:rsid w:val="005D2C17"/>
    <w:rsid w:val="005D78F4"/>
    <w:rsid w:val="005E7AB0"/>
    <w:rsid w:val="0060419F"/>
    <w:rsid w:val="00623F73"/>
    <w:rsid w:val="00637DBD"/>
    <w:rsid w:val="006469B8"/>
    <w:rsid w:val="00651DBF"/>
    <w:rsid w:val="00657631"/>
    <w:rsid w:val="00663140"/>
    <w:rsid w:val="00674A18"/>
    <w:rsid w:val="00676579"/>
    <w:rsid w:val="00687AD0"/>
    <w:rsid w:val="00692306"/>
    <w:rsid w:val="006A0AD2"/>
    <w:rsid w:val="006A4638"/>
    <w:rsid w:val="006B59A9"/>
    <w:rsid w:val="006B73CE"/>
    <w:rsid w:val="006C1533"/>
    <w:rsid w:val="006C4571"/>
    <w:rsid w:val="006C5214"/>
    <w:rsid w:val="006D7E87"/>
    <w:rsid w:val="006F20C0"/>
    <w:rsid w:val="00704951"/>
    <w:rsid w:val="00707D0D"/>
    <w:rsid w:val="00727738"/>
    <w:rsid w:val="00755A88"/>
    <w:rsid w:val="0076697F"/>
    <w:rsid w:val="00783713"/>
    <w:rsid w:val="00790ACB"/>
    <w:rsid w:val="007A07A5"/>
    <w:rsid w:val="007A4335"/>
    <w:rsid w:val="007A69F0"/>
    <w:rsid w:val="007B0661"/>
    <w:rsid w:val="007B33CF"/>
    <w:rsid w:val="007C5237"/>
    <w:rsid w:val="007D3BAF"/>
    <w:rsid w:val="007E0AF8"/>
    <w:rsid w:val="007E2150"/>
    <w:rsid w:val="007F0C19"/>
    <w:rsid w:val="007F6E56"/>
    <w:rsid w:val="007F6EF4"/>
    <w:rsid w:val="00802633"/>
    <w:rsid w:val="0081030D"/>
    <w:rsid w:val="00821FE7"/>
    <w:rsid w:val="00826296"/>
    <w:rsid w:val="00827AD9"/>
    <w:rsid w:val="008343C3"/>
    <w:rsid w:val="008403C9"/>
    <w:rsid w:val="008419B5"/>
    <w:rsid w:val="00842DC1"/>
    <w:rsid w:val="008433D2"/>
    <w:rsid w:val="008455A4"/>
    <w:rsid w:val="00870CC2"/>
    <w:rsid w:val="00874CDE"/>
    <w:rsid w:val="0088068D"/>
    <w:rsid w:val="0088474D"/>
    <w:rsid w:val="00890DD7"/>
    <w:rsid w:val="0089604B"/>
    <w:rsid w:val="00897171"/>
    <w:rsid w:val="008A2DAB"/>
    <w:rsid w:val="008A30B1"/>
    <w:rsid w:val="008A5D2C"/>
    <w:rsid w:val="008B0468"/>
    <w:rsid w:val="008C273B"/>
    <w:rsid w:val="008C782C"/>
    <w:rsid w:val="008E1C7F"/>
    <w:rsid w:val="009069AE"/>
    <w:rsid w:val="0091598B"/>
    <w:rsid w:val="009159D7"/>
    <w:rsid w:val="009162F5"/>
    <w:rsid w:val="00916854"/>
    <w:rsid w:val="00926613"/>
    <w:rsid w:val="00933FAC"/>
    <w:rsid w:val="00936D85"/>
    <w:rsid w:val="00941D93"/>
    <w:rsid w:val="00950C36"/>
    <w:rsid w:val="009645B2"/>
    <w:rsid w:val="00972300"/>
    <w:rsid w:val="00976AE2"/>
    <w:rsid w:val="00984A7E"/>
    <w:rsid w:val="009A50C1"/>
    <w:rsid w:val="009B3C8B"/>
    <w:rsid w:val="009C3109"/>
    <w:rsid w:val="009C50BF"/>
    <w:rsid w:val="009C775C"/>
    <w:rsid w:val="009C7FF3"/>
    <w:rsid w:val="009D09E4"/>
    <w:rsid w:val="009D0DC6"/>
    <w:rsid w:val="009E4EA1"/>
    <w:rsid w:val="009F415C"/>
    <w:rsid w:val="00A12DB0"/>
    <w:rsid w:val="00A20D2A"/>
    <w:rsid w:val="00A313CD"/>
    <w:rsid w:val="00A32859"/>
    <w:rsid w:val="00A55EE3"/>
    <w:rsid w:val="00A62A00"/>
    <w:rsid w:val="00A70D00"/>
    <w:rsid w:val="00A72DD8"/>
    <w:rsid w:val="00A8674D"/>
    <w:rsid w:val="00A90BCA"/>
    <w:rsid w:val="00AD358C"/>
    <w:rsid w:val="00AD58BD"/>
    <w:rsid w:val="00AD6B21"/>
    <w:rsid w:val="00AF5084"/>
    <w:rsid w:val="00B16D03"/>
    <w:rsid w:val="00B22D3B"/>
    <w:rsid w:val="00B25A52"/>
    <w:rsid w:val="00B25E83"/>
    <w:rsid w:val="00B273AC"/>
    <w:rsid w:val="00B34944"/>
    <w:rsid w:val="00B35B27"/>
    <w:rsid w:val="00B73554"/>
    <w:rsid w:val="00B843E6"/>
    <w:rsid w:val="00B87483"/>
    <w:rsid w:val="00BC6283"/>
    <w:rsid w:val="00BD3976"/>
    <w:rsid w:val="00BE01C4"/>
    <w:rsid w:val="00BE03E6"/>
    <w:rsid w:val="00BE0F58"/>
    <w:rsid w:val="00BE2C58"/>
    <w:rsid w:val="00BE682D"/>
    <w:rsid w:val="00BF1845"/>
    <w:rsid w:val="00C033C7"/>
    <w:rsid w:val="00C10CF5"/>
    <w:rsid w:val="00C16AB5"/>
    <w:rsid w:val="00C2047C"/>
    <w:rsid w:val="00C35720"/>
    <w:rsid w:val="00C36F87"/>
    <w:rsid w:val="00C85F57"/>
    <w:rsid w:val="00C87C0C"/>
    <w:rsid w:val="00C96CC0"/>
    <w:rsid w:val="00CA6C8E"/>
    <w:rsid w:val="00CB688A"/>
    <w:rsid w:val="00CC138B"/>
    <w:rsid w:val="00CC70FE"/>
    <w:rsid w:val="00CC76C0"/>
    <w:rsid w:val="00CD398A"/>
    <w:rsid w:val="00CE1979"/>
    <w:rsid w:val="00CF29EC"/>
    <w:rsid w:val="00D00599"/>
    <w:rsid w:val="00D0751F"/>
    <w:rsid w:val="00D26372"/>
    <w:rsid w:val="00D3560F"/>
    <w:rsid w:val="00D35A79"/>
    <w:rsid w:val="00D443BA"/>
    <w:rsid w:val="00D628D1"/>
    <w:rsid w:val="00D64CAC"/>
    <w:rsid w:val="00D75EAA"/>
    <w:rsid w:val="00D86DFB"/>
    <w:rsid w:val="00D87C70"/>
    <w:rsid w:val="00D87FDB"/>
    <w:rsid w:val="00D9483A"/>
    <w:rsid w:val="00D9772F"/>
    <w:rsid w:val="00DA14AB"/>
    <w:rsid w:val="00DA76E7"/>
    <w:rsid w:val="00DB3A26"/>
    <w:rsid w:val="00DB710F"/>
    <w:rsid w:val="00DC0B08"/>
    <w:rsid w:val="00DE10EA"/>
    <w:rsid w:val="00DE144E"/>
    <w:rsid w:val="00DE3295"/>
    <w:rsid w:val="00DE34E0"/>
    <w:rsid w:val="00E25158"/>
    <w:rsid w:val="00E25999"/>
    <w:rsid w:val="00E3048D"/>
    <w:rsid w:val="00E31597"/>
    <w:rsid w:val="00E47450"/>
    <w:rsid w:val="00E47986"/>
    <w:rsid w:val="00E52798"/>
    <w:rsid w:val="00E52A92"/>
    <w:rsid w:val="00E554C7"/>
    <w:rsid w:val="00E62D89"/>
    <w:rsid w:val="00E63749"/>
    <w:rsid w:val="00E90CC5"/>
    <w:rsid w:val="00E9361C"/>
    <w:rsid w:val="00E95A56"/>
    <w:rsid w:val="00E9670A"/>
    <w:rsid w:val="00EB46CE"/>
    <w:rsid w:val="00EB7A57"/>
    <w:rsid w:val="00EC2775"/>
    <w:rsid w:val="00EC4C6A"/>
    <w:rsid w:val="00ED7FFB"/>
    <w:rsid w:val="00EF0F03"/>
    <w:rsid w:val="00F21B34"/>
    <w:rsid w:val="00F22538"/>
    <w:rsid w:val="00F22783"/>
    <w:rsid w:val="00F24590"/>
    <w:rsid w:val="00F40169"/>
    <w:rsid w:val="00F513A1"/>
    <w:rsid w:val="00F56757"/>
    <w:rsid w:val="00F6028D"/>
    <w:rsid w:val="00F64174"/>
    <w:rsid w:val="00F7627B"/>
    <w:rsid w:val="00F86EF1"/>
    <w:rsid w:val="00FA0DA3"/>
    <w:rsid w:val="00FA54A7"/>
    <w:rsid w:val="00FB3495"/>
    <w:rsid w:val="00FD3FE2"/>
    <w:rsid w:val="00FE3BEF"/>
    <w:rsid w:val="00FF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https://github.com/CS5387/testplangroup2-team_9.gi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eader" Target="header1.xml"/><Relationship Id="rId12" Type="http://schemas.openxmlformats.org/officeDocument/2006/relationships/hyperlink" Target="https://github.com/CS5387/testplangroup2-team_9.git" TargetMode="External"/><Relationship Id="rId17" Type="http://schemas.openxmlformats.org/officeDocument/2006/relationships/hyperlink" Target="https://github.com/CS5387/testplangroup2-team_9.git"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hub.com/CS5387/testplangroup2-team_9.git"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S5387/testplangroup2-team_9.git"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yperlink" Target="https://github.com/CS5387/testplangroup2-team_9"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78</TotalTime>
  <Pages>16</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17991</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48</cp:revision>
  <cp:lastPrinted>2002-04-23T16:31:00Z</cp:lastPrinted>
  <dcterms:created xsi:type="dcterms:W3CDTF">2020-04-23T06:38:00Z</dcterms:created>
  <dcterms:modified xsi:type="dcterms:W3CDTF">2020-04-23T08:38:00Z</dcterms:modified>
</cp:coreProperties>
</file>