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6FCDB60F" w:rsidR="00941D93" w:rsidRDefault="00941D93">
      <w:pPr>
        <w:pStyle w:val="Subtitle"/>
      </w:pPr>
      <w:r>
        <w:t>Version 1.0</w:t>
      </w:r>
    </w:p>
    <w:p w14:paraId="6094AB3E" w14:textId="3EF613DC" w:rsidR="00941D93" w:rsidRDefault="007B0661">
      <w:pPr>
        <w:pStyle w:val="Subtitle"/>
        <w:rPr>
          <w:color w:val="000000"/>
        </w:rPr>
      </w:pPr>
      <w:r>
        <w:rPr>
          <w:color w:val="000000"/>
        </w:rPr>
        <w:t>April 8,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236618"/>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236619"/>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236620"/>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56A9169C" w:rsidR="00941D93" w:rsidRDefault="00040947">
            <w:r>
              <w:t>1.0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r>
              <w:t>$</w:t>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506B53E0" w:rsidR="00941D93" w:rsidRDefault="003B440D">
            <w:r>
              <w:t>-</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2" w:name="_Toc461626766"/>
      <w:bookmarkStart w:id="13" w:name="_Toc461628996"/>
      <w:bookmarkStart w:id="14" w:name="_Toc461632038"/>
      <w:bookmarkStart w:id="15" w:name="_Toc37236621"/>
      <w:r>
        <w:t>Distribution List</w:t>
      </w:r>
      <w:bookmarkEnd w:id="12"/>
      <w:bookmarkEnd w:id="13"/>
      <w:bookmarkEnd w:id="14"/>
      <w:bookmarkEnd w:id="15"/>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10E330A6"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w:t>
      </w:r>
      <w:proofErr w:type="spellStart"/>
      <w:r w:rsidR="001F1C71">
        <w:t>Himan</w:t>
      </w:r>
      <w:proofErr w:type="spellEnd"/>
      <w:r w:rsidR="004558DF">
        <w:t xml:space="preserve"> (author)</w:t>
      </w:r>
      <w:r w:rsidR="001F1C71">
        <w:t>,</w:t>
      </w:r>
    </w:p>
    <w:p w14:paraId="79F5A6DA" w14:textId="238B7A7F" w:rsidR="001F1C71" w:rsidRDefault="001F1C71" w:rsidP="001F1C71">
      <w:pPr>
        <w:ind w:left="1440" w:firstLine="2880"/>
      </w:pPr>
      <w:r>
        <w:t>Bianca De La Cruz</w:t>
      </w:r>
      <w:r w:rsidR="004558DF">
        <w:t xml:space="preserve"> (reviewer)</w:t>
      </w:r>
      <w: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6" w:name="_Toc461626767"/>
      <w:bookmarkStart w:id="17" w:name="_Toc461628997"/>
      <w:bookmarkStart w:id="18" w:name="_Toc461632039"/>
      <w:bookmarkStart w:id="19" w:name="_Toc37236622"/>
      <w:r>
        <w:t>Change Summary</w:t>
      </w:r>
      <w:bookmarkEnd w:id="16"/>
      <w:bookmarkEnd w:id="17"/>
      <w:bookmarkEnd w:id="18"/>
      <w:bookmarkEnd w:id="19"/>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 xml:space="preserve">Aaron </w:t>
            </w:r>
            <w:proofErr w:type="spellStart"/>
            <w:r>
              <w:t>Himan</w:t>
            </w:r>
            <w:proofErr w:type="spellEnd"/>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777777" w:rsidR="00941D93" w:rsidRDefault="00941D93"/>
        </w:tc>
        <w:tc>
          <w:tcPr>
            <w:tcW w:w="1170" w:type="dxa"/>
          </w:tcPr>
          <w:p w14:paraId="0F6AE3B1" w14:textId="77777777" w:rsidR="00941D93" w:rsidRDefault="00941D93"/>
        </w:tc>
        <w:tc>
          <w:tcPr>
            <w:tcW w:w="1800" w:type="dxa"/>
          </w:tcPr>
          <w:p w14:paraId="12ADC0BD" w14:textId="77777777" w:rsidR="00941D93" w:rsidRDefault="00941D93"/>
        </w:tc>
        <w:tc>
          <w:tcPr>
            <w:tcW w:w="3978" w:type="dxa"/>
          </w:tcPr>
          <w:p w14:paraId="2EC7D86B" w14:textId="77777777" w:rsidR="00941D93" w:rsidRDefault="00941D93"/>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xml:space="preserve">: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7548AC5D" w14:textId="1AD2BE71" w:rsidR="007B0661"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236618" w:history="1">
        <w:r w:rsidR="007B0661" w:rsidRPr="006A29B5">
          <w:rPr>
            <w:rStyle w:val="Hyperlink"/>
            <w:noProof/>
          </w:rPr>
          <w:t>Document Control</w:t>
        </w:r>
        <w:r w:rsidR="007B0661">
          <w:rPr>
            <w:noProof/>
            <w:webHidden/>
          </w:rPr>
          <w:tab/>
        </w:r>
        <w:r w:rsidR="007B0661">
          <w:rPr>
            <w:noProof/>
            <w:webHidden/>
          </w:rPr>
          <w:fldChar w:fldCharType="begin"/>
        </w:r>
        <w:r w:rsidR="007B0661">
          <w:rPr>
            <w:noProof/>
            <w:webHidden/>
          </w:rPr>
          <w:instrText xml:space="preserve"> PAGEREF _Toc37236618 \h </w:instrText>
        </w:r>
        <w:r w:rsidR="007B0661">
          <w:rPr>
            <w:noProof/>
            <w:webHidden/>
          </w:rPr>
        </w:r>
        <w:r w:rsidR="007B0661">
          <w:rPr>
            <w:noProof/>
            <w:webHidden/>
          </w:rPr>
          <w:fldChar w:fldCharType="separate"/>
        </w:r>
        <w:r w:rsidR="007B0661">
          <w:rPr>
            <w:noProof/>
            <w:webHidden/>
          </w:rPr>
          <w:t>ii</w:t>
        </w:r>
        <w:r w:rsidR="007B0661">
          <w:rPr>
            <w:noProof/>
            <w:webHidden/>
          </w:rPr>
          <w:fldChar w:fldCharType="end"/>
        </w:r>
      </w:hyperlink>
    </w:p>
    <w:p w14:paraId="00097249" w14:textId="0CED94DF" w:rsidR="007B0661" w:rsidRDefault="007B0661">
      <w:pPr>
        <w:pStyle w:val="TOC2"/>
        <w:rPr>
          <w:rFonts w:asciiTheme="minorHAnsi" w:eastAsiaTheme="minorEastAsia" w:hAnsiTheme="minorHAnsi" w:cstheme="minorBidi"/>
          <w:b w:val="0"/>
          <w:bCs w:val="0"/>
          <w:smallCaps w:val="0"/>
          <w:noProof/>
          <w:sz w:val="22"/>
          <w:szCs w:val="22"/>
        </w:rPr>
      </w:pPr>
      <w:hyperlink w:anchor="_Toc37236619" w:history="1">
        <w:r w:rsidRPr="006A29B5">
          <w:rPr>
            <w:rStyle w:val="Hyperlink"/>
            <w:noProof/>
          </w:rPr>
          <w:t>Approval</w:t>
        </w:r>
        <w:r>
          <w:rPr>
            <w:noProof/>
            <w:webHidden/>
          </w:rPr>
          <w:tab/>
        </w:r>
        <w:r>
          <w:rPr>
            <w:noProof/>
            <w:webHidden/>
          </w:rPr>
          <w:fldChar w:fldCharType="begin"/>
        </w:r>
        <w:r>
          <w:rPr>
            <w:noProof/>
            <w:webHidden/>
          </w:rPr>
          <w:instrText xml:space="preserve"> PAGEREF _Toc37236619 \h </w:instrText>
        </w:r>
        <w:r>
          <w:rPr>
            <w:noProof/>
            <w:webHidden/>
          </w:rPr>
        </w:r>
        <w:r>
          <w:rPr>
            <w:noProof/>
            <w:webHidden/>
          </w:rPr>
          <w:fldChar w:fldCharType="separate"/>
        </w:r>
        <w:r>
          <w:rPr>
            <w:noProof/>
            <w:webHidden/>
          </w:rPr>
          <w:t>ii</w:t>
        </w:r>
        <w:r>
          <w:rPr>
            <w:noProof/>
            <w:webHidden/>
          </w:rPr>
          <w:fldChar w:fldCharType="end"/>
        </w:r>
      </w:hyperlink>
    </w:p>
    <w:p w14:paraId="05720FCC" w14:textId="50E8E433" w:rsidR="007B0661" w:rsidRDefault="007B0661">
      <w:pPr>
        <w:pStyle w:val="TOC2"/>
        <w:rPr>
          <w:rFonts w:asciiTheme="minorHAnsi" w:eastAsiaTheme="minorEastAsia" w:hAnsiTheme="minorHAnsi" w:cstheme="minorBidi"/>
          <w:b w:val="0"/>
          <w:bCs w:val="0"/>
          <w:smallCaps w:val="0"/>
          <w:noProof/>
          <w:sz w:val="22"/>
          <w:szCs w:val="22"/>
        </w:rPr>
      </w:pPr>
      <w:hyperlink w:anchor="_Toc37236620" w:history="1">
        <w:r w:rsidRPr="006A29B5">
          <w:rPr>
            <w:rStyle w:val="Hyperlink"/>
            <w:noProof/>
          </w:rPr>
          <w:t>Document Change Control</w:t>
        </w:r>
        <w:r>
          <w:rPr>
            <w:noProof/>
            <w:webHidden/>
          </w:rPr>
          <w:tab/>
        </w:r>
        <w:r>
          <w:rPr>
            <w:noProof/>
            <w:webHidden/>
          </w:rPr>
          <w:fldChar w:fldCharType="begin"/>
        </w:r>
        <w:r>
          <w:rPr>
            <w:noProof/>
            <w:webHidden/>
          </w:rPr>
          <w:instrText xml:space="preserve"> PAGEREF _Toc37236620 \h </w:instrText>
        </w:r>
        <w:r>
          <w:rPr>
            <w:noProof/>
            <w:webHidden/>
          </w:rPr>
        </w:r>
        <w:r>
          <w:rPr>
            <w:noProof/>
            <w:webHidden/>
          </w:rPr>
          <w:fldChar w:fldCharType="separate"/>
        </w:r>
        <w:r>
          <w:rPr>
            <w:noProof/>
            <w:webHidden/>
          </w:rPr>
          <w:t>ii</w:t>
        </w:r>
        <w:r>
          <w:rPr>
            <w:noProof/>
            <w:webHidden/>
          </w:rPr>
          <w:fldChar w:fldCharType="end"/>
        </w:r>
      </w:hyperlink>
    </w:p>
    <w:p w14:paraId="03D4BE36" w14:textId="3B467062" w:rsidR="007B0661" w:rsidRDefault="007B0661">
      <w:pPr>
        <w:pStyle w:val="TOC2"/>
        <w:rPr>
          <w:rFonts w:asciiTheme="minorHAnsi" w:eastAsiaTheme="minorEastAsia" w:hAnsiTheme="minorHAnsi" w:cstheme="minorBidi"/>
          <w:b w:val="0"/>
          <w:bCs w:val="0"/>
          <w:smallCaps w:val="0"/>
          <w:noProof/>
          <w:sz w:val="22"/>
          <w:szCs w:val="22"/>
        </w:rPr>
      </w:pPr>
      <w:hyperlink w:anchor="_Toc37236621" w:history="1">
        <w:r w:rsidRPr="006A29B5">
          <w:rPr>
            <w:rStyle w:val="Hyperlink"/>
            <w:noProof/>
          </w:rPr>
          <w:t>Distribution List</w:t>
        </w:r>
        <w:r>
          <w:rPr>
            <w:noProof/>
            <w:webHidden/>
          </w:rPr>
          <w:tab/>
        </w:r>
        <w:r>
          <w:rPr>
            <w:noProof/>
            <w:webHidden/>
          </w:rPr>
          <w:fldChar w:fldCharType="begin"/>
        </w:r>
        <w:r>
          <w:rPr>
            <w:noProof/>
            <w:webHidden/>
          </w:rPr>
          <w:instrText xml:space="preserve"> PAGEREF _Toc37236621 \h </w:instrText>
        </w:r>
        <w:r>
          <w:rPr>
            <w:noProof/>
            <w:webHidden/>
          </w:rPr>
        </w:r>
        <w:r>
          <w:rPr>
            <w:noProof/>
            <w:webHidden/>
          </w:rPr>
          <w:fldChar w:fldCharType="separate"/>
        </w:r>
        <w:r>
          <w:rPr>
            <w:noProof/>
            <w:webHidden/>
          </w:rPr>
          <w:t>ii</w:t>
        </w:r>
        <w:r>
          <w:rPr>
            <w:noProof/>
            <w:webHidden/>
          </w:rPr>
          <w:fldChar w:fldCharType="end"/>
        </w:r>
      </w:hyperlink>
    </w:p>
    <w:p w14:paraId="1391C820" w14:textId="0260C79F" w:rsidR="007B0661" w:rsidRDefault="007B0661">
      <w:pPr>
        <w:pStyle w:val="TOC2"/>
        <w:rPr>
          <w:rFonts w:asciiTheme="minorHAnsi" w:eastAsiaTheme="minorEastAsia" w:hAnsiTheme="minorHAnsi" w:cstheme="minorBidi"/>
          <w:b w:val="0"/>
          <w:bCs w:val="0"/>
          <w:smallCaps w:val="0"/>
          <w:noProof/>
          <w:sz w:val="22"/>
          <w:szCs w:val="22"/>
        </w:rPr>
      </w:pPr>
      <w:hyperlink w:anchor="_Toc37236622" w:history="1">
        <w:r w:rsidRPr="006A29B5">
          <w:rPr>
            <w:rStyle w:val="Hyperlink"/>
            <w:noProof/>
          </w:rPr>
          <w:t>Change Summary</w:t>
        </w:r>
        <w:r>
          <w:rPr>
            <w:noProof/>
            <w:webHidden/>
          </w:rPr>
          <w:tab/>
        </w:r>
        <w:r>
          <w:rPr>
            <w:noProof/>
            <w:webHidden/>
          </w:rPr>
          <w:fldChar w:fldCharType="begin"/>
        </w:r>
        <w:r>
          <w:rPr>
            <w:noProof/>
            <w:webHidden/>
          </w:rPr>
          <w:instrText xml:space="preserve"> PAGEREF _Toc37236622 \h </w:instrText>
        </w:r>
        <w:r>
          <w:rPr>
            <w:noProof/>
            <w:webHidden/>
          </w:rPr>
        </w:r>
        <w:r>
          <w:rPr>
            <w:noProof/>
            <w:webHidden/>
          </w:rPr>
          <w:fldChar w:fldCharType="separate"/>
        </w:r>
        <w:r>
          <w:rPr>
            <w:noProof/>
            <w:webHidden/>
          </w:rPr>
          <w:t>ii</w:t>
        </w:r>
        <w:r>
          <w:rPr>
            <w:noProof/>
            <w:webHidden/>
          </w:rPr>
          <w:fldChar w:fldCharType="end"/>
        </w:r>
      </w:hyperlink>
    </w:p>
    <w:p w14:paraId="5AB71EE0" w14:textId="2C80300F" w:rsidR="007B0661" w:rsidRDefault="007B0661">
      <w:pPr>
        <w:pStyle w:val="TOC1"/>
        <w:tabs>
          <w:tab w:val="left" w:pos="400"/>
        </w:tabs>
        <w:rPr>
          <w:rFonts w:asciiTheme="minorHAnsi" w:eastAsiaTheme="minorEastAsia" w:hAnsiTheme="minorHAnsi" w:cstheme="minorBidi"/>
          <w:b w:val="0"/>
          <w:caps w:val="0"/>
          <w:noProof/>
          <w:sz w:val="22"/>
          <w:szCs w:val="22"/>
        </w:rPr>
      </w:pPr>
      <w:hyperlink w:anchor="_Toc37236623" w:history="1">
        <w:r w:rsidRPr="006A29B5">
          <w:rPr>
            <w:rStyle w:val="Hyperlink"/>
            <w:noProof/>
          </w:rPr>
          <w:t>1.</w:t>
        </w:r>
        <w:r>
          <w:rPr>
            <w:rFonts w:asciiTheme="minorHAnsi" w:eastAsiaTheme="minorEastAsia" w:hAnsiTheme="minorHAnsi" w:cstheme="minorBidi"/>
            <w:b w:val="0"/>
            <w:caps w:val="0"/>
            <w:noProof/>
            <w:sz w:val="22"/>
            <w:szCs w:val="22"/>
          </w:rPr>
          <w:tab/>
        </w:r>
        <w:r w:rsidRPr="006A29B5">
          <w:rPr>
            <w:rStyle w:val="Hyperlink"/>
            <w:noProof/>
          </w:rPr>
          <w:t>Introduction</w:t>
        </w:r>
        <w:r>
          <w:rPr>
            <w:noProof/>
            <w:webHidden/>
          </w:rPr>
          <w:tab/>
        </w:r>
        <w:r>
          <w:rPr>
            <w:noProof/>
            <w:webHidden/>
          </w:rPr>
          <w:fldChar w:fldCharType="begin"/>
        </w:r>
        <w:r>
          <w:rPr>
            <w:noProof/>
            <w:webHidden/>
          </w:rPr>
          <w:instrText xml:space="preserve"> PAGEREF _Toc37236623 \h </w:instrText>
        </w:r>
        <w:r>
          <w:rPr>
            <w:noProof/>
            <w:webHidden/>
          </w:rPr>
        </w:r>
        <w:r>
          <w:rPr>
            <w:noProof/>
            <w:webHidden/>
          </w:rPr>
          <w:fldChar w:fldCharType="separate"/>
        </w:r>
        <w:r>
          <w:rPr>
            <w:noProof/>
            <w:webHidden/>
          </w:rPr>
          <w:t>1</w:t>
        </w:r>
        <w:r>
          <w:rPr>
            <w:noProof/>
            <w:webHidden/>
          </w:rPr>
          <w:fldChar w:fldCharType="end"/>
        </w:r>
      </w:hyperlink>
    </w:p>
    <w:p w14:paraId="3E286850" w14:textId="00A062C7"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24" w:history="1">
        <w:r w:rsidRPr="006A29B5">
          <w:rPr>
            <w:rStyle w:val="Hyperlink"/>
            <w:noProof/>
          </w:rPr>
          <w:t>1.1.</w:t>
        </w:r>
        <w:r>
          <w:rPr>
            <w:rFonts w:asciiTheme="minorHAnsi" w:eastAsiaTheme="minorEastAsia" w:hAnsiTheme="minorHAnsi" w:cstheme="minorBidi"/>
            <w:b w:val="0"/>
            <w:bCs w:val="0"/>
            <w:smallCaps w:val="0"/>
            <w:noProof/>
            <w:sz w:val="22"/>
            <w:szCs w:val="22"/>
          </w:rPr>
          <w:tab/>
        </w:r>
        <w:r w:rsidRPr="006A29B5">
          <w:rPr>
            <w:rStyle w:val="Hyperlink"/>
            <w:noProof/>
          </w:rPr>
          <w:t>Purpose</w:t>
        </w:r>
        <w:r>
          <w:rPr>
            <w:noProof/>
            <w:webHidden/>
          </w:rPr>
          <w:tab/>
        </w:r>
        <w:r>
          <w:rPr>
            <w:noProof/>
            <w:webHidden/>
          </w:rPr>
          <w:fldChar w:fldCharType="begin"/>
        </w:r>
        <w:r>
          <w:rPr>
            <w:noProof/>
            <w:webHidden/>
          </w:rPr>
          <w:instrText xml:space="preserve"> PAGEREF _Toc37236624 \h </w:instrText>
        </w:r>
        <w:r>
          <w:rPr>
            <w:noProof/>
            <w:webHidden/>
          </w:rPr>
        </w:r>
        <w:r>
          <w:rPr>
            <w:noProof/>
            <w:webHidden/>
          </w:rPr>
          <w:fldChar w:fldCharType="separate"/>
        </w:r>
        <w:r>
          <w:rPr>
            <w:noProof/>
            <w:webHidden/>
          </w:rPr>
          <w:t>1</w:t>
        </w:r>
        <w:r>
          <w:rPr>
            <w:noProof/>
            <w:webHidden/>
          </w:rPr>
          <w:fldChar w:fldCharType="end"/>
        </w:r>
      </w:hyperlink>
    </w:p>
    <w:p w14:paraId="2F368CC5" w14:textId="6FD41E8A"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25" w:history="1">
        <w:r w:rsidRPr="006A29B5">
          <w:rPr>
            <w:rStyle w:val="Hyperlink"/>
            <w:noProof/>
          </w:rPr>
          <w:t>1.2.</w:t>
        </w:r>
        <w:r>
          <w:rPr>
            <w:rFonts w:asciiTheme="minorHAnsi" w:eastAsiaTheme="minorEastAsia" w:hAnsiTheme="minorHAnsi" w:cstheme="minorBidi"/>
            <w:b w:val="0"/>
            <w:bCs w:val="0"/>
            <w:smallCaps w:val="0"/>
            <w:noProof/>
            <w:sz w:val="22"/>
            <w:szCs w:val="22"/>
          </w:rPr>
          <w:tab/>
        </w:r>
        <w:r w:rsidRPr="006A29B5">
          <w:rPr>
            <w:rStyle w:val="Hyperlink"/>
            <w:noProof/>
          </w:rPr>
          <w:t>Scope</w:t>
        </w:r>
        <w:r>
          <w:rPr>
            <w:noProof/>
            <w:webHidden/>
          </w:rPr>
          <w:tab/>
        </w:r>
        <w:r>
          <w:rPr>
            <w:noProof/>
            <w:webHidden/>
          </w:rPr>
          <w:fldChar w:fldCharType="begin"/>
        </w:r>
        <w:r>
          <w:rPr>
            <w:noProof/>
            <w:webHidden/>
          </w:rPr>
          <w:instrText xml:space="preserve"> PAGEREF _Toc37236625 \h </w:instrText>
        </w:r>
        <w:r>
          <w:rPr>
            <w:noProof/>
            <w:webHidden/>
          </w:rPr>
        </w:r>
        <w:r>
          <w:rPr>
            <w:noProof/>
            <w:webHidden/>
          </w:rPr>
          <w:fldChar w:fldCharType="separate"/>
        </w:r>
        <w:r>
          <w:rPr>
            <w:noProof/>
            <w:webHidden/>
          </w:rPr>
          <w:t>1</w:t>
        </w:r>
        <w:r>
          <w:rPr>
            <w:noProof/>
            <w:webHidden/>
          </w:rPr>
          <w:fldChar w:fldCharType="end"/>
        </w:r>
      </w:hyperlink>
    </w:p>
    <w:p w14:paraId="5AC334E3" w14:textId="2B3674F8"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26" w:history="1">
        <w:r w:rsidRPr="006A29B5">
          <w:rPr>
            <w:rStyle w:val="Hyperlink"/>
            <w:noProof/>
          </w:rPr>
          <w:t>1.3.</w:t>
        </w:r>
        <w:r>
          <w:rPr>
            <w:rFonts w:asciiTheme="minorHAnsi" w:eastAsiaTheme="minorEastAsia" w:hAnsiTheme="minorHAnsi" w:cstheme="minorBidi"/>
            <w:b w:val="0"/>
            <w:bCs w:val="0"/>
            <w:smallCaps w:val="0"/>
            <w:noProof/>
            <w:sz w:val="22"/>
            <w:szCs w:val="22"/>
          </w:rPr>
          <w:tab/>
        </w:r>
        <w:r w:rsidRPr="006A29B5">
          <w:rPr>
            <w:rStyle w:val="Hyperlink"/>
            <w:noProof/>
          </w:rPr>
          <w:t>System Overview</w:t>
        </w:r>
        <w:r>
          <w:rPr>
            <w:noProof/>
            <w:webHidden/>
          </w:rPr>
          <w:tab/>
        </w:r>
        <w:r>
          <w:rPr>
            <w:noProof/>
            <w:webHidden/>
          </w:rPr>
          <w:fldChar w:fldCharType="begin"/>
        </w:r>
        <w:r>
          <w:rPr>
            <w:noProof/>
            <w:webHidden/>
          </w:rPr>
          <w:instrText xml:space="preserve"> PAGEREF _Toc37236626 \h </w:instrText>
        </w:r>
        <w:r>
          <w:rPr>
            <w:noProof/>
            <w:webHidden/>
          </w:rPr>
        </w:r>
        <w:r>
          <w:rPr>
            <w:noProof/>
            <w:webHidden/>
          </w:rPr>
          <w:fldChar w:fldCharType="separate"/>
        </w:r>
        <w:r>
          <w:rPr>
            <w:noProof/>
            <w:webHidden/>
          </w:rPr>
          <w:t>1</w:t>
        </w:r>
        <w:r>
          <w:rPr>
            <w:noProof/>
            <w:webHidden/>
          </w:rPr>
          <w:fldChar w:fldCharType="end"/>
        </w:r>
      </w:hyperlink>
    </w:p>
    <w:p w14:paraId="0DD0C1B5" w14:textId="10025A1E"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27" w:history="1">
        <w:r w:rsidRPr="006A29B5">
          <w:rPr>
            <w:rStyle w:val="Hyperlink"/>
            <w:noProof/>
          </w:rPr>
          <w:t>1.4.</w:t>
        </w:r>
        <w:r>
          <w:rPr>
            <w:rFonts w:asciiTheme="minorHAnsi" w:eastAsiaTheme="minorEastAsia" w:hAnsiTheme="minorHAnsi" w:cstheme="minorBidi"/>
            <w:b w:val="0"/>
            <w:bCs w:val="0"/>
            <w:smallCaps w:val="0"/>
            <w:noProof/>
            <w:sz w:val="22"/>
            <w:szCs w:val="22"/>
          </w:rPr>
          <w:tab/>
        </w:r>
        <w:r w:rsidRPr="006A29B5">
          <w:rPr>
            <w:rStyle w:val="Hyperlink"/>
            <w:noProof/>
          </w:rPr>
          <w:t>Suspension and Exit Criteria</w:t>
        </w:r>
        <w:r>
          <w:rPr>
            <w:noProof/>
            <w:webHidden/>
          </w:rPr>
          <w:tab/>
        </w:r>
        <w:r>
          <w:rPr>
            <w:noProof/>
            <w:webHidden/>
          </w:rPr>
          <w:fldChar w:fldCharType="begin"/>
        </w:r>
        <w:r>
          <w:rPr>
            <w:noProof/>
            <w:webHidden/>
          </w:rPr>
          <w:instrText xml:space="preserve"> PAGEREF _Toc37236627 \h </w:instrText>
        </w:r>
        <w:r>
          <w:rPr>
            <w:noProof/>
            <w:webHidden/>
          </w:rPr>
        </w:r>
        <w:r>
          <w:rPr>
            <w:noProof/>
            <w:webHidden/>
          </w:rPr>
          <w:fldChar w:fldCharType="separate"/>
        </w:r>
        <w:r>
          <w:rPr>
            <w:noProof/>
            <w:webHidden/>
          </w:rPr>
          <w:t>1</w:t>
        </w:r>
        <w:r>
          <w:rPr>
            <w:noProof/>
            <w:webHidden/>
          </w:rPr>
          <w:fldChar w:fldCharType="end"/>
        </w:r>
      </w:hyperlink>
    </w:p>
    <w:p w14:paraId="1CA3FD0B" w14:textId="056235B1"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28" w:history="1">
        <w:r w:rsidRPr="006A29B5">
          <w:rPr>
            <w:rStyle w:val="Hyperlink"/>
            <w:noProof/>
          </w:rPr>
          <w:t>1.5.</w:t>
        </w:r>
        <w:r>
          <w:rPr>
            <w:rFonts w:asciiTheme="minorHAnsi" w:eastAsiaTheme="minorEastAsia" w:hAnsiTheme="minorHAnsi" w:cstheme="minorBidi"/>
            <w:b w:val="0"/>
            <w:bCs w:val="0"/>
            <w:smallCaps w:val="0"/>
            <w:noProof/>
            <w:sz w:val="22"/>
            <w:szCs w:val="22"/>
          </w:rPr>
          <w:tab/>
        </w:r>
        <w:r w:rsidRPr="006A29B5">
          <w:rPr>
            <w:rStyle w:val="Hyperlink"/>
            <w:noProof/>
          </w:rPr>
          <w:t>Document Overview</w:t>
        </w:r>
        <w:r>
          <w:rPr>
            <w:noProof/>
            <w:webHidden/>
          </w:rPr>
          <w:tab/>
        </w:r>
        <w:r>
          <w:rPr>
            <w:noProof/>
            <w:webHidden/>
          </w:rPr>
          <w:fldChar w:fldCharType="begin"/>
        </w:r>
        <w:r>
          <w:rPr>
            <w:noProof/>
            <w:webHidden/>
          </w:rPr>
          <w:instrText xml:space="preserve"> PAGEREF _Toc37236628 \h </w:instrText>
        </w:r>
        <w:r>
          <w:rPr>
            <w:noProof/>
            <w:webHidden/>
          </w:rPr>
        </w:r>
        <w:r>
          <w:rPr>
            <w:noProof/>
            <w:webHidden/>
          </w:rPr>
          <w:fldChar w:fldCharType="separate"/>
        </w:r>
        <w:r>
          <w:rPr>
            <w:noProof/>
            <w:webHidden/>
          </w:rPr>
          <w:t>1</w:t>
        </w:r>
        <w:r>
          <w:rPr>
            <w:noProof/>
            <w:webHidden/>
          </w:rPr>
          <w:fldChar w:fldCharType="end"/>
        </w:r>
      </w:hyperlink>
    </w:p>
    <w:p w14:paraId="5A2F62FD" w14:textId="16926AD2"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29" w:history="1">
        <w:r w:rsidRPr="006A29B5">
          <w:rPr>
            <w:rStyle w:val="Hyperlink"/>
            <w:noProof/>
          </w:rPr>
          <w:t>1.6.</w:t>
        </w:r>
        <w:r>
          <w:rPr>
            <w:rFonts w:asciiTheme="minorHAnsi" w:eastAsiaTheme="minorEastAsia" w:hAnsiTheme="minorHAnsi" w:cstheme="minorBidi"/>
            <w:b w:val="0"/>
            <w:bCs w:val="0"/>
            <w:smallCaps w:val="0"/>
            <w:noProof/>
            <w:sz w:val="22"/>
            <w:szCs w:val="22"/>
          </w:rPr>
          <w:tab/>
        </w:r>
        <w:r w:rsidRPr="006A29B5">
          <w:rPr>
            <w:rStyle w:val="Hyperlink"/>
            <w:noProof/>
          </w:rPr>
          <w:t>References</w:t>
        </w:r>
        <w:r>
          <w:rPr>
            <w:noProof/>
            <w:webHidden/>
          </w:rPr>
          <w:tab/>
        </w:r>
        <w:r>
          <w:rPr>
            <w:noProof/>
            <w:webHidden/>
          </w:rPr>
          <w:fldChar w:fldCharType="begin"/>
        </w:r>
        <w:r>
          <w:rPr>
            <w:noProof/>
            <w:webHidden/>
          </w:rPr>
          <w:instrText xml:space="preserve"> PAGEREF _Toc37236629 \h </w:instrText>
        </w:r>
        <w:r>
          <w:rPr>
            <w:noProof/>
            <w:webHidden/>
          </w:rPr>
        </w:r>
        <w:r>
          <w:rPr>
            <w:noProof/>
            <w:webHidden/>
          </w:rPr>
          <w:fldChar w:fldCharType="separate"/>
        </w:r>
        <w:r>
          <w:rPr>
            <w:noProof/>
            <w:webHidden/>
          </w:rPr>
          <w:t>1</w:t>
        </w:r>
        <w:r>
          <w:rPr>
            <w:noProof/>
            <w:webHidden/>
          </w:rPr>
          <w:fldChar w:fldCharType="end"/>
        </w:r>
      </w:hyperlink>
    </w:p>
    <w:p w14:paraId="66F57580" w14:textId="3012C6B0" w:rsidR="007B0661" w:rsidRDefault="007B0661">
      <w:pPr>
        <w:pStyle w:val="TOC1"/>
        <w:tabs>
          <w:tab w:val="left" w:pos="400"/>
        </w:tabs>
        <w:rPr>
          <w:rFonts w:asciiTheme="minorHAnsi" w:eastAsiaTheme="minorEastAsia" w:hAnsiTheme="minorHAnsi" w:cstheme="minorBidi"/>
          <w:b w:val="0"/>
          <w:caps w:val="0"/>
          <w:noProof/>
          <w:sz w:val="22"/>
          <w:szCs w:val="22"/>
        </w:rPr>
      </w:pPr>
      <w:hyperlink w:anchor="_Toc37236630" w:history="1">
        <w:r w:rsidRPr="006A29B5">
          <w:rPr>
            <w:rStyle w:val="Hyperlink"/>
            <w:noProof/>
          </w:rPr>
          <w:t>2.</w:t>
        </w:r>
        <w:r>
          <w:rPr>
            <w:rFonts w:asciiTheme="minorHAnsi" w:eastAsiaTheme="minorEastAsia" w:hAnsiTheme="minorHAnsi" w:cstheme="minorBidi"/>
            <w:b w:val="0"/>
            <w:caps w:val="0"/>
            <w:noProof/>
            <w:sz w:val="22"/>
            <w:szCs w:val="22"/>
          </w:rPr>
          <w:tab/>
        </w:r>
        <w:r w:rsidRPr="006A29B5">
          <w:rPr>
            <w:rStyle w:val="Hyperlink"/>
            <w:noProof/>
          </w:rPr>
          <w:t>Test Items and Features</w:t>
        </w:r>
        <w:r>
          <w:rPr>
            <w:noProof/>
            <w:webHidden/>
          </w:rPr>
          <w:tab/>
        </w:r>
        <w:r>
          <w:rPr>
            <w:noProof/>
            <w:webHidden/>
          </w:rPr>
          <w:fldChar w:fldCharType="begin"/>
        </w:r>
        <w:r>
          <w:rPr>
            <w:noProof/>
            <w:webHidden/>
          </w:rPr>
          <w:instrText xml:space="preserve"> PAGEREF _Toc37236630 \h </w:instrText>
        </w:r>
        <w:r>
          <w:rPr>
            <w:noProof/>
            <w:webHidden/>
          </w:rPr>
        </w:r>
        <w:r>
          <w:rPr>
            <w:noProof/>
            <w:webHidden/>
          </w:rPr>
          <w:fldChar w:fldCharType="separate"/>
        </w:r>
        <w:r>
          <w:rPr>
            <w:noProof/>
            <w:webHidden/>
          </w:rPr>
          <w:t>2</w:t>
        </w:r>
        <w:r>
          <w:rPr>
            <w:noProof/>
            <w:webHidden/>
          </w:rPr>
          <w:fldChar w:fldCharType="end"/>
        </w:r>
      </w:hyperlink>
    </w:p>
    <w:p w14:paraId="71A9976C" w14:textId="2AFC6DFE"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31" w:history="1">
        <w:r w:rsidRPr="006A29B5">
          <w:rPr>
            <w:rStyle w:val="Hyperlink"/>
            <w:noProof/>
          </w:rPr>
          <w:t>2.1.</w:t>
        </w:r>
        <w:r>
          <w:rPr>
            <w:rFonts w:asciiTheme="minorHAnsi" w:eastAsiaTheme="minorEastAsia" w:hAnsiTheme="minorHAnsi" w:cstheme="minorBidi"/>
            <w:b w:val="0"/>
            <w:bCs w:val="0"/>
            <w:smallCaps w:val="0"/>
            <w:noProof/>
            <w:sz w:val="22"/>
            <w:szCs w:val="22"/>
          </w:rPr>
          <w:tab/>
        </w:r>
        <w:r w:rsidRPr="006A29B5">
          <w:rPr>
            <w:rStyle w:val="Hyperlink"/>
            <w:noProof/>
          </w:rPr>
          <w:t>Test Items</w:t>
        </w:r>
        <w:r>
          <w:rPr>
            <w:noProof/>
            <w:webHidden/>
          </w:rPr>
          <w:tab/>
        </w:r>
        <w:r>
          <w:rPr>
            <w:noProof/>
            <w:webHidden/>
          </w:rPr>
          <w:fldChar w:fldCharType="begin"/>
        </w:r>
        <w:r>
          <w:rPr>
            <w:noProof/>
            <w:webHidden/>
          </w:rPr>
          <w:instrText xml:space="preserve"> PAGEREF _Toc37236631 \h </w:instrText>
        </w:r>
        <w:r>
          <w:rPr>
            <w:noProof/>
            <w:webHidden/>
          </w:rPr>
        </w:r>
        <w:r>
          <w:rPr>
            <w:noProof/>
            <w:webHidden/>
          </w:rPr>
          <w:fldChar w:fldCharType="separate"/>
        </w:r>
        <w:r>
          <w:rPr>
            <w:noProof/>
            <w:webHidden/>
          </w:rPr>
          <w:t>2</w:t>
        </w:r>
        <w:r>
          <w:rPr>
            <w:noProof/>
            <w:webHidden/>
          </w:rPr>
          <w:fldChar w:fldCharType="end"/>
        </w:r>
      </w:hyperlink>
    </w:p>
    <w:p w14:paraId="122307F8" w14:textId="1AE40063"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32" w:history="1">
        <w:r w:rsidRPr="006A29B5">
          <w:rPr>
            <w:rStyle w:val="Hyperlink"/>
            <w:noProof/>
          </w:rPr>
          <w:t>2.2.</w:t>
        </w:r>
        <w:r>
          <w:rPr>
            <w:rFonts w:asciiTheme="minorHAnsi" w:eastAsiaTheme="minorEastAsia" w:hAnsiTheme="minorHAnsi" w:cstheme="minorBidi"/>
            <w:b w:val="0"/>
            <w:bCs w:val="0"/>
            <w:smallCaps w:val="0"/>
            <w:noProof/>
            <w:sz w:val="22"/>
            <w:szCs w:val="22"/>
          </w:rPr>
          <w:tab/>
        </w:r>
        <w:r w:rsidRPr="006A29B5">
          <w:rPr>
            <w:rStyle w:val="Hyperlink"/>
            <w:noProof/>
          </w:rPr>
          <w:t>Test Features</w:t>
        </w:r>
        <w:r>
          <w:rPr>
            <w:noProof/>
            <w:webHidden/>
          </w:rPr>
          <w:tab/>
        </w:r>
        <w:r>
          <w:rPr>
            <w:noProof/>
            <w:webHidden/>
          </w:rPr>
          <w:fldChar w:fldCharType="begin"/>
        </w:r>
        <w:r>
          <w:rPr>
            <w:noProof/>
            <w:webHidden/>
          </w:rPr>
          <w:instrText xml:space="preserve"> PAGEREF _Toc37236632 \h </w:instrText>
        </w:r>
        <w:r>
          <w:rPr>
            <w:noProof/>
            <w:webHidden/>
          </w:rPr>
        </w:r>
        <w:r>
          <w:rPr>
            <w:noProof/>
            <w:webHidden/>
          </w:rPr>
          <w:fldChar w:fldCharType="separate"/>
        </w:r>
        <w:r>
          <w:rPr>
            <w:noProof/>
            <w:webHidden/>
          </w:rPr>
          <w:t>2</w:t>
        </w:r>
        <w:r>
          <w:rPr>
            <w:noProof/>
            <w:webHidden/>
          </w:rPr>
          <w:fldChar w:fldCharType="end"/>
        </w:r>
      </w:hyperlink>
    </w:p>
    <w:p w14:paraId="64F560C6" w14:textId="768F4D79" w:rsidR="007B0661" w:rsidRDefault="007B0661">
      <w:pPr>
        <w:pStyle w:val="TOC1"/>
        <w:tabs>
          <w:tab w:val="left" w:pos="400"/>
        </w:tabs>
        <w:rPr>
          <w:rFonts w:asciiTheme="minorHAnsi" w:eastAsiaTheme="minorEastAsia" w:hAnsiTheme="minorHAnsi" w:cstheme="minorBidi"/>
          <w:b w:val="0"/>
          <w:caps w:val="0"/>
          <w:noProof/>
          <w:sz w:val="22"/>
          <w:szCs w:val="22"/>
        </w:rPr>
      </w:pPr>
      <w:hyperlink w:anchor="_Toc37236633" w:history="1">
        <w:r w:rsidRPr="006A29B5">
          <w:rPr>
            <w:rStyle w:val="Hyperlink"/>
            <w:noProof/>
          </w:rPr>
          <w:t>3.</w:t>
        </w:r>
        <w:r>
          <w:rPr>
            <w:rFonts w:asciiTheme="minorHAnsi" w:eastAsiaTheme="minorEastAsia" w:hAnsiTheme="minorHAnsi" w:cstheme="minorBidi"/>
            <w:b w:val="0"/>
            <w:caps w:val="0"/>
            <w:noProof/>
            <w:sz w:val="22"/>
            <w:szCs w:val="22"/>
          </w:rPr>
          <w:tab/>
        </w:r>
        <w:r w:rsidRPr="006A29B5">
          <w:rPr>
            <w:rStyle w:val="Hyperlink"/>
            <w:noProof/>
          </w:rPr>
          <w:t>Testing Approach</w:t>
        </w:r>
        <w:r>
          <w:rPr>
            <w:noProof/>
            <w:webHidden/>
          </w:rPr>
          <w:tab/>
        </w:r>
        <w:r>
          <w:rPr>
            <w:noProof/>
            <w:webHidden/>
          </w:rPr>
          <w:fldChar w:fldCharType="begin"/>
        </w:r>
        <w:r>
          <w:rPr>
            <w:noProof/>
            <w:webHidden/>
          </w:rPr>
          <w:instrText xml:space="preserve"> PAGEREF _Toc37236633 \h </w:instrText>
        </w:r>
        <w:r>
          <w:rPr>
            <w:noProof/>
            <w:webHidden/>
          </w:rPr>
        </w:r>
        <w:r>
          <w:rPr>
            <w:noProof/>
            <w:webHidden/>
          </w:rPr>
          <w:fldChar w:fldCharType="separate"/>
        </w:r>
        <w:r>
          <w:rPr>
            <w:noProof/>
            <w:webHidden/>
          </w:rPr>
          <w:t>3</w:t>
        </w:r>
        <w:r>
          <w:rPr>
            <w:noProof/>
            <w:webHidden/>
          </w:rPr>
          <w:fldChar w:fldCharType="end"/>
        </w:r>
      </w:hyperlink>
    </w:p>
    <w:p w14:paraId="348E8829" w14:textId="2A47CD77" w:rsidR="007B0661" w:rsidRDefault="007B0661">
      <w:pPr>
        <w:pStyle w:val="TOC1"/>
        <w:tabs>
          <w:tab w:val="left" w:pos="400"/>
        </w:tabs>
        <w:rPr>
          <w:rFonts w:asciiTheme="minorHAnsi" w:eastAsiaTheme="minorEastAsia" w:hAnsiTheme="minorHAnsi" w:cstheme="minorBidi"/>
          <w:b w:val="0"/>
          <w:caps w:val="0"/>
          <w:noProof/>
          <w:sz w:val="22"/>
          <w:szCs w:val="22"/>
        </w:rPr>
      </w:pPr>
      <w:hyperlink w:anchor="_Toc37236634" w:history="1">
        <w:r w:rsidRPr="006A29B5">
          <w:rPr>
            <w:rStyle w:val="Hyperlink"/>
            <w:noProof/>
          </w:rPr>
          <w:t>4.</w:t>
        </w:r>
        <w:r>
          <w:rPr>
            <w:rFonts w:asciiTheme="minorHAnsi" w:eastAsiaTheme="minorEastAsia" w:hAnsiTheme="minorHAnsi" w:cstheme="minorBidi"/>
            <w:b w:val="0"/>
            <w:caps w:val="0"/>
            <w:noProof/>
            <w:sz w:val="22"/>
            <w:szCs w:val="22"/>
          </w:rPr>
          <w:tab/>
        </w:r>
        <w:r w:rsidRPr="006A29B5">
          <w:rPr>
            <w:rStyle w:val="Hyperlink"/>
            <w:noProof/>
          </w:rPr>
          <w:t>Group 2 Test Cases</w:t>
        </w:r>
        <w:r>
          <w:rPr>
            <w:noProof/>
            <w:webHidden/>
          </w:rPr>
          <w:tab/>
        </w:r>
        <w:r>
          <w:rPr>
            <w:noProof/>
            <w:webHidden/>
          </w:rPr>
          <w:fldChar w:fldCharType="begin"/>
        </w:r>
        <w:r>
          <w:rPr>
            <w:noProof/>
            <w:webHidden/>
          </w:rPr>
          <w:instrText xml:space="preserve"> PAGEREF _Toc37236634 \h </w:instrText>
        </w:r>
        <w:r>
          <w:rPr>
            <w:noProof/>
            <w:webHidden/>
          </w:rPr>
        </w:r>
        <w:r>
          <w:rPr>
            <w:noProof/>
            <w:webHidden/>
          </w:rPr>
          <w:fldChar w:fldCharType="separate"/>
        </w:r>
        <w:r>
          <w:rPr>
            <w:noProof/>
            <w:webHidden/>
          </w:rPr>
          <w:t>4</w:t>
        </w:r>
        <w:r>
          <w:rPr>
            <w:noProof/>
            <w:webHidden/>
          </w:rPr>
          <w:fldChar w:fldCharType="end"/>
        </w:r>
      </w:hyperlink>
    </w:p>
    <w:p w14:paraId="5B0A6CE0" w14:textId="0DA5B7D2"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35" w:history="1">
        <w:r w:rsidRPr="006A29B5">
          <w:rPr>
            <w:rStyle w:val="Hyperlink"/>
            <w:noProof/>
          </w:rPr>
          <w:t>4.1.</w:t>
        </w:r>
        <w:r>
          <w:rPr>
            <w:rFonts w:asciiTheme="minorHAnsi" w:eastAsiaTheme="minorEastAsia" w:hAnsiTheme="minorHAnsi" w:cstheme="minorBidi"/>
            <w:b w:val="0"/>
            <w:bCs w:val="0"/>
            <w:smallCaps w:val="0"/>
            <w:noProof/>
            <w:sz w:val="22"/>
            <w:szCs w:val="22"/>
          </w:rPr>
          <w:tab/>
        </w:r>
        <w:r w:rsidRPr="006A29B5">
          <w:rPr>
            <w:rStyle w:val="Hyperlink"/>
            <w:noProof/>
          </w:rPr>
          <w:t>Test 1</w:t>
        </w:r>
        <w:r>
          <w:rPr>
            <w:noProof/>
            <w:webHidden/>
          </w:rPr>
          <w:tab/>
        </w:r>
        <w:r>
          <w:rPr>
            <w:noProof/>
            <w:webHidden/>
          </w:rPr>
          <w:fldChar w:fldCharType="begin"/>
        </w:r>
        <w:r>
          <w:rPr>
            <w:noProof/>
            <w:webHidden/>
          </w:rPr>
          <w:instrText xml:space="preserve"> PAGEREF _Toc37236635 \h </w:instrText>
        </w:r>
        <w:r>
          <w:rPr>
            <w:noProof/>
            <w:webHidden/>
          </w:rPr>
        </w:r>
        <w:r>
          <w:rPr>
            <w:noProof/>
            <w:webHidden/>
          </w:rPr>
          <w:fldChar w:fldCharType="separate"/>
        </w:r>
        <w:r>
          <w:rPr>
            <w:noProof/>
            <w:webHidden/>
          </w:rPr>
          <w:t>4</w:t>
        </w:r>
        <w:r>
          <w:rPr>
            <w:noProof/>
            <w:webHidden/>
          </w:rPr>
          <w:fldChar w:fldCharType="end"/>
        </w:r>
      </w:hyperlink>
    </w:p>
    <w:p w14:paraId="39FFC15D" w14:textId="7B8D715D"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36" w:history="1">
        <w:r w:rsidRPr="006A29B5">
          <w:rPr>
            <w:rStyle w:val="Hyperlink"/>
            <w:noProof/>
          </w:rPr>
          <w:t>4.2.</w:t>
        </w:r>
        <w:r>
          <w:rPr>
            <w:rFonts w:asciiTheme="minorHAnsi" w:eastAsiaTheme="minorEastAsia" w:hAnsiTheme="minorHAnsi" w:cstheme="minorBidi"/>
            <w:b w:val="0"/>
            <w:bCs w:val="0"/>
            <w:smallCaps w:val="0"/>
            <w:noProof/>
            <w:sz w:val="22"/>
            <w:szCs w:val="22"/>
          </w:rPr>
          <w:tab/>
        </w:r>
        <w:r w:rsidRPr="006A29B5">
          <w:rPr>
            <w:rStyle w:val="Hyperlink"/>
            <w:noProof/>
          </w:rPr>
          <w:t>Test 2</w:t>
        </w:r>
        <w:r>
          <w:rPr>
            <w:noProof/>
            <w:webHidden/>
          </w:rPr>
          <w:tab/>
        </w:r>
        <w:r>
          <w:rPr>
            <w:noProof/>
            <w:webHidden/>
          </w:rPr>
          <w:fldChar w:fldCharType="begin"/>
        </w:r>
        <w:r>
          <w:rPr>
            <w:noProof/>
            <w:webHidden/>
          </w:rPr>
          <w:instrText xml:space="preserve"> PAGEREF _Toc37236636 \h </w:instrText>
        </w:r>
        <w:r>
          <w:rPr>
            <w:noProof/>
            <w:webHidden/>
          </w:rPr>
        </w:r>
        <w:r>
          <w:rPr>
            <w:noProof/>
            <w:webHidden/>
          </w:rPr>
          <w:fldChar w:fldCharType="separate"/>
        </w:r>
        <w:r>
          <w:rPr>
            <w:noProof/>
            <w:webHidden/>
          </w:rPr>
          <w:t>5</w:t>
        </w:r>
        <w:r>
          <w:rPr>
            <w:noProof/>
            <w:webHidden/>
          </w:rPr>
          <w:fldChar w:fldCharType="end"/>
        </w:r>
      </w:hyperlink>
    </w:p>
    <w:p w14:paraId="23A9ED85" w14:textId="331C6A10"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37" w:history="1">
        <w:r w:rsidRPr="006A29B5">
          <w:rPr>
            <w:rStyle w:val="Hyperlink"/>
            <w:noProof/>
          </w:rPr>
          <w:t>4.3.</w:t>
        </w:r>
        <w:r>
          <w:rPr>
            <w:rFonts w:asciiTheme="minorHAnsi" w:eastAsiaTheme="minorEastAsia" w:hAnsiTheme="minorHAnsi" w:cstheme="minorBidi"/>
            <w:b w:val="0"/>
            <w:bCs w:val="0"/>
            <w:smallCaps w:val="0"/>
            <w:noProof/>
            <w:sz w:val="22"/>
            <w:szCs w:val="22"/>
          </w:rPr>
          <w:tab/>
        </w:r>
        <w:r w:rsidRPr="006A29B5">
          <w:rPr>
            <w:rStyle w:val="Hyperlink"/>
            <w:noProof/>
          </w:rPr>
          <w:t>Test 3</w:t>
        </w:r>
        <w:r>
          <w:rPr>
            <w:noProof/>
            <w:webHidden/>
          </w:rPr>
          <w:tab/>
        </w:r>
        <w:r>
          <w:rPr>
            <w:noProof/>
            <w:webHidden/>
          </w:rPr>
          <w:fldChar w:fldCharType="begin"/>
        </w:r>
        <w:r>
          <w:rPr>
            <w:noProof/>
            <w:webHidden/>
          </w:rPr>
          <w:instrText xml:space="preserve"> PAGEREF _Toc37236637 \h </w:instrText>
        </w:r>
        <w:r>
          <w:rPr>
            <w:noProof/>
            <w:webHidden/>
          </w:rPr>
        </w:r>
        <w:r>
          <w:rPr>
            <w:noProof/>
            <w:webHidden/>
          </w:rPr>
          <w:fldChar w:fldCharType="separate"/>
        </w:r>
        <w:r>
          <w:rPr>
            <w:noProof/>
            <w:webHidden/>
          </w:rPr>
          <w:t>6</w:t>
        </w:r>
        <w:r>
          <w:rPr>
            <w:noProof/>
            <w:webHidden/>
          </w:rPr>
          <w:fldChar w:fldCharType="end"/>
        </w:r>
      </w:hyperlink>
    </w:p>
    <w:p w14:paraId="4909CDE6" w14:textId="270DCDE2"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38" w:history="1">
        <w:r w:rsidRPr="006A29B5">
          <w:rPr>
            <w:rStyle w:val="Hyperlink"/>
            <w:noProof/>
          </w:rPr>
          <w:t>4.4.</w:t>
        </w:r>
        <w:r>
          <w:rPr>
            <w:rFonts w:asciiTheme="minorHAnsi" w:eastAsiaTheme="minorEastAsia" w:hAnsiTheme="minorHAnsi" w:cstheme="minorBidi"/>
            <w:b w:val="0"/>
            <w:bCs w:val="0"/>
            <w:smallCaps w:val="0"/>
            <w:noProof/>
            <w:sz w:val="22"/>
            <w:szCs w:val="22"/>
          </w:rPr>
          <w:tab/>
        </w:r>
        <w:r w:rsidRPr="006A29B5">
          <w:rPr>
            <w:rStyle w:val="Hyperlink"/>
            <w:noProof/>
          </w:rPr>
          <w:t>Test 4</w:t>
        </w:r>
        <w:r>
          <w:rPr>
            <w:noProof/>
            <w:webHidden/>
          </w:rPr>
          <w:tab/>
        </w:r>
        <w:r>
          <w:rPr>
            <w:noProof/>
            <w:webHidden/>
          </w:rPr>
          <w:fldChar w:fldCharType="begin"/>
        </w:r>
        <w:r>
          <w:rPr>
            <w:noProof/>
            <w:webHidden/>
          </w:rPr>
          <w:instrText xml:space="preserve"> PAGEREF _Toc37236638 \h </w:instrText>
        </w:r>
        <w:r>
          <w:rPr>
            <w:noProof/>
            <w:webHidden/>
          </w:rPr>
        </w:r>
        <w:r>
          <w:rPr>
            <w:noProof/>
            <w:webHidden/>
          </w:rPr>
          <w:fldChar w:fldCharType="separate"/>
        </w:r>
        <w:r>
          <w:rPr>
            <w:noProof/>
            <w:webHidden/>
          </w:rPr>
          <w:t>7</w:t>
        </w:r>
        <w:r>
          <w:rPr>
            <w:noProof/>
            <w:webHidden/>
          </w:rPr>
          <w:fldChar w:fldCharType="end"/>
        </w:r>
      </w:hyperlink>
    </w:p>
    <w:p w14:paraId="182CCE71" w14:textId="2D590999"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39" w:history="1">
        <w:r w:rsidRPr="006A29B5">
          <w:rPr>
            <w:rStyle w:val="Hyperlink"/>
            <w:noProof/>
          </w:rPr>
          <w:t>4.5.</w:t>
        </w:r>
        <w:r>
          <w:rPr>
            <w:rFonts w:asciiTheme="minorHAnsi" w:eastAsiaTheme="minorEastAsia" w:hAnsiTheme="minorHAnsi" w:cstheme="minorBidi"/>
            <w:b w:val="0"/>
            <w:bCs w:val="0"/>
            <w:smallCaps w:val="0"/>
            <w:noProof/>
            <w:sz w:val="22"/>
            <w:szCs w:val="22"/>
          </w:rPr>
          <w:tab/>
        </w:r>
        <w:r w:rsidRPr="006A29B5">
          <w:rPr>
            <w:rStyle w:val="Hyperlink"/>
            <w:noProof/>
          </w:rPr>
          <w:t>Test 5</w:t>
        </w:r>
        <w:r>
          <w:rPr>
            <w:noProof/>
            <w:webHidden/>
          </w:rPr>
          <w:tab/>
        </w:r>
        <w:r>
          <w:rPr>
            <w:noProof/>
            <w:webHidden/>
          </w:rPr>
          <w:fldChar w:fldCharType="begin"/>
        </w:r>
        <w:r>
          <w:rPr>
            <w:noProof/>
            <w:webHidden/>
          </w:rPr>
          <w:instrText xml:space="preserve"> PAGEREF _Toc37236639 \h </w:instrText>
        </w:r>
        <w:r>
          <w:rPr>
            <w:noProof/>
            <w:webHidden/>
          </w:rPr>
        </w:r>
        <w:r>
          <w:rPr>
            <w:noProof/>
            <w:webHidden/>
          </w:rPr>
          <w:fldChar w:fldCharType="separate"/>
        </w:r>
        <w:r>
          <w:rPr>
            <w:noProof/>
            <w:webHidden/>
          </w:rPr>
          <w:t>8</w:t>
        </w:r>
        <w:r>
          <w:rPr>
            <w:noProof/>
            <w:webHidden/>
          </w:rPr>
          <w:fldChar w:fldCharType="end"/>
        </w:r>
      </w:hyperlink>
    </w:p>
    <w:p w14:paraId="09F88F62" w14:textId="2FE526F2" w:rsidR="007B0661" w:rsidRDefault="007B0661">
      <w:pPr>
        <w:pStyle w:val="TOC1"/>
        <w:tabs>
          <w:tab w:val="left" w:pos="400"/>
        </w:tabs>
        <w:rPr>
          <w:rFonts w:asciiTheme="minorHAnsi" w:eastAsiaTheme="minorEastAsia" w:hAnsiTheme="minorHAnsi" w:cstheme="minorBidi"/>
          <w:b w:val="0"/>
          <w:caps w:val="0"/>
          <w:noProof/>
          <w:sz w:val="22"/>
          <w:szCs w:val="22"/>
        </w:rPr>
      </w:pPr>
      <w:hyperlink w:anchor="_Toc37236640" w:history="1">
        <w:r w:rsidRPr="006A29B5">
          <w:rPr>
            <w:rStyle w:val="Hyperlink"/>
            <w:noProof/>
          </w:rPr>
          <w:t>5.</w:t>
        </w:r>
        <w:r>
          <w:rPr>
            <w:rFonts w:asciiTheme="minorHAnsi" w:eastAsiaTheme="minorEastAsia" w:hAnsiTheme="minorHAnsi" w:cstheme="minorBidi"/>
            <w:b w:val="0"/>
            <w:caps w:val="0"/>
            <w:noProof/>
            <w:sz w:val="22"/>
            <w:szCs w:val="22"/>
          </w:rPr>
          <w:tab/>
        </w:r>
        <w:r w:rsidRPr="006A29B5">
          <w:rPr>
            <w:rStyle w:val="Hyperlink"/>
            <w:noProof/>
          </w:rPr>
          <w:t>Test Schedule</w:t>
        </w:r>
        <w:r>
          <w:rPr>
            <w:noProof/>
            <w:webHidden/>
          </w:rPr>
          <w:tab/>
        </w:r>
        <w:r>
          <w:rPr>
            <w:noProof/>
            <w:webHidden/>
          </w:rPr>
          <w:fldChar w:fldCharType="begin"/>
        </w:r>
        <w:r>
          <w:rPr>
            <w:noProof/>
            <w:webHidden/>
          </w:rPr>
          <w:instrText xml:space="preserve"> PAGEREF _Toc37236640 \h </w:instrText>
        </w:r>
        <w:r>
          <w:rPr>
            <w:noProof/>
            <w:webHidden/>
          </w:rPr>
        </w:r>
        <w:r>
          <w:rPr>
            <w:noProof/>
            <w:webHidden/>
          </w:rPr>
          <w:fldChar w:fldCharType="separate"/>
        </w:r>
        <w:r>
          <w:rPr>
            <w:noProof/>
            <w:webHidden/>
          </w:rPr>
          <w:t>9</w:t>
        </w:r>
        <w:r>
          <w:rPr>
            <w:noProof/>
            <w:webHidden/>
          </w:rPr>
          <w:fldChar w:fldCharType="end"/>
        </w:r>
      </w:hyperlink>
    </w:p>
    <w:p w14:paraId="1FA15D46" w14:textId="083999EB" w:rsidR="007B0661" w:rsidRDefault="007B0661">
      <w:pPr>
        <w:pStyle w:val="TOC1"/>
        <w:tabs>
          <w:tab w:val="left" w:pos="400"/>
        </w:tabs>
        <w:rPr>
          <w:rFonts w:asciiTheme="minorHAnsi" w:eastAsiaTheme="minorEastAsia" w:hAnsiTheme="minorHAnsi" w:cstheme="minorBidi"/>
          <w:b w:val="0"/>
          <w:caps w:val="0"/>
          <w:noProof/>
          <w:sz w:val="22"/>
          <w:szCs w:val="22"/>
        </w:rPr>
      </w:pPr>
      <w:hyperlink w:anchor="_Toc37236641" w:history="1">
        <w:r w:rsidRPr="006A29B5">
          <w:rPr>
            <w:rStyle w:val="Hyperlink"/>
            <w:noProof/>
          </w:rPr>
          <w:t>6.</w:t>
        </w:r>
        <w:r>
          <w:rPr>
            <w:rFonts w:asciiTheme="minorHAnsi" w:eastAsiaTheme="minorEastAsia" w:hAnsiTheme="minorHAnsi" w:cstheme="minorBidi"/>
            <w:b w:val="0"/>
            <w:caps w:val="0"/>
            <w:noProof/>
            <w:sz w:val="22"/>
            <w:szCs w:val="22"/>
          </w:rPr>
          <w:tab/>
        </w:r>
        <w:r w:rsidRPr="006A29B5">
          <w:rPr>
            <w:rStyle w:val="Hyperlink"/>
            <w:noProof/>
          </w:rPr>
          <w:t>Other Sections</w:t>
        </w:r>
        <w:r>
          <w:rPr>
            <w:noProof/>
            <w:webHidden/>
          </w:rPr>
          <w:tab/>
        </w:r>
        <w:r>
          <w:rPr>
            <w:noProof/>
            <w:webHidden/>
          </w:rPr>
          <w:fldChar w:fldCharType="begin"/>
        </w:r>
        <w:r>
          <w:rPr>
            <w:noProof/>
            <w:webHidden/>
          </w:rPr>
          <w:instrText xml:space="preserve"> PAGEREF _Toc37236641 \h </w:instrText>
        </w:r>
        <w:r>
          <w:rPr>
            <w:noProof/>
            <w:webHidden/>
          </w:rPr>
        </w:r>
        <w:r>
          <w:rPr>
            <w:noProof/>
            <w:webHidden/>
          </w:rPr>
          <w:fldChar w:fldCharType="separate"/>
        </w:r>
        <w:r>
          <w:rPr>
            <w:noProof/>
            <w:webHidden/>
          </w:rPr>
          <w:t>10</w:t>
        </w:r>
        <w:r>
          <w:rPr>
            <w:noProof/>
            <w:webHidden/>
          </w:rPr>
          <w:fldChar w:fldCharType="end"/>
        </w:r>
      </w:hyperlink>
    </w:p>
    <w:p w14:paraId="0C840287" w14:textId="102A1D87"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42" w:history="1">
        <w:r w:rsidRPr="006A29B5">
          <w:rPr>
            <w:rStyle w:val="Hyperlink"/>
            <w:noProof/>
          </w:rPr>
          <w:t>6.1.</w:t>
        </w:r>
        <w:r>
          <w:rPr>
            <w:rFonts w:asciiTheme="minorHAnsi" w:eastAsiaTheme="minorEastAsia" w:hAnsiTheme="minorHAnsi" w:cstheme="minorBidi"/>
            <w:b w:val="0"/>
            <w:bCs w:val="0"/>
            <w:smallCaps w:val="0"/>
            <w:noProof/>
            <w:sz w:val="22"/>
            <w:szCs w:val="22"/>
          </w:rPr>
          <w:tab/>
        </w:r>
        <w:r w:rsidRPr="006A29B5">
          <w:rPr>
            <w:rStyle w:val="Hyperlink"/>
            <w:noProof/>
          </w:rPr>
          <w:t>Software Requirements</w:t>
        </w:r>
        <w:r>
          <w:rPr>
            <w:noProof/>
            <w:webHidden/>
          </w:rPr>
          <w:tab/>
        </w:r>
        <w:r>
          <w:rPr>
            <w:noProof/>
            <w:webHidden/>
          </w:rPr>
          <w:fldChar w:fldCharType="begin"/>
        </w:r>
        <w:r>
          <w:rPr>
            <w:noProof/>
            <w:webHidden/>
          </w:rPr>
          <w:instrText xml:space="preserve"> PAGEREF _Toc37236642 \h </w:instrText>
        </w:r>
        <w:r>
          <w:rPr>
            <w:noProof/>
            <w:webHidden/>
          </w:rPr>
        </w:r>
        <w:r>
          <w:rPr>
            <w:noProof/>
            <w:webHidden/>
          </w:rPr>
          <w:fldChar w:fldCharType="separate"/>
        </w:r>
        <w:r>
          <w:rPr>
            <w:noProof/>
            <w:webHidden/>
          </w:rPr>
          <w:t>10</w:t>
        </w:r>
        <w:r>
          <w:rPr>
            <w:noProof/>
            <w:webHidden/>
          </w:rPr>
          <w:fldChar w:fldCharType="end"/>
        </w:r>
      </w:hyperlink>
    </w:p>
    <w:p w14:paraId="3F619C15" w14:textId="3949DF6C" w:rsidR="007B0661" w:rsidRDefault="007B0661">
      <w:pPr>
        <w:pStyle w:val="TOC1"/>
        <w:tabs>
          <w:tab w:val="left" w:pos="400"/>
        </w:tabs>
        <w:rPr>
          <w:rFonts w:asciiTheme="minorHAnsi" w:eastAsiaTheme="minorEastAsia" w:hAnsiTheme="minorHAnsi" w:cstheme="minorBidi"/>
          <w:b w:val="0"/>
          <w:caps w:val="0"/>
          <w:noProof/>
          <w:sz w:val="22"/>
          <w:szCs w:val="22"/>
        </w:rPr>
      </w:pPr>
      <w:hyperlink w:anchor="_Toc37236643" w:history="1">
        <w:r w:rsidRPr="006A29B5">
          <w:rPr>
            <w:rStyle w:val="Hyperlink"/>
            <w:noProof/>
          </w:rPr>
          <w:t>7.</w:t>
        </w:r>
        <w:r>
          <w:rPr>
            <w:rFonts w:asciiTheme="minorHAnsi" w:eastAsiaTheme="minorEastAsia" w:hAnsiTheme="minorHAnsi" w:cstheme="minorBidi"/>
            <w:b w:val="0"/>
            <w:caps w:val="0"/>
            <w:noProof/>
            <w:sz w:val="22"/>
            <w:szCs w:val="22"/>
          </w:rPr>
          <w:tab/>
        </w:r>
        <w:r w:rsidRPr="006A29B5">
          <w:rPr>
            <w:rStyle w:val="Hyperlink"/>
            <w:noProof/>
          </w:rPr>
          <w:t>Appendix</w:t>
        </w:r>
        <w:r>
          <w:rPr>
            <w:noProof/>
            <w:webHidden/>
          </w:rPr>
          <w:tab/>
        </w:r>
        <w:r>
          <w:rPr>
            <w:noProof/>
            <w:webHidden/>
          </w:rPr>
          <w:fldChar w:fldCharType="begin"/>
        </w:r>
        <w:r>
          <w:rPr>
            <w:noProof/>
            <w:webHidden/>
          </w:rPr>
          <w:instrText xml:space="preserve"> PAGEREF _Toc37236643 \h </w:instrText>
        </w:r>
        <w:r>
          <w:rPr>
            <w:noProof/>
            <w:webHidden/>
          </w:rPr>
        </w:r>
        <w:r>
          <w:rPr>
            <w:noProof/>
            <w:webHidden/>
          </w:rPr>
          <w:fldChar w:fldCharType="separate"/>
        </w:r>
        <w:r>
          <w:rPr>
            <w:noProof/>
            <w:webHidden/>
          </w:rPr>
          <w:t>11</w:t>
        </w:r>
        <w:r>
          <w:rPr>
            <w:noProof/>
            <w:webHidden/>
          </w:rPr>
          <w:fldChar w:fldCharType="end"/>
        </w:r>
      </w:hyperlink>
    </w:p>
    <w:p w14:paraId="1EAD9D75" w14:textId="7C3A6C82"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44" w:history="1">
        <w:r w:rsidRPr="006A29B5">
          <w:rPr>
            <w:rStyle w:val="Hyperlink"/>
            <w:noProof/>
          </w:rPr>
          <w:t>7.1.</w:t>
        </w:r>
        <w:r>
          <w:rPr>
            <w:rFonts w:asciiTheme="minorHAnsi" w:eastAsiaTheme="minorEastAsia" w:hAnsiTheme="minorHAnsi" w:cstheme="minorBidi"/>
            <w:b w:val="0"/>
            <w:bCs w:val="0"/>
            <w:smallCaps w:val="0"/>
            <w:noProof/>
            <w:sz w:val="22"/>
            <w:szCs w:val="22"/>
          </w:rPr>
          <w:tab/>
        </w:r>
        <w:r w:rsidRPr="006A29B5">
          <w:rPr>
            <w:rStyle w:val="Hyperlink"/>
            <w:noProof/>
          </w:rPr>
          <w:t>Opening Database Files with File -&gt; Open</w:t>
        </w:r>
        <w:r>
          <w:rPr>
            <w:noProof/>
            <w:webHidden/>
          </w:rPr>
          <w:tab/>
        </w:r>
        <w:r>
          <w:rPr>
            <w:noProof/>
            <w:webHidden/>
          </w:rPr>
          <w:fldChar w:fldCharType="begin"/>
        </w:r>
        <w:r>
          <w:rPr>
            <w:noProof/>
            <w:webHidden/>
          </w:rPr>
          <w:instrText xml:space="preserve"> PAGEREF _Toc37236644 \h </w:instrText>
        </w:r>
        <w:r>
          <w:rPr>
            <w:noProof/>
            <w:webHidden/>
          </w:rPr>
        </w:r>
        <w:r>
          <w:rPr>
            <w:noProof/>
            <w:webHidden/>
          </w:rPr>
          <w:fldChar w:fldCharType="separate"/>
        </w:r>
        <w:r>
          <w:rPr>
            <w:noProof/>
            <w:webHidden/>
          </w:rPr>
          <w:t>11</w:t>
        </w:r>
        <w:r>
          <w:rPr>
            <w:noProof/>
            <w:webHidden/>
          </w:rPr>
          <w:fldChar w:fldCharType="end"/>
        </w:r>
      </w:hyperlink>
    </w:p>
    <w:p w14:paraId="057E6474" w14:textId="20130AFB"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45" w:history="1">
        <w:r w:rsidRPr="006A29B5">
          <w:rPr>
            <w:rStyle w:val="Hyperlink"/>
            <w:noProof/>
          </w:rPr>
          <w:t>7.2.</w:t>
        </w:r>
        <w:r>
          <w:rPr>
            <w:rFonts w:asciiTheme="minorHAnsi" w:eastAsiaTheme="minorEastAsia" w:hAnsiTheme="minorHAnsi" w:cstheme="minorBidi"/>
            <w:b w:val="0"/>
            <w:bCs w:val="0"/>
            <w:smallCaps w:val="0"/>
            <w:noProof/>
            <w:sz w:val="22"/>
            <w:szCs w:val="22"/>
          </w:rPr>
          <w:tab/>
        </w:r>
        <w:r w:rsidRPr="006A29B5">
          <w:rPr>
            <w:rStyle w:val="Hyperlink"/>
            <w:noProof/>
          </w:rPr>
          <w:t>Database Edit and Table Edit Windows</w:t>
        </w:r>
        <w:r>
          <w:rPr>
            <w:noProof/>
            <w:webHidden/>
          </w:rPr>
          <w:tab/>
        </w:r>
        <w:r>
          <w:rPr>
            <w:noProof/>
            <w:webHidden/>
          </w:rPr>
          <w:fldChar w:fldCharType="begin"/>
        </w:r>
        <w:r>
          <w:rPr>
            <w:noProof/>
            <w:webHidden/>
          </w:rPr>
          <w:instrText xml:space="preserve"> PAGEREF _Toc37236645 \h </w:instrText>
        </w:r>
        <w:r>
          <w:rPr>
            <w:noProof/>
            <w:webHidden/>
          </w:rPr>
        </w:r>
        <w:r>
          <w:rPr>
            <w:noProof/>
            <w:webHidden/>
          </w:rPr>
          <w:fldChar w:fldCharType="separate"/>
        </w:r>
        <w:r>
          <w:rPr>
            <w:noProof/>
            <w:webHidden/>
          </w:rPr>
          <w:t>11</w:t>
        </w:r>
        <w:r>
          <w:rPr>
            <w:noProof/>
            <w:webHidden/>
          </w:rPr>
          <w:fldChar w:fldCharType="end"/>
        </w:r>
      </w:hyperlink>
    </w:p>
    <w:p w14:paraId="5CE06C8A" w14:textId="44C38E50"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46" w:history="1">
        <w:r w:rsidRPr="006A29B5">
          <w:rPr>
            <w:rStyle w:val="Hyperlink"/>
            <w:noProof/>
          </w:rPr>
          <w:t>7.3.</w:t>
        </w:r>
        <w:r>
          <w:rPr>
            <w:rFonts w:asciiTheme="minorHAnsi" w:eastAsiaTheme="minorEastAsia" w:hAnsiTheme="minorHAnsi" w:cstheme="minorBidi"/>
            <w:b w:val="0"/>
            <w:bCs w:val="0"/>
            <w:smallCaps w:val="0"/>
            <w:noProof/>
            <w:sz w:val="22"/>
            <w:szCs w:val="22"/>
          </w:rPr>
          <w:tab/>
        </w:r>
        <w:r w:rsidRPr="006A29B5">
          <w:rPr>
            <w:rStyle w:val="Hyperlink"/>
            <w:noProof/>
          </w:rPr>
          <w:t>Filter Search</w:t>
        </w:r>
        <w:r>
          <w:rPr>
            <w:noProof/>
            <w:webHidden/>
          </w:rPr>
          <w:tab/>
        </w:r>
        <w:r>
          <w:rPr>
            <w:noProof/>
            <w:webHidden/>
          </w:rPr>
          <w:fldChar w:fldCharType="begin"/>
        </w:r>
        <w:r>
          <w:rPr>
            <w:noProof/>
            <w:webHidden/>
          </w:rPr>
          <w:instrText xml:space="preserve"> PAGEREF _Toc37236646 \h </w:instrText>
        </w:r>
        <w:r>
          <w:rPr>
            <w:noProof/>
            <w:webHidden/>
          </w:rPr>
        </w:r>
        <w:r>
          <w:rPr>
            <w:noProof/>
            <w:webHidden/>
          </w:rPr>
          <w:fldChar w:fldCharType="separate"/>
        </w:r>
        <w:r>
          <w:rPr>
            <w:noProof/>
            <w:webHidden/>
          </w:rPr>
          <w:t>12</w:t>
        </w:r>
        <w:r>
          <w:rPr>
            <w:noProof/>
            <w:webHidden/>
          </w:rPr>
          <w:fldChar w:fldCharType="end"/>
        </w:r>
      </w:hyperlink>
    </w:p>
    <w:p w14:paraId="28B0BF07" w14:textId="1C5E4992" w:rsidR="007B0661" w:rsidRDefault="007B0661">
      <w:pPr>
        <w:pStyle w:val="TOC2"/>
        <w:tabs>
          <w:tab w:val="left" w:pos="1200"/>
        </w:tabs>
        <w:rPr>
          <w:rFonts w:asciiTheme="minorHAnsi" w:eastAsiaTheme="minorEastAsia" w:hAnsiTheme="minorHAnsi" w:cstheme="minorBidi"/>
          <w:b w:val="0"/>
          <w:bCs w:val="0"/>
          <w:smallCaps w:val="0"/>
          <w:noProof/>
          <w:sz w:val="22"/>
          <w:szCs w:val="22"/>
        </w:rPr>
      </w:pPr>
      <w:hyperlink w:anchor="_Toc37236647" w:history="1">
        <w:r w:rsidRPr="006A29B5">
          <w:rPr>
            <w:rStyle w:val="Hyperlink"/>
            <w:noProof/>
          </w:rPr>
          <w:t>7.4.</w:t>
        </w:r>
        <w:r>
          <w:rPr>
            <w:rFonts w:asciiTheme="minorHAnsi" w:eastAsiaTheme="minorEastAsia" w:hAnsiTheme="minorHAnsi" w:cstheme="minorBidi"/>
            <w:b w:val="0"/>
            <w:bCs w:val="0"/>
            <w:smallCaps w:val="0"/>
            <w:noProof/>
            <w:sz w:val="22"/>
            <w:szCs w:val="22"/>
          </w:rPr>
          <w:tab/>
        </w:r>
        <w:r w:rsidRPr="006A29B5">
          <w:rPr>
            <w:rStyle w:val="Hyperlink"/>
            <w:noProof/>
          </w:rPr>
          <w:t>Filter Types</w:t>
        </w:r>
        <w:r>
          <w:rPr>
            <w:noProof/>
            <w:webHidden/>
          </w:rPr>
          <w:tab/>
        </w:r>
        <w:r>
          <w:rPr>
            <w:noProof/>
            <w:webHidden/>
          </w:rPr>
          <w:fldChar w:fldCharType="begin"/>
        </w:r>
        <w:r>
          <w:rPr>
            <w:noProof/>
            <w:webHidden/>
          </w:rPr>
          <w:instrText xml:space="preserve"> PAGEREF _Toc37236647 \h </w:instrText>
        </w:r>
        <w:r>
          <w:rPr>
            <w:noProof/>
            <w:webHidden/>
          </w:rPr>
        </w:r>
        <w:r>
          <w:rPr>
            <w:noProof/>
            <w:webHidden/>
          </w:rPr>
          <w:fldChar w:fldCharType="separate"/>
        </w:r>
        <w:r>
          <w:rPr>
            <w:noProof/>
            <w:webHidden/>
          </w:rPr>
          <w:t>12</w:t>
        </w:r>
        <w:r>
          <w:rPr>
            <w:noProof/>
            <w:webHidden/>
          </w:rPr>
          <w:fldChar w:fldCharType="end"/>
        </w:r>
      </w:hyperlink>
    </w:p>
    <w:p w14:paraId="3C969ABE" w14:textId="5044AA5E" w:rsidR="00941D93" w:rsidRDefault="00941D93">
      <w:pPr>
        <w:pStyle w:val="TOC2"/>
      </w:pPr>
      <w:r>
        <w:fldChar w:fldCharType="end"/>
      </w:r>
    </w:p>
    <w:p w14:paraId="78BB3C18" w14:textId="77777777" w:rsidR="00941D93" w:rsidRDefault="00941D93">
      <w:pPr>
        <w:sectPr w:rsidR="00941D93">
          <w:headerReference w:type="default" r:id="rId9"/>
          <w:footerReference w:type="default" r:id="rId10"/>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0" w:name="_Toc37236623"/>
      <w:r>
        <w:lastRenderedPageBreak/>
        <w:t>Introduction</w:t>
      </w:r>
      <w:bookmarkEnd w:id="20"/>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1" w:name="_Toc37236624"/>
      <w:r>
        <w:t>Purpose</w:t>
      </w:r>
      <w:bookmarkEnd w:id="21"/>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r>
        <w:t>.</w:t>
      </w:r>
    </w:p>
    <w:p w14:paraId="1802D1D6" w14:textId="77777777" w:rsidR="00941D93" w:rsidRDefault="00941D93"/>
    <w:p w14:paraId="3F38AFAC" w14:textId="77777777" w:rsidR="00941D93" w:rsidRDefault="00941D93">
      <w:pPr>
        <w:pStyle w:val="Heading2"/>
      </w:pPr>
      <w:bookmarkStart w:id="22" w:name="_Scope"/>
      <w:bookmarkStart w:id="23" w:name="_Toc37236625"/>
      <w:bookmarkEnd w:id="22"/>
      <w:r>
        <w:t>Scope</w:t>
      </w:r>
      <w:bookmarkEnd w:id="23"/>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4" w:name="_System_Overview"/>
      <w:bookmarkStart w:id="25" w:name="_Toc37236626"/>
      <w:bookmarkEnd w:id="24"/>
      <w:r>
        <w:t>System Overview</w:t>
      </w:r>
      <w:bookmarkEnd w:id="25"/>
    </w:p>
    <w:p w14:paraId="72A5E05A" w14:textId="77777777" w:rsidR="009D09E4" w:rsidRPr="009D09E4" w:rsidRDefault="009D09E4" w:rsidP="009D09E4"/>
    <w:p w14:paraId="35DBBA5A" w14:textId="35C99A31" w:rsidR="001B7429" w:rsidRDefault="001B7429">
      <w:r>
        <w:t xml:space="preserve">The system to be tested is Dr. Roach’s database table editor. Since the test plan is for group 2,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allows search and replace of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26" w:name="_Toc37236627"/>
      <w:r>
        <w:t>Suspension and Exit Criteria</w:t>
      </w:r>
      <w:bookmarkEnd w:id="26"/>
    </w:p>
    <w:p w14:paraId="2EF39D2F" w14:textId="77777777" w:rsidR="000D54D8" w:rsidRDefault="000D54D8" w:rsidP="00150787"/>
    <w:p w14:paraId="18B4D065" w14:textId="43A083AB" w:rsidR="005216C1" w:rsidRPr="00013402" w:rsidRDefault="005216C1" w:rsidP="00150787">
      <w:r>
        <w:t xml:space="preserve">There </w:t>
      </w:r>
      <w:r w:rsidR="007C5237">
        <w:t>are</w:t>
      </w:r>
      <w:r>
        <w:t xml:space="preserve"> no</w:t>
      </w:r>
      <w:r w:rsidR="00513157">
        <w:t>t</w:t>
      </w:r>
      <w:r>
        <w:t xml:space="preserve"> suspension criteria or exit criteria</w:t>
      </w:r>
      <w:r w:rsidR="0060419F">
        <w:t xml:space="preserve"> for this project</w:t>
      </w:r>
      <w:r w:rsidR="000D54D8">
        <w:t>.</w:t>
      </w:r>
    </w:p>
    <w:p w14:paraId="07AEC7C5" w14:textId="7323F2E2" w:rsidR="00941D93" w:rsidRDefault="00941D93">
      <w:pPr>
        <w:pStyle w:val="Heading2"/>
      </w:pPr>
      <w:bookmarkStart w:id="27" w:name="_Toc37236628"/>
      <w:r>
        <w:t>Document Overview</w:t>
      </w:r>
      <w:bookmarkEnd w:id="27"/>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28" w:name="_Toc37236629"/>
      <w:r>
        <w:t>References</w:t>
      </w:r>
      <w:bookmarkEnd w:id="28"/>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29" w:name="_Toc227033591"/>
      <w:r>
        <w:br w:type="page"/>
      </w:r>
      <w:bookmarkStart w:id="30" w:name="_Toc37236630"/>
      <w:r w:rsidRPr="00CC138B">
        <w:lastRenderedPageBreak/>
        <w:t>Test Items and Features</w:t>
      </w:r>
      <w:bookmarkEnd w:id="29"/>
      <w:bookmarkEnd w:id="30"/>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1" w:name="_Toc37236631"/>
      <w:r>
        <w:t>Test Items</w:t>
      </w:r>
      <w:bookmarkEnd w:id="31"/>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1"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32" w:name="_Toc37236632"/>
      <w:r>
        <w:t xml:space="preserve">Test </w:t>
      </w:r>
      <w:r w:rsidR="00B73554">
        <w:t>Features</w:t>
      </w:r>
      <w:bookmarkEnd w:id="32"/>
    </w:p>
    <w:p w14:paraId="6294E821" w14:textId="059A2A16" w:rsidR="00B73554" w:rsidRDefault="00B73554" w:rsidP="00B73554"/>
    <w:p w14:paraId="064D3748" w14:textId="50A5E74A" w:rsidR="00B73554" w:rsidRPr="00B73554" w:rsidRDefault="0076697F" w:rsidP="00B73554">
      <w:r>
        <w:t xml:space="preserve">The features of the program to be tested are the filter and the search function in the edit menu. </w:t>
      </w:r>
      <w:r w:rsidR="00442922">
        <w:t>The display filter row is the black row just under the column names. Entering data in this row should result in only the matching data rows to be displayed. The edit search function allows search and replace of an entire database table.</w:t>
      </w:r>
      <w:r w:rsidR="00442922">
        <w:t xml:space="preserve"> </w:t>
      </w:r>
      <w:r>
        <w:t>The tests are limited to five test cases.</w:t>
      </w:r>
      <w:r w:rsidR="00442922">
        <w:t xml:space="preserve"> </w:t>
      </w:r>
    </w:p>
    <w:p w14:paraId="3A8B8438" w14:textId="77777777" w:rsidR="00941D93" w:rsidRDefault="00941D93"/>
    <w:p w14:paraId="155C2CB7" w14:textId="77777777" w:rsidR="00941D93" w:rsidRPr="00674A18" w:rsidRDefault="00941D93">
      <w:pPr>
        <w:pStyle w:val="Heading1"/>
      </w:pPr>
      <w:bookmarkStart w:id="33" w:name="_Toc37236633"/>
      <w:r w:rsidRPr="00674A18">
        <w:lastRenderedPageBreak/>
        <w:t>Testing Approach</w:t>
      </w:r>
      <w:bookmarkEnd w:id="33"/>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since the test plan is for group 2. This test plan is limited to only five tests, so the tests that cover </w:t>
      </w:r>
      <w:r w:rsidR="00357D58">
        <w:t>what may be</w:t>
      </w:r>
      <w:r>
        <w:t xml:space="preserve"> specification errors or tests that cover m</w:t>
      </w:r>
      <w:bookmarkStart w:id="34" w:name="_GoBack"/>
      <w:bookmarkEnd w:id="34"/>
      <w:r>
        <w:t>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35" w:name="_Ref234215049"/>
      <w:r>
        <w:t>Table 1: Test Plan</w:t>
      </w:r>
      <w:bookmarkEnd w:id="35"/>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4DB8854E" w:rsidR="007A4335" w:rsidRPr="00DB710F" w:rsidRDefault="00DB710F" w:rsidP="00DB710F">
            <w:pPr>
              <w:rPr>
                <w:bCs/>
              </w:rPr>
            </w:pPr>
            <w:r>
              <w:t>To test if the filter help screen example of “&lt; number”, where the word number is replaced with a number, should select all rows greater than that number, even though it sounds backwards.</w:t>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219B406B" w:rsidR="00CA6C8E" w:rsidRDefault="003F22A9" w:rsidP="003F22A9">
            <w:pPr>
              <w:rPr>
                <w:b/>
              </w:rPr>
            </w:pPr>
            <w:r>
              <w:t>To test the search matching whole words and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36" w:name="_Toc37236634"/>
      <w:r>
        <w:lastRenderedPageBreak/>
        <w:t xml:space="preserve">Group 2 </w:t>
      </w:r>
      <w:r w:rsidR="00941D93">
        <w:t xml:space="preserve">Test </w:t>
      </w:r>
      <w:r w:rsidR="004E396D">
        <w:t>Cases</w:t>
      </w:r>
      <w:bookmarkEnd w:id="36"/>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37" w:name="_Toc37236635"/>
      <w:r>
        <w:t xml:space="preserve">Test </w:t>
      </w:r>
      <w:r w:rsidR="00827AD9">
        <w:t>1</w:t>
      </w:r>
      <w:bookmarkEnd w:id="37"/>
    </w:p>
    <w:p w14:paraId="3EA913B6" w14:textId="77777777" w:rsidR="00B34944" w:rsidRDefault="00B34944"/>
    <w:p w14:paraId="776603BB" w14:textId="1B7D4509" w:rsidR="00941D93" w:rsidRPr="00251E17" w:rsidRDefault="00941D93">
      <w:r w:rsidRPr="00B34944">
        <w:rPr>
          <w:b/>
          <w:bCs/>
        </w:rPr>
        <w:t xml:space="preserve">Objective: </w:t>
      </w:r>
      <w:r w:rsidR="00251E17">
        <w:t xml:space="preserve">To test if the filter help screen example of </w:t>
      </w:r>
      <w:r w:rsidR="005E7AB0">
        <w:t>“</w:t>
      </w:r>
      <w:r w:rsidR="00251E17">
        <w:t>&lt; number</w:t>
      </w:r>
      <w:r w:rsidR="005E7AB0">
        <w:t>”</w:t>
      </w:r>
      <w:r w:rsidR="00424E01">
        <w:t>, where the word number is replaced with a number,</w:t>
      </w:r>
      <w:r w:rsidR="00251E17">
        <w:t xml:space="preserve"> should select all rows greater than that number</w:t>
      </w:r>
      <w:r w:rsidR="00A313CD">
        <w:t>,</w:t>
      </w:r>
      <w:r w:rsidR="00251E17">
        <w:t xml:space="preserve"> even though it sounds backwards.</w:t>
      </w:r>
    </w:p>
    <w:p w14:paraId="033264A2" w14:textId="6CDB03AA" w:rsidR="00941D93" w:rsidRDefault="00941D93">
      <w:r w:rsidRPr="00B34944">
        <w:rPr>
          <w:b/>
          <w:bCs/>
        </w:rPr>
        <w:t>Notes:</w:t>
      </w:r>
      <w:r w:rsidRPr="00B34944">
        <w:t xml:space="preserve"> </w:t>
      </w:r>
      <w:r w:rsidR="005D2C17">
        <w:t>The filter help screen can be viewed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970"/>
        <w:gridCol w:w="814"/>
        <w:gridCol w:w="12"/>
        <w:gridCol w:w="1154"/>
        <w:gridCol w:w="1350"/>
        <w:gridCol w:w="1975"/>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25E82964" w:rsidR="00D00599" w:rsidRPr="00E47986" w:rsidRDefault="00D00599" w:rsidP="00AD58BD">
            <w:r w:rsidRPr="00E47986">
              <w:t xml:space="preserve">Test title:  </w:t>
            </w:r>
            <w:r w:rsidR="00CB688A">
              <w:t>Filter Greater Than</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r>
              <w:t>Clone the data base editing tool</w:t>
            </w:r>
            <w:r w:rsidR="007B33CF">
              <w:t>/repository</w:t>
            </w:r>
            <w:r>
              <w:t xml:space="preserve"> from the team repository located at </w:t>
            </w:r>
            <w:hyperlink r:id="rId12" w:history="1">
              <w:r w:rsidRPr="008C15B0">
                <w:rPr>
                  <w:rStyle w:val="Hyperlink"/>
                </w:rPr>
                <w:t>https://github.com/CS5387/testplangroup2-team_9.git</w:t>
              </w:r>
            </w:hyperlink>
            <w:r>
              <w:t>, and open dbEdit.jar.</w:t>
            </w:r>
          </w:p>
        </w:tc>
      </w:tr>
      <w:tr w:rsidR="00D00599" w14:paraId="37FC97A1" w14:textId="77777777" w:rsidTr="0006395A">
        <w:trPr>
          <w:cantSplit/>
          <w:trHeight w:val="4130"/>
        </w:trPr>
        <w:tc>
          <w:tcPr>
            <w:tcW w:w="715" w:type="dxa"/>
          </w:tcPr>
          <w:p w14:paraId="64AEE732" w14:textId="77777777" w:rsidR="00D00599" w:rsidRDefault="00D00599" w:rsidP="00AD58BD">
            <w:r>
              <w:t>STEP</w:t>
            </w:r>
          </w:p>
          <w:p w14:paraId="24E85DD4" w14:textId="77777777" w:rsidR="00D00599" w:rsidRDefault="00D00599" w:rsidP="00AD58BD"/>
          <w:p w14:paraId="6CD9986D" w14:textId="77777777" w:rsidR="00D00599" w:rsidRDefault="00CB688A" w:rsidP="00AD58BD">
            <w:r>
              <w:t>1</w:t>
            </w:r>
          </w:p>
          <w:p w14:paraId="4F68927F" w14:textId="77777777" w:rsidR="00CB688A" w:rsidRDefault="00CB688A" w:rsidP="00AD58BD"/>
          <w:p w14:paraId="1C6321A0" w14:textId="77777777" w:rsidR="00CB688A" w:rsidRDefault="00CB688A" w:rsidP="00AD58BD"/>
          <w:p w14:paraId="11197BC3" w14:textId="77777777" w:rsidR="00DA76E7" w:rsidRDefault="00DA76E7" w:rsidP="00AD58BD"/>
          <w:p w14:paraId="79100298" w14:textId="3691C403" w:rsidR="00CB688A" w:rsidRDefault="00CB688A" w:rsidP="00AD58BD">
            <w:r>
              <w:t>2</w:t>
            </w:r>
          </w:p>
          <w:p w14:paraId="2486946A" w14:textId="63254302" w:rsidR="00CB688A" w:rsidRDefault="00CB688A" w:rsidP="00AD58BD"/>
          <w:p w14:paraId="27889745" w14:textId="77777777" w:rsidR="00CB688A" w:rsidRDefault="00CB688A" w:rsidP="00AD58BD"/>
          <w:p w14:paraId="3EE41174" w14:textId="77777777" w:rsidR="0006395A" w:rsidRDefault="0006395A" w:rsidP="00AD58BD"/>
          <w:p w14:paraId="0EFD96D5" w14:textId="5053EE26" w:rsidR="00CB688A" w:rsidRDefault="00CB688A" w:rsidP="00AD58BD">
            <w:r>
              <w:t>3.</w:t>
            </w:r>
          </w:p>
          <w:p w14:paraId="0361B032" w14:textId="77777777" w:rsidR="00CB688A" w:rsidRDefault="00CB688A" w:rsidP="00AD58BD"/>
          <w:p w14:paraId="0895148C" w14:textId="77777777" w:rsidR="00CB688A" w:rsidRDefault="00CB688A" w:rsidP="00AD58BD"/>
          <w:p w14:paraId="2CB0394C" w14:textId="77777777" w:rsidR="00CB688A" w:rsidRDefault="00CB688A" w:rsidP="00AD58BD"/>
          <w:p w14:paraId="42DC3DEA" w14:textId="77777777" w:rsidR="00CB688A" w:rsidRDefault="00CB688A" w:rsidP="00AD58BD"/>
          <w:p w14:paraId="016460BE" w14:textId="7F92EEB3" w:rsidR="00CB688A" w:rsidRDefault="00CB688A" w:rsidP="00AD58BD"/>
        </w:tc>
        <w:tc>
          <w:tcPr>
            <w:tcW w:w="2970" w:type="dxa"/>
          </w:tcPr>
          <w:p w14:paraId="02DFFA85" w14:textId="77777777" w:rsidR="00D00599" w:rsidRDefault="00D00599" w:rsidP="00AD58BD">
            <w:r>
              <w:t>OPERATOR ACTION</w:t>
            </w:r>
          </w:p>
          <w:p w14:paraId="659A7B36" w14:textId="77777777" w:rsidR="00D00599" w:rsidRDefault="00D00599" w:rsidP="00AD58BD"/>
          <w:p w14:paraId="25A90EE2" w14:textId="77777777" w:rsidR="00D00599" w:rsidRDefault="00CB688A" w:rsidP="00AD58BD">
            <w:r>
              <w:t>Choose, File -&gt; Open and select TEST_DB.</w:t>
            </w:r>
          </w:p>
          <w:p w14:paraId="3B182E3D" w14:textId="77777777" w:rsidR="00CB688A" w:rsidRDefault="00CB688A" w:rsidP="00AD58BD"/>
          <w:p w14:paraId="35A1F349" w14:textId="77777777" w:rsidR="00DA76E7" w:rsidRDefault="00DA76E7" w:rsidP="00AD58BD"/>
          <w:p w14:paraId="278E6299" w14:textId="19ADA50F" w:rsidR="00CB688A" w:rsidRDefault="00CB688A" w:rsidP="00AD58BD">
            <w:r>
              <w:t xml:space="preserve">Double click </w:t>
            </w:r>
            <w:proofErr w:type="spellStart"/>
            <w:r>
              <w:t>Type_Table</w:t>
            </w:r>
            <w:proofErr w:type="spellEnd"/>
            <w:r>
              <w:t>.</w:t>
            </w:r>
          </w:p>
          <w:p w14:paraId="0C78BB36" w14:textId="3E1FE8FD" w:rsidR="00CB688A" w:rsidRDefault="00CB688A" w:rsidP="00AD58BD"/>
          <w:p w14:paraId="693A1137" w14:textId="77777777" w:rsidR="00CB688A" w:rsidRDefault="00CB688A" w:rsidP="00AD58BD"/>
          <w:p w14:paraId="446ACD54" w14:textId="77777777" w:rsidR="0006395A" w:rsidRDefault="0006395A" w:rsidP="00AD58BD"/>
          <w:p w14:paraId="58F38036" w14:textId="7D51C11F" w:rsidR="00CB688A" w:rsidRDefault="00CB688A" w:rsidP="00AD58BD">
            <w:r>
              <w:t>Enter &lt; 12 in the filter section under the FIELD_SMALLINT column name</w:t>
            </w:r>
            <w:r w:rsidR="009D0DC6">
              <w:t>. P</w:t>
            </w:r>
            <w:r>
              <w:t>ush enter.</w:t>
            </w:r>
          </w:p>
          <w:p w14:paraId="29F5E9C4" w14:textId="77777777" w:rsidR="00CB688A" w:rsidRDefault="00CB688A" w:rsidP="00AD58BD"/>
          <w:p w14:paraId="7275A31C" w14:textId="108A6FF6" w:rsidR="00CB688A" w:rsidRDefault="00CB688A" w:rsidP="00AD58BD"/>
        </w:tc>
        <w:tc>
          <w:tcPr>
            <w:tcW w:w="1980" w:type="dxa"/>
            <w:gridSpan w:val="3"/>
          </w:tcPr>
          <w:p w14:paraId="25FF6E9F" w14:textId="77777777" w:rsidR="00D00599" w:rsidRDefault="00D00599" w:rsidP="00AD58BD">
            <w:r>
              <w:t>PURPOSE</w:t>
            </w:r>
          </w:p>
          <w:p w14:paraId="53439091" w14:textId="77777777" w:rsidR="00D00599" w:rsidRDefault="00D00599" w:rsidP="00AD58BD"/>
          <w:p w14:paraId="227D46E4" w14:textId="2795BD74" w:rsidR="00D00599" w:rsidRDefault="00E9361C" w:rsidP="00AD58BD">
            <w:r>
              <w:t>To p</w:t>
            </w:r>
            <w:r w:rsidR="00CB688A">
              <w:t xml:space="preserve">opulate the </w:t>
            </w:r>
            <w:r w:rsidR="00DA76E7">
              <w:t>database edit window</w:t>
            </w:r>
            <w:r w:rsidR="00CB688A">
              <w:t>.</w:t>
            </w:r>
          </w:p>
          <w:p w14:paraId="400DE51B" w14:textId="77777777" w:rsidR="00CB688A" w:rsidRDefault="00CB688A" w:rsidP="00AD58BD"/>
          <w:p w14:paraId="4568B8A4" w14:textId="3953CC40" w:rsidR="00CB688A" w:rsidRDefault="00CB688A" w:rsidP="00AD58BD">
            <w:r>
              <w:t xml:space="preserve">To open </w:t>
            </w:r>
            <w:proofErr w:type="spellStart"/>
            <w:r>
              <w:t>Type_TABLE</w:t>
            </w:r>
            <w:proofErr w:type="spellEnd"/>
            <w:r>
              <w:t xml:space="preserve"> table</w:t>
            </w:r>
            <w:r w:rsidR="00DA76E7">
              <w:t xml:space="preserve"> edit window</w:t>
            </w:r>
            <w:r>
              <w:t>.</w:t>
            </w:r>
          </w:p>
          <w:p w14:paraId="1F555021" w14:textId="77777777" w:rsidR="00CB688A" w:rsidRDefault="00CB688A" w:rsidP="00AD58BD"/>
          <w:p w14:paraId="620DFD77" w14:textId="3B2E23BC" w:rsidR="00CB688A" w:rsidRDefault="00CB688A" w:rsidP="00AD58BD">
            <w:r>
              <w:t>To check if the program selects all cells greater than 12 as specified in the filter help screen.</w:t>
            </w:r>
          </w:p>
        </w:tc>
        <w:tc>
          <w:tcPr>
            <w:tcW w:w="1350" w:type="dxa"/>
          </w:tcPr>
          <w:p w14:paraId="4DC1A28F" w14:textId="77777777" w:rsidR="00D00599" w:rsidRDefault="00D00599" w:rsidP="00AD58BD">
            <w:r>
              <w:t>EXEPCTED RESULTS</w:t>
            </w:r>
          </w:p>
          <w:p w14:paraId="18862A1C" w14:textId="77777777" w:rsidR="00D00599" w:rsidRDefault="00D00599" w:rsidP="00AD58BD"/>
          <w:p w14:paraId="39E6A047" w14:textId="77777777" w:rsidR="00FA0DA3" w:rsidRDefault="00FA0DA3" w:rsidP="00AD58BD"/>
          <w:p w14:paraId="08BA09AD" w14:textId="77777777" w:rsidR="00FA0DA3" w:rsidRDefault="00FA0DA3" w:rsidP="00AD58BD"/>
          <w:p w14:paraId="1C3022FE" w14:textId="77777777" w:rsidR="00FA0DA3" w:rsidRDefault="00FA0DA3" w:rsidP="00AD58BD"/>
          <w:p w14:paraId="10D564E1" w14:textId="77777777" w:rsidR="00FA0DA3" w:rsidRDefault="00FA0DA3" w:rsidP="00AD58BD"/>
          <w:p w14:paraId="3DD46B69" w14:textId="77777777" w:rsidR="00FA0DA3" w:rsidRDefault="00FA0DA3" w:rsidP="00AD58BD"/>
          <w:p w14:paraId="66517B07" w14:textId="77777777" w:rsidR="00FA0DA3" w:rsidRDefault="00FA0DA3" w:rsidP="00AD58BD"/>
          <w:p w14:paraId="44E901AF" w14:textId="77777777" w:rsidR="00FA0DA3" w:rsidRDefault="00FA0DA3" w:rsidP="00AD58BD"/>
          <w:p w14:paraId="6E0A25B2" w14:textId="5EE9A843" w:rsidR="00D00599" w:rsidRDefault="003D54B8" w:rsidP="00AD58BD">
            <w:r>
              <w:t xml:space="preserve">No rows should be displayed since </w:t>
            </w:r>
            <w:r w:rsidR="00E62D89">
              <w:t>no value in the column</w:t>
            </w:r>
            <w:r>
              <w:t xml:space="preserve"> is over 12.</w:t>
            </w:r>
          </w:p>
        </w:tc>
        <w:tc>
          <w:tcPr>
            <w:tcW w:w="1975" w:type="dxa"/>
          </w:tcPr>
          <w:p w14:paraId="16552058" w14:textId="77777777" w:rsidR="00D00599" w:rsidRDefault="00D00599" w:rsidP="00AD58BD">
            <w:r>
              <w:t>COMMENTS</w:t>
            </w:r>
          </w:p>
          <w:p w14:paraId="5AC67B0D" w14:textId="77777777" w:rsidR="00D00599" w:rsidRDefault="00D00599" w:rsidP="00AD58BD"/>
          <w:p w14:paraId="57336F09" w14:textId="77777777" w:rsidR="00525CC9" w:rsidRDefault="003D54B8" w:rsidP="00AD58BD">
            <w:r>
              <w:t>The specification states the filters allow a limited amount of regular expression matching described on the help pages. The example</w:t>
            </w:r>
            <w:r w:rsidR="00525CC9">
              <w:t xml:space="preserve"> of </w:t>
            </w:r>
          </w:p>
          <w:p w14:paraId="0B6B8C93" w14:textId="6B3792FE" w:rsidR="00D00599" w:rsidRDefault="00525CC9" w:rsidP="00AD58BD">
            <w:r>
              <w:t>“</w:t>
            </w:r>
            <w:r w:rsidR="003D54B8">
              <w:t xml:space="preserve"> &lt; 12</w:t>
            </w:r>
            <w:r>
              <w:t>”</w:t>
            </w:r>
            <w:r w:rsidR="003D54B8">
              <w:t xml:space="preserve"> should select all cells greater than 12 sounds backwards. This indicates the help screen or </w:t>
            </w:r>
            <w:r w:rsidR="00375694">
              <w:t>logic</w:t>
            </w:r>
            <w:r w:rsidR="003D54B8">
              <w:t xml:space="preserve"> may be</w:t>
            </w:r>
            <w:r w:rsidR="009C3109">
              <w:t xml:space="preserve"> </w:t>
            </w:r>
            <w:r w:rsidR="003D54B8">
              <w:t>an error.</w:t>
            </w:r>
          </w:p>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r>
              <w:t>Concluding Remarks:</w:t>
            </w:r>
          </w:p>
        </w:tc>
      </w:tr>
      <w:tr w:rsidR="00D00599" w14:paraId="5F1565F7" w14:textId="77777777" w:rsidTr="00CB688A">
        <w:trPr>
          <w:trHeight w:val="890"/>
        </w:trPr>
        <w:tc>
          <w:tcPr>
            <w:tcW w:w="4499" w:type="dxa"/>
            <w:gridSpan w:val="3"/>
          </w:tcPr>
          <w:p w14:paraId="4C6A1819" w14:textId="77777777" w:rsidR="00D00599" w:rsidRDefault="00D00599" w:rsidP="00AD58BD">
            <w:r>
              <w:t xml:space="preserve">Testing Team: </w:t>
            </w:r>
          </w:p>
          <w:p w14:paraId="1D2B4CF4" w14:textId="7A181FB0" w:rsidR="00D00599" w:rsidRDefault="00D00599" w:rsidP="00AD58BD"/>
        </w:tc>
        <w:tc>
          <w:tcPr>
            <w:tcW w:w="4491" w:type="dxa"/>
            <w:gridSpan w:val="4"/>
          </w:tcPr>
          <w:p w14:paraId="2133E643" w14:textId="77777777" w:rsidR="00D00599" w:rsidRDefault="00D00599" w:rsidP="00AD58BD">
            <w:r>
              <w:t>Date Completed:</w:t>
            </w:r>
          </w:p>
        </w:tc>
      </w:tr>
    </w:tbl>
    <w:p w14:paraId="5C0A1B03" w14:textId="573ABB5B" w:rsidR="00D00599" w:rsidRDefault="00D00599">
      <w:pPr>
        <w:sectPr w:rsidR="00D00599">
          <w:headerReference w:type="default" r:id="rId13"/>
          <w:footerReference w:type="default" r:id="rId14"/>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38" w:name="_Toc21505006"/>
      <w:bookmarkStart w:id="39" w:name="_Toc227033594"/>
    </w:p>
    <w:p w14:paraId="23AD1678" w14:textId="77777777" w:rsidR="00E52A92" w:rsidRDefault="00E52A92" w:rsidP="00874CDE"/>
    <w:p w14:paraId="64156E19" w14:textId="4507C0C3" w:rsidR="00874CDE" w:rsidRDefault="00874CDE" w:rsidP="00874CDE">
      <w:pPr>
        <w:pStyle w:val="Heading2"/>
      </w:pPr>
      <w:bookmarkStart w:id="40" w:name="_Toc37236636"/>
      <w:r>
        <w:lastRenderedPageBreak/>
        <w:t>Test 2</w:t>
      </w:r>
      <w:bookmarkEnd w:id="40"/>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561"/>
        <w:gridCol w:w="1575"/>
        <w:gridCol w:w="653"/>
        <w:gridCol w:w="1705"/>
        <w:gridCol w:w="1824"/>
      </w:tblGrid>
      <w:tr w:rsidR="00874CDE" w14:paraId="0C2F32BD" w14:textId="77777777" w:rsidTr="0006395A">
        <w:trPr>
          <w:cantSplit/>
          <w:trHeight w:val="201"/>
        </w:trPr>
        <w:tc>
          <w:tcPr>
            <w:tcW w:w="4851" w:type="dxa"/>
            <w:gridSpan w:val="3"/>
          </w:tcPr>
          <w:p w14:paraId="0608DCEC" w14:textId="580FA5CA" w:rsidR="00874CDE" w:rsidRDefault="00874CDE" w:rsidP="00AD58BD">
            <w:r>
              <w:t xml:space="preserve">Test No.: </w:t>
            </w:r>
            <w:r w:rsidR="00BF1845">
              <w:t>2</w:t>
            </w:r>
          </w:p>
        </w:tc>
        <w:tc>
          <w:tcPr>
            <w:tcW w:w="4182"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r w:rsidR="0006395A">
              <w:t>OR Filter</w:t>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5"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06395A">
        <w:trPr>
          <w:cantSplit/>
          <w:trHeight w:val="2782"/>
        </w:trPr>
        <w:tc>
          <w:tcPr>
            <w:tcW w:w="715" w:type="dxa"/>
          </w:tcPr>
          <w:p w14:paraId="599C6DD6" w14:textId="77777777" w:rsidR="00874CDE" w:rsidRDefault="00874CDE" w:rsidP="00AD58BD">
            <w:r>
              <w:t>STEP</w:t>
            </w:r>
          </w:p>
          <w:p w14:paraId="612E8C86" w14:textId="77777777" w:rsidR="00874CDE" w:rsidRDefault="00874CDE" w:rsidP="00AD58BD"/>
          <w:p w14:paraId="695C2C47" w14:textId="77777777" w:rsidR="00874CDE" w:rsidRDefault="0006395A" w:rsidP="00AD58BD">
            <w:r>
              <w:t>1.</w:t>
            </w:r>
          </w:p>
          <w:p w14:paraId="0B0FF6C4" w14:textId="77777777" w:rsidR="0006395A" w:rsidRDefault="0006395A" w:rsidP="00AD58BD"/>
          <w:p w14:paraId="3ABA4F74" w14:textId="77777777" w:rsidR="0006395A" w:rsidRDefault="0006395A" w:rsidP="00AD58BD"/>
          <w:p w14:paraId="08888785" w14:textId="77777777" w:rsidR="0006395A" w:rsidRDefault="0006395A" w:rsidP="00AD58BD"/>
          <w:p w14:paraId="2E9001AD" w14:textId="77777777" w:rsidR="0006395A" w:rsidRDefault="0006395A" w:rsidP="00AD58BD">
            <w:r>
              <w:t>2.</w:t>
            </w:r>
          </w:p>
          <w:p w14:paraId="59018203" w14:textId="77777777" w:rsidR="0006395A" w:rsidRDefault="0006395A" w:rsidP="00AD58BD"/>
          <w:p w14:paraId="709A135D" w14:textId="77777777" w:rsidR="00331F9A" w:rsidRDefault="00331F9A" w:rsidP="00AD58BD"/>
          <w:p w14:paraId="7523F715" w14:textId="0FD4C519" w:rsidR="0006395A" w:rsidRDefault="0006395A" w:rsidP="00AD58BD">
            <w:r>
              <w:t>3.</w:t>
            </w:r>
          </w:p>
          <w:p w14:paraId="2276DBDA" w14:textId="77777777" w:rsidR="0006395A" w:rsidRDefault="0006395A" w:rsidP="00AD58BD"/>
          <w:p w14:paraId="6F427B5B" w14:textId="77777777" w:rsidR="0006395A" w:rsidRDefault="0006395A" w:rsidP="00AD58BD"/>
          <w:p w14:paraId="51D1CC17" w14:textId="18F29463" w:rsidR="0006395A" w:rsidRDefault="0006395A" w:rsidP="00AD58BD">
            <w:r>
              <w:t>4.</w:t>
            </w:r>
          </w:p>
        </w:tc>
        <w:tc>
          <w:tcPr>
            <w:tcW w:w="2561" w:type="dxa"/>
          </w:tcPr>
          <w:p w14:paraId="788F7F45" w14:textId="77777777" w:rsidR="00874CDE" w:rsidRDefault="00874CDE" w:rsidP="00AD58BD">
            <w:r>
              <w:t>OPERATOR ACTION</w:t>
            </w:r>
          </w:p>
          <w:p w14:paraId="34127001" w14:textId="77777777" w:rsidR="00874CDE" w:rsidRDefault="00874CDE" w:rsidP="00AD58BD"/>
          <w:p w14:paraId="3DD0E987" w14:textId="77777777" w:rsidR="00874CDE" w:rsidRDefault="0006395A" w:rsidP="00AD58BD">
            <w:r>
              <w:t>Choose, File -&gt; Open and select TEST_DB.</w:t>
            </w:r>
          </w:p>
          <w:p w14:paraId="79345BEB" w14:textId="77777777" w:rsidR="0006395A" w:rsidRDefault="0006395A" w:rsidP="00AD58BD"/>
          <w:p w14:paraId="08537C74" w14:textId="77777777" w:rsidR="0006395A" w:rsidRDefault="0006395A" w:rsidP="00AD58BD"/>
          <w:p w14:paraId="340A932C" w14:textId="77777777" w:rsidR="0006395A" w:rsidRDefault="0006395A" w:rsidP="00AD58BD">
            <w:r>
              <w:t>Double click CONSTRAINT_TABLE</w:t>
            </w:r>
          </w:p>
          <w:p w14:paraId="29F9BDCB" w14:textId="77777777" w:rsidR="0006395A" w:rsidRDefault="0006395A" w:rsidP="00AD58BD"/>
          <w:p w14:paraId="17C39DD7" w14:textId="77777777" w:rsidR="0006395A" w:rsidRDefault="0006395A" w:rsidP="00AD58BD">
            <w:r>
              <w:t>In the table edit window, select File -&gt; Or Filter</w:t>
            </w:r>
          </w:p>
          <w:p w14:paraId="5B6E4E75" w14:textId="77777777" w:rsidR="008C782C" w:rsidRDefault="008C782C" w:rsidP="00AD58BD"/>
          <w:p w14:paraId="425FAC9B" w14:textId="42985F31" w:rsidR="008C782C" w:rsidRDefault="008C782C" w:rsidP="00AD58BD">
            <w:r>
              <w:t>Enter the following options (one ea</w:t>
            </w:r>
            <w:r w:rsidR="006B73CE">
              <w:t>ch</w:t>
            </w:r>
            <w:r>
              <w:t xml:space="preserve">) in each separate filter box: </w:t>
            </w:r>
            <w:r w:rsidR="00331F9A">
              <w:t>55</w:t>
            </w:r>
            <w:r>
              <w:t xml:space="preserve"> OPT01 2 2 2</w:t>
            </w:r>
          </w:p>
        </w:tc>
        <w:tc>
          <w:tcPr>
            <w:tcW w:w="2228" w:type="dxa"/>
            <w:gridSpan w:val="2"/>
          </w:tcPr>
          <w:p w14:paraId="6B6D92C5" w14:textId="77777777" w:rsidR="00874CDE" w:rsidRDefault="00874CDE" w:rsidP="00AD58BD">
            <w:r>
              <w:t>PURPOSE</w:t>
            </w:r>
          </w:p>
          <w:p w14:paraId="65A46EF3" w14:textId="77777777" w:rsidR="00874CDE" w:rsidRDefault="00874CDE" w:rsidP="00AD58BD"/>
          <w:p w14:paraId="04A6EE23" w14:textId="77777777" w:rsidR="00874CDE" w:rsidRDefault="0006395A" w:rsidP="00AD58BD">
            <w:r>
              <w:t>To populate the database edit window.</w:t>
            </w:r>
          </w:p>
          <w:p w14:paraId="1120D36A" w14:textId="77777777" w:rsidR="0006395A" w:rsidRDefault="0006395A" w:rsidP="00AD58BD"/>
          <w:p w14:paraId="73BCC2B6" w14:textId="1835060A" w:rsidR="0006395A" w:rsidRDefault="0006395A" w:rsidP="0006395A">
            <w:r>
              <w:t>To open CONSTRAINT_TABLE table edit window.</w:t>
            </w:r>
          </w:p>
          <w:p w14:paraId="18649486" w14:textId="77777777" w:rsidR="0006395A" w:rsidRDefault="0006395A" w:rsidP="00AD58BD"/>
          <w:p w14:paraId="0125AA9D" w14:textId="0AA7EF6C" w:rsidR="0006395A" w:rsidRDefault="0006395A" w:rsidP="00AD58BD">
            <w:r>
              <w:t xml:space="preserve">To ensure using </w:t>
            </w:r>
            <w:r w:rsidR="008C782C">
              <w:t>the “</w:t>
            </w:r>
            <w:r>
              <w:t>or filter</w:t>
            </w:r>
            <w:r w:rsidR="008C782C">
              <w:t>”</w:t>
            </w:r>
          </w:p>
          <w:p w14:paraId="6798C42B" w14:textId="6AAA9FD4" w:rsidR="00331F9A" w:rsidRDefault="00331F9A" w:rsidP="00AD58BD"/>
          <w:p w14:paraId="2EC26BAC" w14:textId="24F96CEF" w:rsidR="00331F9A" w:rsidRDefault="00331F9A" w:rsidP="00AD58BD">
            <w:r>
              <w:t>To have options that match and do not match to see which rows are selected.</w:t>
            </w:r>
          </w:p>
          <w:p w14:paraId="64500FDF" w14:textId="77777777" w:rsidR="008C782C" w:rsidRDefault="008C782C" w:rsidP="00AD58BD"/>
          <w:p w14:paraId="704142F5" w14:textId="1D0F056E" w:rsidR="008C782C" w:rsidRDefault="008C782C" w:rsidP="00AD58BD"/>
        </w:tc>
        <w:tc>
          <w:tcPr>
            <w:tcW w:w="1705" w:type="dxa"/>
          </w:tcPr>
          <w:p w14:paraId="12B29350" w14:textId="77777777" w:rsidR="00874CDE" w:rsidRDefault="00874CDE" w:rsidP="00AD58BD">
            <w:r>
              <w:t>EXEPCTED RESULTS</w:t>
            </w:r>
          </w:p>
          <w:p w14:paraId="67CA2386" w14:textId="77777777" w:rsidR="00874CDE" w:rsidRDefault="00874CDE" w:rsidP="00AD58BD"/>
          <w:p w14:paraId="7F709E24" w14:textId="77777777" w:rsidR="00FA0DA3" w:rsidRDefault="00FA0DA3" w:rsidP="00AD58BD"/>
          <w:p w14:paraId="40C26752" w14:textId="77777777" w:rsidR="00FA0DA3" w:rsidRDefault="00FA0DA3" w:rsidP="00AD58BD"/>
          <w:p w14:paraId="632CCA6E" w14:textId="77777777" w:rsidR="00FA0DA3" w:rsidRDefault="00FA0DA3" w:rsidP="00AD58BD"/>
          <w:p w14:paraId="775EA6E1" w14:textId="77777777" w:rsidR="00FA0DA3" w:rsidRDefault="00FA0DA3" w:rsidP="00AD58BD"/>
          <w:p w14:paraId="5D574A20" w14:textId="77777777" w:rsidR="00FA0DA3" w:rsidRDefault="00FA0DA3" w:rsidP="00AD58BD"/>
          <w:p w14:paraId="021C3BCB" w14:textId="77777777" w:rsidR="00FA0DA3" w:rsidRDefault="00FA0DA3" w:rsidP="00AD58BD"/>
          <w:p w14:paraId="62E54B78" w14:textId="77777777" w:rsidR="00FA0DA3" w:rsidRDefault="00FA0DA3" w:rsidP="00AD58BD"/>
          <w:p w14:paraId="6ECB3BAC" w14:textId="77777777" w:rsidR="00FA0DA3" w:rsidRDefault="00FA0DA3" w:rsidP="00AD58BD"/>
          <w:p w14:paraId="43AAF62D" w14:textId="77777777" w:rsidR="00FA0DA3" w:rsidRDefault="00FA0DA3" w:rsidP="00AD58BD"/>
          <w:p w14:paraId="50C1C61D" w14:textId="254A7004" w:rsidR="00874CDE" w:rsidRDefault="00331F9A" w:rsidP="00AD58BD">
            <w:r>
              <w:t>Only the rows with index 5</w:t>
            </w:r>
            <w:r w:rsidR="00E31597">
              <w:t>7</w:t>
            </w:r>
            <w:r>
              <w:t xml:space="preserve"> and index 5</w:t>
            </w:r>
            <w:r w:rsidR="00E31597">
              <w:t>5</w:t>
            </w:r>
            <w:r>
              <w:t xml:space="preserve"> should be selected.</w:t>
            </w:r>
          </w:p>
        </w:tc>
        <w:tc>
          <w:tcPr>
            <w:tcW w:w="1824" w:type="dxa"/>
          </w:tcPr>
          <w:p w14:paraId="34DA18BC" w14:textId="77777777" w:rsidR="00874CDE" w:rsidRDefault="00874CDE" w:rsidP="00AD58BD">
            <w:r>
              <w:t>COMMENTS</w:t>
            </w:r>
          </w:p>
          <w:p w14:paraId="2DF3A1BD" w14:textId="77777777" w:rsidR="00874CDE" w:rsidRDefault="00874CDE" w:rsidP="00AD58BD"/>
          <w:p w14:paraId="5B67D176" w14:textId="09B407EF" w:rsidR="00874CDE" w:rsidRDefault="00874CDE" w:rsidP="00AD58BD"/>
          <w:p w14:paraId="7690A766" w14:textId="701B1E57" w:rsidR="00331F9A" w:rsidRDefault="00331F9A"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06395A">
        <w:trPr>
          <w:trHeight w:val="599"/>
        </w:trPr>
        <w:tc>
          <w:tcPr>
            <w:tcW w:w="4851" w:type="dxa"/>
            <w:gridSpan w:val="3"/>
          </w:tcPr>
          <w:p w14:paraId="339675A6" w14:textId="77777777" w:rsidR="00874CDE" w:rsidRDefault="00874CDE" w:rsidP="00AD58BD">
            <w:r>
              <w:t xml:space="preserve">Testing Team: </w:t>
            </w:r>
          </w:p>
          <w:p w14:paraId="2E2C2F88" w14:textId="38DB7E66" w:rsidR="00874CDE" w:rsidRDefault="00874CDE" w:rsidP="00AD58BD"/>
        </w:tc>
        <w:tc>
          <w:tcPr>
            <w:tcW w:w="4182"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41" w:name="_Toc37236637"/>
      <w:r>
        <w:lastRenderedPageBreak/>
        <w:t>Test 3</w:t>
      </w:r>
      <w:bookmarkEnd w:id="41"/>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5"/>
        <w:gridCol w:w="2561"/>
        <w:gridCol w:w="1575"/>
        <w:gridCol w:w="653"/>
        <w:gridCol w:w="1705"/>
        <w:gridCol w:w="1824"/>
      </w:tblGrid>
      <w:tr w:rsidR="006B73CE" w14:paraId="530A16AD" w14:textId="77777777" w:rsidTr="00AD58BD">
        <w:trPr>
          <w:cantSplit/>
          <w:trHeight w:val="201"/>
        </w:trPr>
        <w:tc>
          <w:tcPr>
            <w:tcW w:w="4851" w:type="dxa"/>
            <w:gridSpan w:val="3"/>
          </w:tcPr>
          <w:p w14:paraId="20E1B7B2" w14:textId="022CFCF2" w:rsidR="006B73CE" w:rsidRDefault="006B73CE" w:rsidP="00AD58BD">
            <w:r>
              <w:t>Test No.: 3</w:t>
            </w:r>
          </w:p>
        </w:tc>
        <w:tc>
          <w:tcPr>
            <w:tcW w:w="4182"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r w:rsidR="00EC2775" w:rsidRPr="00F22538">
              <w:t>AND</w:t>
            </w:r>
            <w:r w:rsidRPr="00F22538">
              <w:t xml:space="preserve"> Filter</w:t>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6"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AD58BD">
        <w:trPr>
          <w:cantSplit/>
          <w:trHeight w:val="2782"/>
        </w:trPr>
        <w:tc>
          <w:tcPr>
            <w:tcW w:w="715" w:type="dxa"/>
          </w:tcPr>
          <w:p w14:paraId="73C9724D" w14:textId="77777777" w:rsidR="006B73CE" w:rsidRDefault="006B73CE" w:rsidP="00AD58BD">
            <w:r>
              <w:t>STEP</w:t>
            </w:r>
          </w:p>
          <w:p w14:paraId="1232E6D7" w14:textId="77777777" w:rsidR="006B73CE" w:rsidRDefault="006B73CE" w:rsidP="00AD58BD"/>
          <w:p w14:paraId="45CE8B1D" w14:textId="77777777" w:rsidR="006B73CE" w:rsidRDefault="006B73CE" w:rsidP="00AD58BD">
            <w:r>
              <w:t>1.</w:t>
            </w:r>
          </w:p>
          <w:p w14:paraId="1FBBBC8A" w14:textId="77777777" w:rsidR="006B73CE" w:rsidRDefault="006B73CE" w:rsidP="00AD58BD"/>
          <w:p w14:paraId="003CCE48" w14:textId="77777777" w:rsidR="006B73CE" w:rsidRDefault="006B73CE" w:rsidP="00AD58BD"/>
          <w:p w14:paraId="37C252F5" w14:textId="77777777" w:rsidR="006B73CE" w:rsidRDefault="006B73CE" w:rsidP="00AD58BD"/>
          <w:p w14:paraId="34F560B1" w14:textId="77777777" w:rsidR="006B73CE" w:rsidRDefault="006B73CE" w:rsidP="00AD58BD">
            <w:r>
              <w:t>2.</w:t>
            </w:r>
          </w:p>
          <w:p w14:paraId="448B2670" w14:textId="77777777" w:rsidR="006B73CE" w:rsidRDefault="006B73CE" w:rsidP="00AD58BD"/>
          <w:p w14:paraId="294E831C" w14:textId="77777777" w:rsidR="006B73CE" w:rsidRDefault="006B73CE" w:rsidP="00AD58BD"/>
          <w:p w14:paraId="44089CA4" w14:textId="77777777" w:rsidR="006B73CE" w:rsidRDefault="006B73CE" w:rsidP="00AD58BD">
            <w:r>
              <w:t>3.</w:t>
            </w:r>
          </w:p>
          <w:p w14:paraId="196E26C2" w14:textId="77777777" w:rsidR="006B73CE" w:rsidRDefault="006B73CE" w:rsidP="00AD58BD"/>
          <w:p w14:paraId="31D19886" w14:textId="77777777" w:rsidR="006B73CE" w:rsidRDefault="006B73CE" w:rsidP="00AD58BD"/>
          <w:p w14:paraId="33167798" w14:textId="77777777" w:rsidR="006B73CE" w:rsidRDefault="006B73CE" w:rsidP="00AD58BD">
            <w:r>
              <w:t>4.</w:t>
            </w:r>
          </w:p>
          <w:p w14:paraId="3CC3D8DB" w14:textId="77777777" w:rsidR="0081030D" w:rsidRDefault="0081030D" w:rsidP="00AD58BD"/>
          <w:p w14:paraId="33217675" w14:textId="77777777" w:rsidR="0081030D" w:rsidRDefault="0081030D" w:rsidP="00AD58BD"/>
          <w:p w14:paraId="582DA301" w14:textId="77777777" w:rsidR="0081030D" w:rsidRDefault="0081030D" w:rsidP="00AD58BD"/>
          <w:p w14:paraId="6B046901" w14:textId="77777777" w:rsidR="0081030D" w:rsidRDefault="0081030D" w:rsidP="00AD58BD"/>
          <w:p w14:paraId="50D5216C" w14:textId="7D9AB8AF" w:rsidR="0081030D" w:rsidRDefault="0081030D" w:rsidP="00AD58BD">
            <w:r>
              <w:t>5.</w:t>
            </w:r>
          </w:p>
        </w:tc>
        <w:tc>
          <w:tcPr>
            <w:tcW w:w="2561" w:type="dxa"/>
          </w:tcPr>
          <w:p w14:paraId="1B7016C9" w14:textId="77777777" w:rsidR="006B73CE" w:rsidRDefault="006B73CE" w:rsidP="00AD58BD">
            <w:r>
              <w:t>OPERATOR ACTION</w:t>
            </w:r>
          </w:p>
          <w:p w14:paraId="3626DBBC" w14:textId="77777777" w:rsidR="006B73CE" w:rsidRDefault="006B73CE" w:rsidP="00AD58BD"/>
          <w:p w14:paraId="0BC8966A" w14:textId="77777777" w:rsidR="006B73CE" w:rsidRDefault="006B73CE" w:rsidP="00AD58BD">
            <w:r>
              <w:t>Choose, File -&gt; Open and select TEST_DB.</w:t>
            </w:r>
          </w:p>
          <w:p w14:paraId="293F0F31" w14:textId="77777777" w:rsidR="006B73CE" w:rsidRDefault="006B73CE" w:rsidP="00AD58BD"/>
          <w:p w14:paraId="7336847E" w14:textId="77777777" w:rsidR="006B73CE" w:rsidRDefault="006B73CE" w:rsidP="00AD58BD"/>
          <w:p w14:paraId="0D85D0BC" w14:textId="77777777" w:rsidR="006B73CE" w:rsidRDefault="006B73CE" w:rsidP="00AD58BD">
            <w:r>
              <w:t>Double click CONSTRAINT_TABLE</w:t>
            </w:r>
          </w:p>
          <w:p w14:paraId="61A5729E" w14:textId="77777777" w:rsidR="006B73CE" w:rsidRDefault="006B73CE" w:rsidP="00AD58BD"/>
          <w:p w14:paraId="232B0BB0" w14:textId="6746A6A4" w:rsidR="006B73CE" w:rsidRDefault="006B73CE" w:rsidP="00AD58BD">
            <w:r>
              <w:t xml:space="preserve">In the table edit window, select File -&gt; </w:t>
            </w:r>
            <w:r w:rsidR="0002353C">
              <w:t>And</w:t>
            </w:r>
            <w:r>
              <w:t xml:space="preserve"> Filter</w:t>
            </w:r>
          </w:p>
          <w:p w14:paraId="456C352E" w14:textId="77777777" w:rsidR="006B73CE" w:rsidRDefault="006B73CE" w:rsidP="00AD58BD"/>
          <w:p w14:paraId="4D499184" w14:textId="77777777" w:rsidR="006B73CE" w:rsidRDefault="006B73CE" w:rsidP="00AD58BD">
            <w:r>
              <w:t xml:space="preserve">Enter the following options (one each) in each separate filter box: </w:t>
            </w:r>
            <w:r w:rsidR="0002353C">
              <w:t>55 OPT02 RESTRICTED 0 DISABLE</w:t>
            </w:r>
          </w:p>
          <w:p w14:paraId="7D2B82DC" w14:textId="77777777" w:rsidR="0081030D" w:rsidRDefault="0081030D" w:rsidP="00AD58BD"/>
          <w:p w14:paraId="6341022C" w14:textId="35D2F80E" w:rsidR="0081030D" w:rsidRDefault="00036F55" w:rsidP="00AD58BD">
            <w:r>
              <w:t>Change the last filter to CORRECT</w:t>
            </w:r>
          </w:p>
        </w:tc>
        <w:tc>
          <w:tcPr>
            <w:tcW w:w="2228" w:type="dxa"/>
            <w:gridSpan w:val="2"/>
          </w:tcPr>
          <w:p w14:paraId="4FFD315E" w14:textId="77777777" w:rsidR="006B73CE" w:rsidRDefault="006B73CE" w:rsidP="00AD58BD">
            <w:r>
              <w:t>PURPOSE</w:t>
            </w:r>
          </w:p>
          <w:p w14:paraId="3F5BC5C1" w14:textId="77777777" w:rsidR="006B73CE" w:rsidRDefault="006B73CE" w:rsidP="00AD58BD"/>
          <w:p w14:paraId="3EBE5874" w14:textId="77777777" w:rsidR="006B73CE" w:rsidRDefault="006B73CE" w:rsidP="00AD58BD">
            <w:r>
              <w:t>To populate the database edit window.</w:t>
            </w:r>
          </w:p>
          <w:p w14:paraId="27541DBA" w14:textId="77777777" w:rsidR="006B73CE" w:rsidRDefault="006B73CE" w:rsidP="00AD58BD"/>
          <w:p w14:paraId="61053C43" w14:textId="77777777" w:rsidR="006B73CE" w:rsidRDefault="006B73CE" w:rsidP="00AD58BD">
            <w:r>
              <w:t>To open CONSTRAINT_TABLE table edit window.</w:t>
            </w:r>
          </w:p>
          <w:p w14:paraId="20E5D26C" w14:textId="77777777" w:rsidR="006B73CE" w:rsidRDefault="006B73CE" w:rsidP="00AD58BD"/>
          <w:p w14:paraId="2BC64B48" w14:textId="3C03EAEC" w:rsidR="006B73CE" w:rsidRDefault="006B73CE" w:rsidP="00AD58BD">
            <w:r>
              <w:t>To ensure using the “</w:t>
            </w:r>
            <w:r w:rsidR="0002353C">
              <w:t>AND</w:t>
            </w:r>
            <w:r>
              <w:t xml:space="preserve"> filter”</w:t>
            </w:r>
          </w:p>
          <w:p w14:paraId="7142DF05" w14:textId="77777777" w:rsidR="006B73CE" w:rsidRDefault="006B73CE" w:rsidP="00AD58BD"/>
          <w:p w14:paraId="279C1DF6" w14:textId="455BA409" w:rsidR="006B73CE" w:rsidRDefault="00291749" w:rsidP="00AD58BD">
            <w:r>
              <w:t>Only the rows matching every filter should show for AND condition</w:t>
            </w:r>
          </w:p>
          <w:p w14:paraId="31C8A8F9" w14:textId="77777777" w:rsidR="006B73CE" w:rsidRDefault="006B73CE" w:rsidP="00AD58BD"/>
          <w:p w14:paraId="7CF9CF21" w14:textId="77777777" w:rsidR="00036F55" w:rsidRDefault="00036F55" w:rsidP="00AD58BD"/>
          <w:p w14:paraId="2B3627B5" w14:textId="30B78010" w:rsidR="00036F55" w:rsidRDefault="00036F55" w:rsidP="00AD58BD">
            <w:r>
              <w:t>Make one filter not match to make sure it isn’t just checking the first filter only and displaying the row since then.</w:t>
            </w:r>
          </w:p>
        </w:tc>
        <w:tc>
          <w:tcPr>
            <w:tcW w:w="1705" w:type="dxa"/>
          </w:tcPr>
          <w:p w14:paraId="579E0D37" w14:textId="77777777" w:rsidR="006B73CE" w:rsidRDefault="006B73CE" w:rsidP="00AD58BD">
            <w:r>
              <w:t>EXEPCTED RESULTS</w:t>
            </w:r>
          </w:p>
          <w:p w14:paraId="656DD53D" w14:textId="77777777" w:rsidR="006B73CE" w:rsidRDefault="006B73CE" w:rsidP="00AD58BD"/>
          <w:p w14:paraId="14C36CF4" w14:textId="77777777" w:rsidR="00EC2775" w:rsidRDefault="00EC2775" w:rsidP="00AD58BD"/>
          <w:p w14:paraId="730A1E47" w14:textId="77777777" w:rsidR="00EC2775" w:rsidRDefault="00EC2775" w:rsidP="00AD58BD"/>
          <w:p w14:paraId="1E7AF6C5" w14:textId="77777777" w:rsidR="00EC2775" w:rsidRDefault="00EC2775" w:rsidP="00AD58BD"/>
          <w:p w14:paraId="01264E97" w14:textId="77777777" w:rsidR="00EC2775" w:rsidRDefault="00EC2775" w:rsidP="00AD58BD"/>
          <w:p w14:paraId="162D0F43" w14:textId="77777777" w:rsidR="00EC2775" w:rsidRDefault="00EC2775" w:rsidP="00AD58BD"/>
          <w:p w14:paraId="3229E581" w14:textId="77777777" w:rsidR="00EC2775" w:rsidRDefault="00EC2775" w:rsidP="00AD58BD"/>
          <w:p w14:paraId="647D9DC8" w14:textId="77777777" w:rsidR="00EC2775" w:rsidRDefault="00EC2775" w:rsidP="00AD58BD"/>
          <w:p w14:paraId="1EFE1F4C" w14:textId="77777777" w:rsidR="00EC2775" w:rsidRDefault="00EC2775" w:rsidP="00AD58BD"/>
          <w:p w14:paraId="1C8C4E2C" w14:textId="77777777" w:rsidR="00EC2775" w:rsidRDefault="00EC2775" w:rsidP="00AD58BD"/>
          <w:p w14:paraId="6BAEA612" w14:textId="77777777" w:rsidR="006B73CE" w:rsidRDefault="00E90CC5" w:rsidP="00AD58BD">
            <w:r>
              <w:t>Only the row with index 55 should be selected.</w:t>
            </w:r>
          </w:p>
          <w:p w14:paraId="1A6A712F" w14:textId="77777777" w:rsidR="00036F55" w:rsidRDefault="00036F55" w:rsidP="00AD58BD"/>
          <w:p w14:paraId="050B2929" w14:textId="77777777" w:rsidR="00036F55" w:rsidRDefault="00036F55" w:rsidP="00AD58BD"/>
          <w:p w14:paraId="419A7255" w14:textId="0268BDDA" w:rsidR="00036F55" w:rsidRDefault="00036F55" w:rsidP="00AD58BD">
            <w:r>
              <w:t>No rows should be showing.</w:t>
            </w:r>
          </w:p>
        </w:tc>
        <w:tc>
          <w:tcPr>
            <w:tcW w:w="1824" w:type="dxa"/>
          </w:tcPr>
          <w:p w14:paraId="5D20F34E" w14:textId="77777777" w:rsidR="006B73CE" w:rsidRDefault="006B73CE" w:rsidP="00AD58BD">
            <w:r>
              <w:t>COMMENTS</w:t>
            </w:r>
          </w:p>
          <w:p w14:paraId="5422DBAA" w14:textId="77777777" w:rsidR="006B73CE" w:rsidRDefault="006B73CE" w:rsidP="00AD58BD"/>
          <w:p w14:paraId="5851EAEA" w14:textId="77777777" w:rsidR="006B73CE" w:rsidRDefault="006B73CE" w:rsidP="00AD58BD"/>
          <w:p w14:paraId="59ADEAE6" w14:textId="77777777" w:rsidR="006B73CE" w:rsidRDefault="006B73CE"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AD58BD">
        <w:trPr>
          <w:trHeight w:val="599"/>
        </w:trPr>
        <w:tc>
          <w:tcPr>
            <w:tcW w:w="4851" w:type="dxa"/>
            <w:gridSpan w:val="3"/>
          </w:tcPr>
          <w:p w14:paraId="04E828E8" w14:textId="77777777" w:rsidR="006B73CE" w:rsidRDefault="006B73CE" w:rsidP="00AD58BD">
            <w:r>
              <w:t xml:space="preserve">Testing Team: </w:t>
            </w:r>
          </w:p>
          <w:p w14:paraId="5975F2CB" w14:textId="77777777" w:rsidR="006B73CE" w:rsidRDefault="006B73CE" w:rsidP="00AD58BD"/>
        </w:tc>
        <w:tc>
          <w:tcPr>
            <w:tcW w:w="4182"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42" w:name="_Toc37236638"/>
      <w:r>
        <w:lastRenderedPageBreak/>
        <w:t>Test 4</w:t>
      </w:r>
      <w:bookmarkEnd w:id="42"/>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28439013" w:rsidR="00976AE2" w:rsidRDefault="00976AE2" w:rsidP="00976AE2">
      <w:r w:rsidRPr="00B34944">
        <w:rPr>
          <w:b/>
          <w:bCs/>
        </w:rPr>
        <w:t>Notes:</w:t>
      </w:r>
      <w:r w:rsidRPr="00B34944">
        <w:t xml:space="preserve">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596"/>
        <w:gridCol w:w="1206"/>
        <w:gridCol w:w="491"/>
        <w:gridCol w:w="1977"/>
        <w:gridCol w:w="2080"/>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17"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692306">
        <w:trPr>
          <w:cantSplit/>
          <w:trHeight w:val="2782"/>
        </w:trPr>
        <w:tc>
          <w:tcPr>
            <w:tcW w:w="625" w:type="dxa"/>
          </w:tcPr>
          <w:p w14:paraId="0B712216" w14:textId="77777777" w:rsidR="00976AE2" w:rsidRDefault="00976AE2" w:rsidP="00AD58BD">
            <w:r>
              <w:t>STEP</w:t>
            </w:r>
          </w:p>
          <w:p w14:paraId="0E355AE5" w14:textId="77777777" w:rsidR="00976AE2" w:rsidRDefault="00976AE2" w:rsidP="00AD58BD"/>
          <w:p w14:paraId="055B1610" w14:textId="6D6B60E1" w:rsidR="00976AE2" w:rsidRDefault="00692306" w:rsidP="00AD58BD">
            <w:r>
              <w:t>1.</w:t>
            </w:r>
          </w:p>
          <w:p w14:paraId="0A0F4EF0" w14:textId="77777777" w:rsidR="00692306" w:rsidRDefault="00692306" w:rsidP="00AD58BD"/>
          <w:p w14:paraId="1C33EE34" w14:textId="77777777" w:rsidR="00692306" w:rsidRDefault="00692306" w:rsidP="00AD58BD"/>
          <w:p w14:paraId="44C85CAA" w14:textId="77777777" w:rsidR="002F7B18" w:rsidRDefault="002F7B18" w:rsidP="00AD58BD"/>
          <w:p w14:paraId="0994468D" w14:textId="46EB1D1B" w:rsidR="00692306" w:rsidRDefault="00692306" w:rsidP="00AD58BD">
            <w:r>
              <w:t>2.</w:t>
            </w:r>
          </w:p>
          <w:p w14:paraId="3441B058" w14:textId="77777777" w:rsidR="00692306" w:rsidRDefault="00692306" w:rsidP="00AD58BD"/>
          <w:p w14:paraId="27D9279B" w14:textId="77777777" w:rsidR="00692306" w:rsidRDefault="00692306" w:rsidP="00AD58BD"/>
          <w:p w14:paraId="0BF5DD8F" w14:textId="77777777" w:rsidR="00692306" w:rsidRDefault="00692306" w:rsidP="00AD58BD"/>
          <w:p w14:paraId="6D7185A9" w14:textId="77777777" w:rsidR="002F7B18" w:rsidRDefault="002F7B18" w:rsidP="00AD58BD"/>
          <w:p w14:paraId="2FECBFCF" w14:textId="27CFE42E" w:rsidR="00692306" w:rsidRDefault="00692306" w:rsidP="00AD58BD">
            <w:r>
              <w:t>3.</w:t>
            </w:r>
          </w:p>
        </w:tc>
        <w:tc>
          <w:tcPr>
            <w:tcW w:w="2619" w:type="dxa"/>
          </w:tcPr>
          <w:p w14:paraId="28874004" w14:textId="77777777" w:rsidR="00976AE2" w:rsidRDefault="00976AE2" w:rsidP="00AD58BD">
            <w:r>
              <w:t>OPERATOR ACTION</w:t>
            </w:r>
          </w:p>
          <w:p w14:paraId="67AFAECB" w14:textId="77777777" w:rsidR="00976AE2" w:rsidRDefault="00976AE2" w:rsidP="00AD58BD"/>
          <w:p w14:paraId="6C37154D" w14:textId="68B63951" w:rsidR="00692306" w:rsidRDefault="00692306" w:rsidP="00692306">
            <w:r>
              <w:t>Choose, File -&gt; Open and select TEST_DB.</w:t>
            </w:r>
          </w:p>
          <w:p w14:paraId="31C1D808" w14:textId="74896B31" w:rsidR="00692306" w:rsidRDefault="00692306" w:rsidP="00692306"/>
          <w:p w14:paraId="3ABAB574" w14:textId="77777777" w:rsidR="002F7B18" w:rsidRDefault="002F7B18" w:rsidP="00692306"/>
          <w:p w14:paraId="3534DBC1" w14:textId="5597C704" w:rsidR="00692306" w:rsidRDefault="00692306" w:rsidP="00692306">
            <w:r>
              <w:t xml:space="preserve">Double click </w:t>
            </w:r>
            <w:r w:rsidR="00FB3495">
              <w:t>TYPE</w:t>
            </w:r>
            <w:r>
              <w:t>_TABLE</w:t>
            </w:r>
          </w:p>
          <w:p w14:paraId="56E23128" w14:textId="77777777" w:rsidR="00692306" w:rsidRDefault="00692306" w:rsidP="00692306"/>
          <w:p w14:paraId="6D789FEA" w14:textId="77777777" w:rsidR="00976AE2" w:rsidRDefault="00976AE2" w:rsidP="00AD58BD"/>
          <w:p w14:paraId="3216AA50" w14:textId="77777777" w:rsidR="002F7B18" w:rsidRDefault="002F7B18" w:rsidP="00AD58BD"/>
          <w:p w14:paraId="0815C9CB" w14:textId="77777777" w:rsidR="002F7B18" w:rsidRDefault="002F7B18" w:rsidP="00AD58BD"/>
          <w:p w14:paraId="59D19DAD" w14:textId="2A9097A1" w:rsidR="00090371" w:rsidRDefault="00090371" w:rsidP="00AD58BD">
            <w:r>
              <w:t xml:space="preserve">In the second filter (under FIELD_SMALLINT column) enter </w:t>
            </w:r>
            <w:r w:rsidRPr="00090371">
              <w:t>((&lt; 6 &amp;&amp; &gt; 3) &amp;&amp; !5.0)</w:t>
            </w:r>
            <w:r>
              <w:t xml:space="preserve"> and press enter.</w:t>
            </w:r>
          </w:p>
        </w:tc>
        <w:tc>
          <w:tcPr>
            <w:tcW w:w="1705" w:type="dxa"/>
            <w:gridSpan w:val="2"/>
          </w:tcPr>
          <w:p w14:paraId="599AE052" w14:textId="77777777" w:rsidR="00976AE2" w:rsidRDefault="00976AE2" w:rsidP="00AD58BD">
            <w:r>
              <w:t>PURPOSE</w:t>
            </w:r>
          </w:p>
          <w:p w14:paraId="259C87E7" w14:textId="5E8B7DA5" w:rsidR="00976AE2" w:rsidRDefault="00976AE2" w:rsidP="00AD58BD"/>
          <w:p w14:paraId="28601B21" w14:textId="6EDADE6B" w:rsidR="00692306" w:rsidRDefault="00692306" w:rsidP="00AD58BD">
            <w:r>
              <w:t>To populate the database edit window.</w:t>
            </w:r>
          </w:p>
          <w:p w14:paraId="5D93B345" w14:textId="06513669" w:rsidR="00692306" w:rsidRDefault="00692306" w:rsidP="00AD58BD"/>
          <w:p w14:paraId="74A11389" w14:textId="5DD7BE44" w:rsidR="00692306" w:rsidRDefault="00692306" w:rsidP="00AD58BD">
            <w:r>
              <w:t xml:space="preserve">To open </w:t>
            </w:r>
            <w:r w:rsidR="00FB3495">
              <w:t>TYPE</w:t>
            </w:r>
            <w:r>
              <w:t>_TABLE table edit window.</w:t>
            </w:r>
          </w:p>
          <w:p w14:paraId="4EB7140D" w14:textId="77777777" w:rsidR="00976AE2" w:rsidRDefault="00976AE2" w:rsidP="00AD58BD"/>
          <w:p w14:paraId="011661CB" w14:textId="4E44312A" w:rsidR="00090371" w:rsidRDefault="00090371" w:rsidP="00AD58BD">
            <w:r>
              <w:t>To filter out numbers between 3 and 6 that are not 5.</w:t>
            </w:r>
          </w:p>
        </w:tc>
        <w:tc>
          <w:tcPr>
            <w:tcW w:w="1980" w:type="dxa"/>
          </w:tcPr>
          <w:p w14:paraId="52B2570D" w14:textId="77777777" w:rsidR="00976AE2" w:rsidRDefault="00976AE2" w:rsidP="00AD58BD">
            <w:r>
              <w:t>EXEPCTED RESULTS</w:t>
            </w:r>
          </w:p>
          <w:p w14:paraId="1EC2714E" w14:textId="77777777" w:rsidR="00976AE2" w:rsidRDefault="00976AE2" w:rsidP="00AD58BD"/>
          <w:p w14:paraId="6ECC825C" w14:textId="77777777" w:rsidR="00976AE2" w:rsidRDefault="00976AE2" w:rsidP="00AD58BD"/>
          <w:p w14:paraId="65DA6787" w14:textId="77777777" w:rsidR="00090371" w:rsidRDefault="00090371" w:rsidP="00AD58BD"/>
          <w:p w14:paraId="6EE77050" w14:textId="77777777" w:rsidR="00090371" w:rsidRDefault="00090371" w:rsidP="00AD58BD"/>
          <w:p w14:paraId="29D23EDE" w14:textId="77777777" w:rsidR="00090371" w:rsidRDefault="00090371" w:rsidP="00AD58BD"/>
          <w:p w14:paraId="22894875" w14:textId="77777777" w:rsidR="00090371" w:rsidRDefault="00090371" w:rsidP="00AD58BD"/>
          <w:p w14:paraId="2285557D" w14:textId="77777777" w:rsidR="00090371" w:rsidRDefault="00090371" w:rsidP="00AD58BD"/>
          <w:p w14:paraId="1E16918A" w14:textId="77777777" w:rsidR="002F7B18" w:rsidRDefault="002F7B18" w:rsidP="00AD58BD"/>
          <w:p w14:paraId="649FCF20" w14:textId="77777777" w:rsidR="002F7B18" w:rsidRDefault="002F7B18" w:rsidP="00AD58BD"/>
          <w:p w14:paraId="24818BA3" w14:textId="62DA1D38" w:rsidR="00090371" w:rsidRDefault="00090371" w:rsidP="00AD58BD">
            <w:r>
              <w:t>Only the seven rows with 4 in the FIELD_SMALLINT column should be showing.</w:t>
            </w:r>
          </w:p>
        </w:tc>
        <w:tc>
          <w:tcPr>
            <w:tcW w:w="2104" w:type="dxa"/>
          </w:tcPr>
          <w:p w14:paraId="18D6BEF0" w14:textId="77777777" w:rsidR="00976AE2" w:rsidRDefault="00976AE2" w:rsidP="00AD58BD">
            <w:r>
              <w:t>COMMENTS</w:t>
            </w:r>
          </w:p>
          <w:p w14:paraId="0167C50C" w14:textId="77777777" w:rsidR="00976AE2" w:rsidRDefault="00976AE2" w:rsidP="00AD58BD"/>
          <w:p w14:paraId="04FF1842" w14:textId="31B430F0" w:rsidR="00976AE2" w:rsidRDefault="00090371" w:rsidP="00AD58BD">
            <w:r>
              <w:t xml:space="preserve">This tests grammar described in the filter help section </w:t>
            </w:r>
            <w:r w:rsidR="00F21B34">
              <w:t xml:space="preserve">with different operations </w:t>
            </w:r>
            <w:r>
              <w:t>as well as checking single values are converted to double precision.</w:t>
            </w:r>
          </w:p>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0961C5F0" w14:textId="73F425F3" w:rsidR="00976AE2" w:rsidRDefault="00976AE2" w:rsidP="00AD58BD"/>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43" w:name="_Toc37236639"/>
      <w:r>
        <w:lastRenderedPageBreak/>
        <w:t>Test 5</w:t>
      </w:r>
      <w:bookmarkEnd w:id="43"/>
    </w:p>
    <w:p w14:paraId="405C8F6A" w14:textId="77777777" w:rsidR="00976AE2" w:rsidRDefault="00976AE2" w:rsidP="00976AE2"/>
    <w:p w14:paraId="39F6B890" w14:textId="0BE77013" w:rsidR="00976AE2" w:rsidRPr="004C24BE" w:rsidRDefault="00976AE2" w:rsidP="00976AE2">
      <w:r w:rsidRPr="00B34944">
        <w:rPr>
          <w:b/>
          <w:bCs/>
        </w:rPr>
        <w:t xml:space="preserve">Objective: </w:t>
      </w:r>
      <w:r w:rsidR="004C24BE">
        <w:t xml:space="preserve">To test the search </w:t>
      </w:r>
      <w:r w:rsidR="00AD58BD">
        <w:t xml:space="preserve">matching whole words </w:t>
      </w:r>
      <w:r w:rsidR="004C24BE">
        <w:t>and replace</w:t>
      </w:r>
      <w:r w:rsidR="00663140">
        <w:t xml:space="preserve"> all</w:t>
      </w:r>
      <w:r w:rsidR="004C24BE">
        <w:t xml:space="preserve"> functionality</w:t>
      </w:r>
      <w:r w:rsidR="00DB710F">
        <w:t>.</w:t>
      </w:r>
    </w:p>
    <w:p w14:paraId="0434CF4F" w14:textId="3D2DB869" w:rsidR="00976AE2" w:rsidRDefault="00976AE2" w:rsidP="00976AE2">
      <w:r w:rsidRPr="00B34944">
        <w:rPr>
          <w:b/>
          <w:bCs/>
        </w:rPr>
        <w:t>Notes:</w:t>
      </w:r>
      <w:r w:rsidRPr="00B34944">
        <w:t xml:space="preserve"> </w:t>
      </w:r>
      <w:r w:rsidR="004C24BE">
        <w:t>The search help screen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462"/>
        <w:gridCol w:w="1609"/>
        <w:gridCol w:w="650"/>
        <w:gridCol w:w="1755"/>
        <w:gridCol w:w="1874"/>
      </w:tblGrid>
      <w:tr w:rsidR="00976AE2" w14:paraId="4021CC0B" w14:textId="77777777" w:rsidTr="00AD58BD">
        <w:trPr>
          <w:cantSplit/>
          <w:trHeight w:val="201"/>
        </w:trPr>
        <w:tc>
          <w:tcPr>
            <w:tcW w:w="4754" w:type="dxa"/>
            <w:gridSpan w:val="3"/>
          </w:tcPr>
          <w:p w14:paraId="7901B947" w14:textId="414D12DE" w:rsidR="00976AE2" w:rsidRDefault="00976AE2" w:rsidP="00AD58BD">
            <w:r>
              <w:t xml:space="preserve">Test No.: </w:t>
            </w:r>
            <w:r w:rsidR="00262BA7">
              <w:t>5</w:t>
            </w:r>
          </w:p>
        </w:tc>
        <w:tc>
          <w:tcPr>
            <w:tcW w:w="4279"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73CA1EF2" w:rsidR="00976AE2" w:rsidRPr="00E47986" w:rsidRDefault="00976AE2" w:rsidP="00AD58BD">
            <w:r w:rsidRPr="00E47986">
              <w:t xml:space="preserve">Test title:  </w:t>
            </w:r>
            <w:r w:rsidR="004C24BE">
              <w:t xml:space="preserve">Search </w:t>
            </w:r>
            <w:r w:rsidR="00AD58BD">
              <w:t xml:space="preserve">Match Whole Words </w:t>
            </w:r>
            <w:r w:rsidR="004C24BE">
              <w:t>and Replace</w:t>
            </w:r>
            <w:r w:rsidR="008419B5">
              <w:t xml:space="preserve"> All</w:t>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tc>
      </w:tr>
      <w:tr w:rsidR="00976AE2" w14:paraId="19863E2F" w14:textId="77777777" w:rsidTr="00AD58BD">
        <w:trPr>
          <w:cantSplit/>
          <w:trHeight w:val="2782"/>
        </w:trPr>
        <w:tc>
          <w:tcPr>
            <w:tcW w:w="683" w:type="dxa"/>
          </w:tcPr>
          <w:p w14:paraId="28141425" w14:textId="77777777" w:rsidR="00976AE2" w:rsidRDefault="00976AE2" w:rsidP="00AD58BD">
            <w:r>
              <w:t>STEP</w:t>
            </w:r>
          </w:p>
          <w:p w14:paraId="2555937A" w14:textId="77777777" w:rsidR="00976AE2" w:rsidRDefault="00976AE2" w:rsidP="00AD58BD"/>
          <w:p w14:paraId="2C168240" w14:textId="77777777" w:rsidR="00976AE2" w:rsidRDefault="00976AE2" w:rsidP="00AD58BD"/>
          <w:p w14:paraId="281689AC" w14:textId="77777777" w:rsidR="00D0751F" w:rsidRDefault="00D0751F" w:rsidP="00AD58BD">
            <w:r>
              <w:t>1.</w:t>
            </w:r>
          </w:p>
          <w:p w14:paraId="051FF0B4" w14:textId="77777777" w:rsidR="002B3966" w:rsidRDefault="002B3966" w:rsidP="00AD58BD"/>
          <w:p w14:paraId="0540AF63" w14:textId="77777777" w:rsidR="002B3966" w:rsidRDefault="002B3966" w:rsidP="00AD58BD"/>
          <w:p w14:paraId="7B825774" w14:textId="77777777" w:rsidR="002B3966" w:rsidRDefault="002B3966" w:rsidP="00AD58BD"/>
          <w:p w14:paraId="7BFE6180" w14:textId="77777777" w:rsidR="002B3966" w:rsidRDefault="002B3966" w:rsidP="00AD58BD">
            <w:r>
              <w:t>2.</w:t>
            </w:r>
          </w:p>
          <w:p w14:paraId="4337933F" w14:textId="77777777" w:rsidR="002B3966" w:rsidRDefault="002B3966" w:rsidP="00AD58BD"/>
          <w:p w14:paraId="3A30B7B8" w14:textId="77777777" w:rsidR="002B3966" w:rsidRDefault="002B3966" w:rsidP="00AD58BD"/>
          <w:p w14:paraId="0478695E" w14:textId="77777777" w:rsidR="002B3966" w:rsidRDefault="002B3966" w:rsidP="00AD58BD">
            <w:r>
              <w:t>3.</w:t>
            </w:r>
          </w:p>
          <w:p w14:paraId="2CA5A339" w14:textId="77777777" w:rsidR="00AD58BD" w:rsidRDefault="00AD58BD" w:rsidP="00AD58BD"/>
          <w:p w14:paraId="0E5D7280" w14:textId="77777777" w:rsidR="00AD58BD" w:rsidRDefault="00AD58BD" w:rsidP="00AD58BD"/>
          <w:p w14:paraId="52ECEEE9" w14:textId="77777777" w:rsidR="00AD58BD" w:rsidRDefault="00AD58BD" w:rsidP="00AD58BD">
            <w:r>
              <w:t>4.</w:t>
            </w:r>
          </w:p>
          <w:p w14:paraId="2ADE8946" w14:textId="77777777" w:rsidR="007E2150" w:rsidRDefault="007E2150" w:rsidP="00AD58BD"/>
          <w:p w14:paraId="12D92612" w14:textId="77777777" w:rsidR="007E2150" w:rsidRDefault="007E2150" w:rsidP="00AD58BD"/>
          <w:p w14:paraId="62B03EAA" w14:textId="77777777" w:rsidR="007E2150" w:rsidRDefault="007E2150" w:rsidP="00AD58BD">
            <w:r>
              <w:t>5.</w:t>
            </w:r>
          </w:p>
          <w:p w14:paraId="05298D04" w14:textId="77777777" w:rsidR="007E2150" w:rsidRDefault="007E2150" w:rsidP="00AD58BD"/>
          <w:p w14:paraId="55DD8EF1" w14:textId="77777777" w:rsidR="007E2150" w:rsidRDefault="007E2150" w:rsidP="00AD58BD"/>
          <w:p w14:paraId="322E6669" w14:textId="77777777" w:rsidR="007E2150" w:rsidRDefault="007E2150" w:rsidP="00AD58BD"/>
          <w:p w14:paraId="73F611A6" w14:textId="77777777" w:rsidR="007E2150" w:rsidRDefault="007E2150" w:rsidP="00AD58BD"/>
          <w:p w14:paraId="7A032714" w14:textId="77777777" w:rsidR="007E2150" w:rsidRDefault="007E2150" w:rsidP="00AD58BD"/>
          <w:p w14:paraId="07274546" w14:textId="48EAAA18" w:rsidR="007E2150" w:rsidRDefault="007E2150" w:rsidP="00AD58BD">
            <w:r>
              <w:t>6.</w:t>
            </w:r>
          </w:p>
          <w:p w14:paraId="6D8C37DB" w14:textId="3747B4EF" w:rsidR="007E2150" w:rsidRDefault="007E2150" w:rsidP="00AD58BD"/>
          <w:p w14:paraId="54F50FB6" w14:textId="58689F9E" w:rsidR="007E2150" w:rsidRDefault="007E2150" w:rsidP="00AD58BD"/>
          <w:p w14:paraId="40C05CD2" w14:textId="2EB5B7C3" w:rsidR="007E2150" w:rsidRDefault="007E2150" w:rsidP="00AD58BD"/>
          <w:p w14:paraId="645A7127" w14:textId="2770528B" w:rsidR="007E2150" w:rsidRDefault="007E2150" w:rsidP="00AD58BD"/>
          <w:p w14:paraId="32B89422" w14:textId="6E179CCA" w:rsidR="00252AEB" w:rsidRDefault="00252AEB" w:rsidP="00AD58BD"/>
          <w:p w14:paraId="1AE6D351" w14:textId="24458D7D" w:rsidR="00252AEB" w:rsidRDefault="00252AEB" w:rsidP="00AD58BD"/>
          <w:p w14:paraId="1B51BDB1" w14:textId="29E6FB81" w:rsidR="00252AEB" w:rsidRDefault="00252AEB" w:rsidP="00AD58BD"/>
          <w:p w14:paraId="1D4B534A" w14:textId="6DC70609" w:rsidR="00252AEB" w:rsidRDefault="00252AEB" w:rsidP="00AD58BD"/>
          <w:p w14:paraId="34C00A1A" w14:textId="1529B9C3" w:rsidR="00252AEB" w:rsidRDefault="00252AEB" w:rsidP="00AD58BD">
            <w:r>
              <w:t>8.</w:t>
            </w:r>
          </w:p>
          <w:p w14:paraId="5F078676" w14:textId="65FF1DCE" w:rsidR="007E2150" w:rsidRDefault="007E2150" w:rsidP="00AD58BD"/>
        </w:tc>
        <w:tc>
          <w:tcPr>
            <w:tcW w:w="2462" w:type="dxa"/>
          </w:tcPr>
          <w:p w14:paraId="3EBE4039" w14:textId="77777777" w:rsidR="00976AE2" w:rsidRDefault="00976AE2" w:rsidP="00AD58BD">
            <w:r>
              <w:t>OPERATOR ACTION</w:t>
            </w:r>
          </w:p>
          <w:p w14:paraId="23B29F01" w14:textId="77777777" w:rsidR="00976AE2" w:rsidRDefault="00976AE2" w:rsidP="00AD58BD"/>
          <w:p w14:paraId="7C22041A" w14:textId="77777777" w:rsidR="00976AE2" w:rsidRDefault="00976AE2" w:rsidP="00AD58BD"/>
          <w:p w14:paraId="2A7D682B" w14:textId="77777777" w:rsidR="00D0751F" w:rsidRDefault="00D0751F" w:rsidP="00AD58BD">
            <w:r>
              <w:t>Choose, File -&gt; Open and select TEST_DB.</w:t>
            </w:r>
          </w:p>
          <w:p w14:paraId="53A1DFAA" w14:textId="77777777" w:rsidR="002B3966" w:rsidRDefault="002B3966" w:rsidP="00AD58BD"/>
          <w:p w14:paraId="389DD4E8" w14:textId="77777777" w:rsidR="002B3966" w:rsidRDefault="002B3966" w:rsidP="00AD58BD"/>
          <w:p w14:paraId="347A7981" w14:textId="77777777" w:rsidR="002B3966" w:rsidRDefault="002B3966" w:rsidP="00AD58BD">
            <w:r>
              <w:t>Double click CONSTRAINT_TABLE</w:t>
            </w:r>
          </w:p>
          <w:p w14:paraId="200B6604" w14:textId="77777777" w:rsidR="002B3966" w:rsidRDefault="002B3966" w:rsidP="00AD58BD"/>
          <w:p w14:paraId="51B51D15" w14:textId="77777777" w:rsidR="002B3966" w:rsidRDefault="00AD58BD" w:rsidP="00AD58BD">
            <w:r>
              <w:t>Click Edit-&gt;Search</w:t>
            </w:r>
          </w:p>
          <w:p w14:paraId="50065988" w14:textId="77777777" w:rsidR="00AD58BD" w:rsidRDefault="00AD58BD" w:rsidP="00AD58BD"/>
          <w:p w14:paraId="53AC4F40" w14:textId="77777777" w:rsidR="00AD58BD" w:rsidRDefault="00AD58BD" w:rsidP="00AD58BD"/>
          <w:p w14:paraId="7E6A9013" w14:textId="357AE188" w:rsidR="00AD58BD" w:rsidRDefault="00AD58BD" w:rsidP="00AD58BD">
            <w:r>
              <w:t>Click the Match Whole Words box</w:t>
            </w:r>
          </w:p>
          <w:p w14:paraId="2A372936" w14:textId="77777777" w:rsidR="00AD58BD" w:rsidRDefault="00AD58BD" w:rsidP="00AD58BD"/>
          <w:p w14:paraId="14A071E5" w14:textId="50F75F99" w:rsidR="00AD58BD" w:rsidRDefault="00AD58BD" w:rsidP="00AD58BD">
            <w:r>
              <w:t xml:space="preserve">Enter </w:t>
            </w:r>
            <w:r w:rsidR="00E9670A">
              <w:t>UNINHIBITE</w:t>
            </w:r>
            <w:r>
              <w:t xml:space="preserve"> into the search box</w:t>
            </w:r>
            <w:r w:rsidR="007E2150">
              <w:t xml:space="preserve"> and click Find</w:t>
            </w:r>
          </w:p>
          <w:p w14:paraId="6C0769F8" w14:textId="77777777" w:rsidR="007E2150" w:rsidRDefault="007E2150" w:rsidP="00AD58BD"/>
          <w:p w14:paraId="0E209CBD" w14:textId="77777777" w:rsidR="007E2150" w:rsidRDefault="007E2150" w:rsidP="00AD58BD"/>
          <w:p w14:paraId="1FE5ABE8" w14:textId="77777777" w:rsidR="007E2150" w:rsidRDefault="007E2150" w:rsidP="00AD58BD"/>
          <w:p w14:paraId="366524FF" w14:textId="77777777" w:rsidR="007E2150" w:rsidRDefault="007E2150" w:rsidP="00AD58BD"/>
          <w:p w14:paraId="4A4ED8EE" w14:textId="27114284" w:rsidR="007E2150" w:rsidRDefault="007E2150" w:rsidP="00AD58BD">
            <w:r>
              <w:t xml:space="preserve">Add </w:t>
            </w:r>
            <w:r w:rsidR="00E9670A">
              <w:t>D</w:t>
            </w:r>
            <w:r>
              <w:t xml:space="preserve"> to the end of </w:t>
            </w:r>
            <w:r w:rsidR="00E9670A">
              <w:t xml:space="preserve">UNINHIBITE </w:t>
            </w:r>
            <w:r>
              <w:t xml:space="preserve">in the search box to search </w:t>
            </w:r>
            <w:r w:rsidR="00E9670A">
              <w:t>UNINHIBITED</w:t>
            </w:r>
            <w:r>
              <w:t xml:space="preserve"> and click Find</w:t>
            </w:r>
          </w:p>
          <w:p w14:paraId="11A634ED" w14:textId="30492F95" w:rsidR="007E2150" w:rsidRDefault="007E2150" w:rsidP="00AD58BD"/>
          <w:p w14:paraId="02B3258C" w14:textId="2DB42B1A" w:rsidR="007E2150" w:rsidRDefault="007E2150" w:rsidP="00AD58BD"/>
          <w:p w14:paraId="73E6439C" w14:textId="63BCAD3C" w:rsidR="007E2150" w:rsidRDefault="007E2150" w:rsidP="00AD58BD"/>
          <w:p w14:paraId="02426A0A" w14:textId="223C6878" w:rsidR="007E2150" w:rsidRDefault="00651DBF" w:rsidP="00AD58BD">
            <w:r>
              <w:t xml:space="preserve">Enter </w:t>
            </w:r>
            <w:r w:rsidR="008419B5">
              <w:t>DISABLE</w:t>
            </w:r>
            <w:r>
              <w:t xml:space="preserve"> in the Replace box and click </w:t>
            </w:r>
            <w:proofErr w:type="spellStart"/>
            <w:r>
              <w:t>replace</w:t>
            </w:r>
            <w:r w:rsidR="008419B5">
              <w:t>All</w:t>
            </w:r>
            <w:proofErr w:type="spellEnd"/>
          </w:p>
          <w:p w14:paraId="168AAA1B" w14:textId="61490B99" w:rsidR="007E2150" w:rsidRDefault="007E2150" w:rsidP="00AD58BD"/>
        </w:tc>
        <w:tc>
          <w:tcPr>
            <w:tcW w:w="2259" w:type="dxa"/>
            <w:gridSpan w:val="2"/>
          </w:tcPr>
          <w:p w14:paraId="60AC7EE3" w14:textId="77777777" w:rsidR="00976AE2" w:rsidRDefault="00976AE2" w:rsidP="00AD58BD">
            <w:r>
              <w:t>PURPOSE</w:t>
            </w:r>
          </w:p>
          <w:p w14:paraId="548CA354" w14:textId="77777777" w:rsidR="00976AE2" w:rsidRDefault="00976AE2" w:rsidP="00AD58BD"/>
          <w:p w14:paraId="1F5C4D3E" w14:textId="77777777" w:rsidR="00976AE2" w:rsidRDefault="00976AE2" w:rsidP="00AD58BD"/>
          <w:p w14:paraId="330BF640" w14:textId="19FD8DE4" w:rsidR="00D0751F" w:rsidRDefault="00D0751F" w:rsidP="00D0751F">
            <w:r>
              <w:t>To populate the database edit window.</w:t>
            </w:r>
          </w:p>
          <w:p w14:paraId="2F3933DA" w14:textId="67896391" w:rsidR="002B3966" w:rsidRDefault="002B3966" w:rsidP="00D0751F"/>
          <w:p w14:paraId="1CBDA9B7" w14:textId="70557B98" w:rsidR="002B3966" w:rsidRDefault="002B3966" w:rsidP="00D0751F">
            <w:r>
              <w:t>To open CONSTRAINT_TABLE table edit window.</w:t>
            </w:r>
          </w:p>
          <w:p w14:paraId="1A7375C0" w14:textId="5A790038" w:rsidR="002B3966" w:rsidRDefault="002B3966" w:rsidP="00D0751F"/>
          <w:p w14:paraId="6F0A4A65" w14:textId="45D9C42B" w:rsidR="002B3966" w:rsidRDefault="00AD58BD" w:rsidP="00D0751F">
            <w:r>
              <w:t>To open the edit search window</w:t>
            </w:r>
          </w:p>
          <w:p w14:paraId="4E477EDC" w14:textId="27DAA493" w:rsidR="00AD58BD" w:rsidRDefault="00AD58BD" w:rsidP="00D0751F"/>
          <w:p w14:paraId="09E86F67" w14:textId="34E59514" w:rsidR="00AD58BD" w:rsidRDefault="00AD58BD" w:rsidP="00D0751F">
            <w:r>
              <w:t>To enable only matching when it’s the whole word</w:t>
            </w:r>
          </w:p>
          <w:p w14:paraId="17DA0776" w14:textId="77777777" w:rsidR="002B3966" w:rsidRDefault="002B3966" w:rsidP="00D0751F"/>
          <w:p w14:paraId="6B9FFD2F" w14:textId="77777777" w:rsidR="00D0751F" w:rsidRDefault="009159D7" w:rsidP="00AD58BD">
            <w:r>
              <w:t>To check without the whole word</w:t>
            </w:r>
          </w:p>
          <w:p w14:paraId="4C487AE3" w14:textId="77777777" w:rsidR="00D628D1" w:rsidRDefault="00D628D1" w:rsidP="00AD58BD"/>
          <w:p w14:paraId="5E09E6A0" w14:textId="77777777" w:rsidR="00D628D1" w:rsidRDefault="00D628D1" w:rsidP="00AD58BD"/>
          <w:p w14:paraId="308BAEF8" w14:textId="77777777" w:rsidR="00D628D1" w:rsidRDefault="00D628D1" w:rsidP="00AD58BD"/>
          <w:p w14:paraId="755FF4FB" w14:textId="77777777" w:rsidR="00D628D1" w:rsidRDefault="00D628D1" w:rsidP="00AD58BD"/>
          <w:p w14:paraId="0889DBFA" w14:textId="77777777" w:rsidR="008419B5" w:rsidRDefault="008419B5" w:rsidP="00AD58BD"/>
          <w:p w14:paraId="625D79D1" w14:textId="77777777" w:rsidR="00D628D1" w:rsidRDefault="00D628D1" w:rsidP="00AD58BD">
            <w:r>
              <w:t>To check with the whole word</w:t>
            </w:r>
          </w:p>
          <w:p w14:paraId="1297D418" w14:textId="77777777" w:rsidR="00252AEB" w:rsidRDefault="00252AEB" w:rsidP="00AD58BD"/>
          <w:p w14:paraId="3AE13EBB" w14:textId="77777777" w:rsidR="00252AEB" w:rsidRDefault="00252AEB" w:rsidP="00AD58BD"/>
          <w:p w14:paraId="4ECC107C" w14:textId="77777777" w:rsidR="00252AEB" w:rsidRDefault="00252AEB" w:rsidP="00AD58BD"/>
          <w:p w14:paraId="16B9D358" w14:textId="77777777" w:rsidR="00252AEB" w:rsidRDefault="00252AEB" w:rsidP="00AD58BD"/>
          <w:p w14:paraId="44D31BD2" w14:textId="77777777" w:rsidR="00252AEB" w:rsidRDefault="00252AEB" w:rsidP="00AD58BD"/>
          <w:p w14:paraId="1A45A6CC" w14:textId="77777777" w:rsidR="00252AEB" w:rsidRDefault="00252AEB" w:rsidP="00AD58BD"/>
          <w:p w14:paraId="3262B7B1" w14:textId="1B1B6FF2" w:rsidR="00252AEB" w:rsidRDefault="00252AEB" w:rsidP="00AD58BD"/>
        </w:tc>
        <w:tc>
          <w:tcPr>
            <w:tcW w:w="1755" w:type="dxa"/>
          </w:tcPr>
          <w:p w14:paraId="102DC38A" w14:textId="77777777" w:rsidR="00976AE2" w:rsidRDefault="00976AE2" w:rsidP="00AD58BD">
            <w:r>
              <w:t>EXEPCTED RESULTS</w:t>
            </w:r>
          </w:p>
          <w:p w14:paraId="46B34E7D" w14:textId="77777777" w:rsidR="00976AE2" w:rsidRDefault="00976AE2" w:rsidP="00AD58BD"/>
          <w:p w14:paraId="1B4E381E" w14:textId="77777777" w:rsidR="00976AE2" w:rsidRDefault="00976AE2" w:rsidP="00AD58BD"/>
          <w:p w14:paraId="7845B6FD" w14:textId="77777777" w:rsidR="007E2150" w:rsidRDefault="007E2150" w:rsidP="00AD58BD"/>
          <w:p w14:paraId="3A1E6107" w14:textId="77777777" w:rsidR="007E2150" w:rsidRDefault="007E2150" w:rsidP="00AD58BD"/>
          <w:p w14:paraId="6A67BEF1" w14:textId="77777777" w:rsidR="007E2150" w:rsidRDefault="007E2150" w:rsidP="00AD58BD"/>
          <w:p w14:paraId="25E7CFE4" w14:textId="77777777" w:rsidR="007E2150" w:rsidRDefault="007E2150" w:rsidP="00AD58BD"/>
          <w:p w14:paraId="485D89B5" w14:textId="77777777" w:rsidR="007E2150" w:rsidRDefault="007E2150" w:rsidP="00AD58BD"/>
          <w:p w14:paraId="7BD05A6F" w14:textId="77777777" w:rsidR="007E2150" w:rsidRDefault="007E2150" w:rsidP="00AD58BD"/>
          <w:p w14:paraId="0938F962" w14:textId="77777777" w:rsidR="007E2150" w:rsidRDefault="007E2150" w:rsidP="00AD58BD"/>
          <w:p w14:paraId="1A5673A6" w14:textId="77777777" w:rsidR="007E2150" w:rsidRDefault="007E2150" w:rsidP="00AD58BD"/>
          <w:p w14:paraId="5A44F27F" w14:textId="77777777" w:rsidR="007E2150" w:rsidRDefault="007E2150" w:rsidP="00AD58BD"/>
          <w:p w14:paraId="0AB61C62" w14:textId="72240825" w:rsidR="007E2150" w:rsidRDefault="007E2150" w:rsidP="00AD58BD"/>
          <w:p w14:paraId="6B5971B1" w14:textId="616B960D" w:rsidR="007E2150" w:rsidRDefault="007E2150" w:rsidP="00AD58BD"/>
          <w:p w14:paraId="77684936" w14:textId="76CD8A4F" w:rsidR="007E2150" w:rsidRDefault="007E2150" w:rsidP="00AD58BD"/>
          <w:p w14:paraId="463FF5E8" w14:textId="1EC98CD7" w:rsidR="007E2150" w:rsidRDefault="007E2150" w:rsidP="00AD58BD">
            <w:r>
              <w:t>“Search wrapped.” Should appear in the bottom right of the search window.</w:t>
            </w:r>
          </w:p>
          <w:p w14:paraId="46EF0652" w14:textId="77777777" w:rsidR="007E2150" w:rsidRDefault="007E2150" w:rsidP="00AD58BD"/>
          <w:p w14:paraId="4BFB46FE" w14:textId="77777777" w:rsidR="008419B5" w:rsidRDefault="008419B5" w:rsidP="00AD58BD"/>
          <w:p w14:paraId="53CE656C" w14:textId="1B9C41F2" w:rsidR="007E2150" w:rsidRDefault="007E2150" w:rsidP="00AD58BD">
            <w:r>
              <w:t>Found at (</w:t>
            </w:r>
            <w:r w:rsidR="008419B5">
              <w:t>0</w:t>
            </w:r>
            <w:r>
              <w:t>,</w:t>
            </w:r>
            <w:r w:rsidR="008419B5">
              <w:t>2</w:t>
            </w:r>
            <w:r>
              <w:t>) should appear in the bottom of the search window.</w:t>
            </w:r>
          </w:p>
          <w:p w14:paraId="1F1DC94A" w14:textId="77777777" w:rsidR="007E2150" w:rsidRDefault="007E2150" w:rsidP="00AD58BD"/>
          <w:p w14:paraId="4D23E4FE" w14:textId="77777777" w:rsidR="008419B5" w:rsidRDefault="008419B5" w:rsidP="00AD58BD"/>
          <w:p w14:paraId="3B49481E" w14:textId="77777777" w:rsidR="008419B5" w:rsidRDefault="008419B5" w:rsidP="00AD58BD"/>
          <w:p w14:paraId="606BB906" w14:textId="7B1491E3" w:rsidR="008419B5" w:rsidRDefault="008419B5" w:rsidP="00AD58BD"/>
          <w:p w14:paraId="67D6E494" w14:textId="7D5C0079" w:rsidR="00651DBF" w:rsidRDefault="00651DBF" w:rsidP="00AD58BD">
            <w:r>
              <w:t>Section (</w:t>
            </w:r>
            <w:r w:rsidR="008419B5">
              <w:t>0,2</w:t>
            </w:r>
            <w:r>
              <w:t>)</w:t>
            </w:r>
            <w:r w:rsidR="008419B5">
              <w:t xml:space="preserve"> and (1,2)</w:t>
            </w:r>
            <w:r>
              <w:t xml:space="preserve"> should now say </w:t>
            </w:r>
            <w:r w:rsidR="008419B5">
              <w:t>DISABLE</w:t>
            </w:r>
          </w:p>
        </w:tc>
        <w:tc>
          <w:tcPr>
            <w:tcW w:w="1874" w:type="dxa"/>
          </w:tcPr>
          <w:p w14:paraId="3A0BF36F" w14:textId="77777777" w:rsidR="00976AE2" w:rsidRDefault="00976AE2" w:rsidP="00AD58BD">
            <w:r>
              <w:t>COMMENTS</w:t>
            </w:r>
          </w:p>
          <w:p w14:paraId="7786B1DA" w14:textId="77777777" w:rsidR="00976AE2" w:rsidRDefault="00976AE2" w:rsidP="00AD58BD"/>
          <w:p w14:paraId="303D752E" w14:textId="77777777" w:rsidR="00976AE2" w:rsidRDefault="00976AE2" w:rsidP="00AD58BD"/>
          <w:p w14:paraId="0561F1CF" w14:textId="4081022E" w:rsidR="005912F0" w:rsidRDefault="005912F0"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D58BD">
        <w:trPr>
          <w:trHeight w:val="599"/>
        </w:trPr>
        <w:tc>
          <w:tcPr>
            <w:tcW w:w="4754" w:type="dxa"/>
            <w:gridSpan w:val="3"/>
          </w:tcPr>
          <w:p w14:paraId="7C036BB3" w14:textId="77777777" w:rsidR="00976AE2" w:rsidRDefault="00976AE2" w:rsidP="00AD58BD">
            <w:r>
              <w:t xml:space="preserve">Testing Team: </w:t>
            </w:r>
          </w:p>
          <w:p w14:paraId="2A47AB0A" w14:textId="7860BDE1" w:rsidR="00976AE2" w:rsidRDefault="00976AE2" w:rsidP="00AD58BD"/>
        </w:tc>
        <w:tc>
          <w:tcPr>
            <w:tcW w:w="4279"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44" w:name="_Toc37236640"/>
      <w:bookmarkEnd w:id="38"/>
      <w:bookmarkEnd w:id="39"/>
      <w:r w:rsidRPr="000E6735">
        <w:lastRenderedPageBreak/>
        <w:t>Test Schedule</w:t>
      </w:r>
      <w:bookmarkEnd w:id="44"/>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April 21</w:t>
      </w:r>
      <w:r w:rsidR="000E6735" w:rsidRPr="000E6735">
        <w:rPr>
          <w:vertAlign w:val="superscript"/>
        </w:rPr>
        <w:t>st</w:t>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45" w:name="_Toc37236641"/>
      <w:r>
        <w:lastRenderedPageBreak/>
        <w:t>Other Sections</w:t>
      </w:r>
      <w:bookmarkEnd w:id="45"/>
    </w:p>
    <w:p w14:paraId="224C6D16" w14:textId="28CED560" w:rsidR="008403C9" w:rsidRDefault="008403C9" w:rsidP="008403C9">
      <w:pPr>
        <w:pStyle w:val="Heading2"/>
      </w:pPr>
      <w:bookmarkStart w:id="46" w:name="_Toc37236642"/>
      <w:r>
        <w:t>Software Requirements</w:t>
      </w:r>
      <w:bookmarkEnd w:id="46"/>
    </w:p>
    <w:p w14:paraId="21DC8570" w14:textId="1845F0DA" w:rsidR="008403C9" w:rsidRDefault="008403C9" w:rsidP="008403C9"/>
    <w:p w14:paraId="4E359EB5" w14:textId="296A0C3A" w:rsidR="008A5D2C" w:rsidRPr="008403C9" w:rsidRDefault="008A5D2C" w:rsidP="008403C9">
      <w:r>
        <w:t xml:space="preserve">The software required for testing is included in the </w:t>
      </w:r>
      <w:proofErr w:type="spellStart"/>
      <w:r>
        <w:t>Github</w:t>
      </w:r>
      <w:proofErr w:type="spellEnd"/>
      <w:r>
        <w:t xml:space="preserve"> Group 2 Team 9 repository found at </w:t>
      </w:r>
      <w:hyperlink r:id="rId19"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47" w:name="_Toc227033596"/>
      <w:bookmarkStart w:id="48" w:name="_Toc37236643"/>
      <w:r w:rsidRPr="00183D21">
        <w:lastRenderedPageBreak/>
        <w:t>Appendix</w:t>
      </w:r>
      <w:bookmarkEnd w:id="47"/>
      <w:bookmarkEnd w:id="48"/>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49" w:name="_Toc37236644"/>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49"/>
    </w:p>
    <w:p w14:paraId="5CAF1F72" w14:textId="11392B48" w:rsidR="00482962" w:rsidRPr="00482962" w:rsidRDefault="00482962" w:rsidP="00482962">
      <w:r>
        <w:rPr>
          <w:noProof/>
        </w:rPr>
        <w:drawing>
          <wp:inline distT="0" distB="0" distL="0" distR="0" wp14:anchorId="593E344F" wp14:editId="3FEEA4E0">
            <wp:extent cx="5715000" cy="202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2023745"/>
                    </a:xfrm>
                    <a:prstGeom prst="rect">
                      <a:avLst/>
                    </a:prstGeom>
                  </pic:spPr>
                </pic:pic>
              </a:graphicData>
            </a:graphic>
          </wp:inline>
        </w:drawing>
      </w:r>
    </w:p>
    <w:p w14:paraId="77158997" w14:textId="6F13F43C" w:rsidR="00040947" w:rsidRDefault="00482962" w:rsidP="00482962">
      <w:pPr>
        <w:pStyle w:val="Heading2"/>
      </w:pPr>
      <w:bookmarkStart w:id="50" w:name="_Toc37236645"/>
      <w:r>
        <w:t>Database Edit and Table Edit Windows</w:t>
      </w:r>
      <w:bookmarkEnd w:id="50"/>
    </w:p>
    <w:p w14:paraId="53F9BD5E" w14:textId="309B6084" w:rsidR="00482962" w:rsidRDefault="00482962" w:rsidP="00482962">
      <w:r>
        <w:rPr>
          <w:noProof/>
        </w:rPr>
        <w:drawing>
          <wp:inline distT="0" distB="0" distL="0" distR="0" wp14:anchorId="26430EA3" wp14:editId="00434ADB">
            <wp:extent cx="57150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2385060"/>
                    </a:xfrm>
                    <a:prstGeom prst="rect">
                      <a:avLst/>
                    </a:prstGeom>
                  </pic:spPr>
                </pic:pic>
              </a:graphicData>
            </a:graphic>
          </wp:inline>
        </w:drawing>
      </w:r>
    </w:p>
    <w:p w14:paraId="53D28131" w14:textId="71CD8400" w:rsidR="00482962" w:rsidRDefault="00482962" w:rsidP="00482962">
      <w:pPr>
        <w:pStyle w:val="Heading2"/>
      </w:pPr>
      <w:bookmarkStart w:id="51" w:name="_Toc37236646"/>
      <w:r>
        <w:lastRenderedPageBreak/>
        <w:t>Filter Search</w:t>
      </w:r>
      <w:bookmarkEnd w:id="51"/>
    </w:p>
    <w:p w14:paraId="744DEBCF" w14:textId="7B81E112" w:rsidR="00482962" w:rsidRDefault="00482962" w:rsidP="00482962">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998980"/>
                    </a:xfrm>
                    <a:prstGeom prst="rect">
                      <a:avLst/>
                    </a:prstGeom>
                  </pic:spPr>
                </pic:pic>
              </a:graphicData>
            </a:graphic>
          </wp:inline>
        </w:drawing>
      </w:r>
    </w:p>
    <w:p w14:paraId="40A46F71" w14:textId="1F17AD49" w:rsidR="00482962" w:rsidRDefault="00482962" w:rsidP="00482962"/>
    <w:p w14:paraId="6A5F8F93" w14:textId="77777777" w:rsidR="00482962" w:rsidRPr="00482962" w:rsidRDefault="00482962" w:rsidP="00482962"/>
    <w:p w14:paraId="45AB5719" w14:textId="4A252AE4" w:rsidR="00482962" w:rsidRDefault="00482962" w:rsidP="007A4335"/>
    <w:p w14:paraId="0507D9B3" w14:textId="193760E7" w:rsidR="00482962" w:rsidRDefault="00482962" w:rsidP="007A4335"/>
    <w:p w14:paraId="7C8D2C38" w14:textId="4EE66A49" w:rsidR="00482962" w:rsidRDefault="00482962" w:rsidP="007A4335"/>
    <w:p w14:paraId="78885BCA" w14:textId="5CE79FFB" w:rsidR="00482962" w:rsidRDefault="00482962" w:rsidP="00482962">
      <w:pPr>
        <w:pStyle w:val="Heading2"/>
      </w:pPr>
      <w:bookmarkStart w:id="52" w:name="_Toc37236647"/>
      <w:r>
        <w:t>Filter Types</w:t>
      </w:r>
      <w:bookmarkEnd w:id="52"/>
    </w:p>
    <w:p w14:paraId="3CF14D5B" w14:textId="26A14C43" w:rsidR="00482962" w:rsidRPr="00482962" w:rsidRDefault="00482962" w:rsidP="00482962">
      <w:r>
        <w:rPr>
          <w:noProof/>
        </w:rPr>
        <w:drawing>
          <wp:inline distT="0" distB="0" distL="0" distR="0" wp14:anchorId="14F77CE3" wp14:editId="6BC53624">
            <wp:extent cx="5715000" cy="2562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562860"/>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285472DB" w:rsidR="00E554C7" w:rsidRDefault="00E554C7"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445616DD" w:rsidR="00056596" w:rsidRDefault="0005659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0C9DD" w14:textId="77777777" w:rsidR="009C775C" w:rsidRDefault="009C775C">
      <w:r>
        <w:separator/>
      </w:r>
    </w:p>
  </w:endnote>
  <w:endnote w:type="continuationSeparator" w:id="0">
    <w:p w14:paraId="2D835093" w14:textId="77777777" w:rsidR="009C775C" w:rsidRDefault="009C7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AD58BD" w14:paraId="623145A8" w14:textId="77777777">
      <w:tc>
        <w:tcPr>
          <w:tcW w:w="4428" w:type="dxa"/>
        </w:tcPr>
        <w:p w14:paraId="760A2E2D" w14:textId="5B223B3A" w:rsidR="00AD58BD" w:rsidRDefault="00AD58BD">
          <w:pPr>
            <w:pStyle w:val="Footer"/>
          </w:pPr>
          <w:r>
            <w:rPr>
              <w:color w:val="000000"/>
            </w:rPr>
            <w:sym w:font="Symbol" w:char="F0D3"/>
          </w:r>
          <w:r>
            <w:rPr>
              <w:color w:val="000000"/>
            </w:rPr>
            <w:t xml:space="preserve"> 2020 </w:t>
          </w:r>
          <w:r>
            <w:t>Group 2 Team 9</w:t>
          </w:r>
        </w:p>
      </w:tc>
      <w:tc>
        <w:tcPr>
          <w:tcW w:w="4428" w:type="dxa"/>
        </w:tcPr>
        <w:p w14:paraId="7F9A6C14" w14:textId="4B471675" w:rsidR="00AD58BD" w:rsidRDefault="00AD58BD">
          <w:pPr>
            <w:pStyle w:val="Footer"/>
            <w:jc w:val="right"/>
          </w:pPr>
        </w:p>
      </w:tc>
    </w:tr>
  </w:tbl>
  <w:p w14:paraId="174A2AC1" w14:textId="77777777" w:rsidR="00AD58BD" w:rsidRDefault="00AD58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AD58BD" w14:paraId="2DE01049" w14:textId="77777777">
      <w:trPr>
        <w:trHeight w:hRule="exact" w:val="552"/>
      </w:trPr>
      <w:tc>
        <w:tcPr>
          <w:tcW w:w="3060" w:type="dxa"/>
        </w:tcPr>
        <w:p w14:paraId="4D2085BE" w14:textId="77777777" w:rsidR="00AD58BD" w:rsidRDefault="00AD58BD">
          <w:pPr>
            <w:pStyle w:val="Footer"/>
            <w:spacing w:before="80"/>
            <w:rPr>
              <w:bCs/>
            </w:rPr>
          </w:pPr>
          <w:r>
            <w:t>Test Plan</w:t>
          </w:r>
        </w:p>
        <w:p w14:paraId="73B7AEE0" w14:textId="77777777" w:rsidR="00AD58BD" w:rsidRDefault="00AD58BD">
          <w:pPr>
            <w:pStyle w:val="Footer"/>
            <w:spacing w:before="80"/>
          </w:pPr>
        </w:p>
        <w:p w14:paraId="68BCB3F2" w14:textId="77777777" w:rsidR="00AD58BD" w:rsidRDefault="00AD58BD">
          <w:pPr>
            <w:pStyle w:val="Footer"/>
            <w:spacing w:before="80"/>
          </w:pPr>
        </w:p>
      </w:tc>
      <w:tc>
        <w:tcPr>
          <w:tcW w:w="2880" w:type="dxa"/>
        </w:tcPr>
        <w:p w14:paraId="2A502C66" w14:textId="3350F19B" w:rsidR="00AD58BD" w:rsidRDefault="00AD58BD">
          <w:pPr>
            <w:pStyle w:val="Footer"/>
            <w:spacing w:before="80"/>
            <w:rPr>
              <w:bCs/>
            </w:rPr>
          </w:pPr>
          <w:r>
            <w:t>Group 2 Team 9</w:t>
          </w:r>
        </w:p>
      </w:tc>
      <w:tc>
        <w:tcPr>
          <w:tcW w:w="1980" w:type="dxa"/>
        </w:tcPr>
        <w:p w14:paraId="60C40498" w14:textId="77777777" w:rsidR="00AD58BD" w:rsidRDefault="00AD58BD">
          <w:pPr>
            <w:pStyle w:val="Footer"/>
            <w:spacing w:before="80"/>
            <w:rPr>
              <w:bCs/>
            </w:rPr>
          </w:pPr>
          <w:r>
            <w:rPr>
              <w:bCs/>
            </w:rPr>
            <w:t>Date</w:t>
          </w:r>
        </w:p>
        <w:p w14:paraId="5AF11641" w14:textId="36DF970E" w:rsidR="00AD58BD" w:rsidRDefault="00AD58BD">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442922">
            <w:rPr>
              <w:b w:val="0"/>
              <w:bCs/>
              <w:noProof/>
            </w:rPr>
            <w:t>4/8/2020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442922">
            <w:rPr>
              <w:b w:val="0"/>
              <w:bCs/>
              <w:noProof/>
            </w:rPr>
            <w:t>10:25 AM</w:t>
          </w:r>
          <w:r>
            <w:rPr>
              <w:b w:val="0"/>
              <w:bCs/>
            </w:rPr>
            <w:fldChar w:fldCharType="end"/>
          </w:r>
        </w:p>
      </w:tc>
      <w:tc>
        <w:tcPr>
          <w:tcW w:w="1080" w:type="dxa"/>
        </w:tcPr>
        <w:p w14:paraId="6DEFB00D" w14:textId="77777777" w:rsidR="00AD58BD" w:rsidRDefault="00AD58BD">
          <w:pPr>
            <w:pStyle w:val="Footer"/>
            <w:spacing w:before="80"/>
            <w:rPr>
              <w:bCs/>
            </w:rPr>
          </w:pPr>
          <w:r>
            <w:rPr>
              <w:bCs/>
            </w:rPr>
            <w:t>Page</w:t>
          </w:r>
        </w:p>
        <w:p w14:paraId="1F41C6E7" w14:textId="77777777" w:rsidR="00AD58BD" w:rsidRDefault="00AD58BD">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AD58BD" w:rsidRDefault="00AD58BD">
          <w:pPr>
            <w:pStyle w:val="Footer"/>
            <w:spacing w:before="80"/>
          </w:pPr>
        </w:p>
        <w:p w14:paraId="5A0FDEB8" w14:textId="77777777" w:rsidR="00AD58BD" w:rsidRDefault="00AD58BD">
          <w:pPr>
            <w:pStyle w:val="Footer"/>
            <w:spacing w:before="80"/>
          </w:pPr>
        </w:p>
      </w:tc>
    </w:tr>
  </w:tbl>
  <w:p w14:paraId="07DD9963" w14:textId="77777777" w:rsidR="00AD58BD" w:rsidRDefault="00AD58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AD58BD" w14:paraId="2A7F53DE" w14:textId="77777777">
      <w:tc>
        <w:tcPr>
          <w:tcW w:w="3240" w:type="dxa"/>
        </w:tcPr>
        <w:p w14:paraId="7C38E656" w14:textId="77777777" w:rsidR="00AD58BD" w:rsidRDefault="00AD58BD">
          <w:pPr>
            <w:pStyle w:val="Footer"/>
            <w:rPr>
              <w:b w:val="0"/>
              <w:bCs/>
            </w:rPr>
          </w:pPr>
          <w:r>
            <w:rPr>
              <w:b w:val="0"/>
              <w:bCs/>
            </w:rPr>
            <w:t>Test Plan</w:t>
          </w:r>
        </w:p>
      </w:tc>
      <w:tc>
        <w:tcPr>
          <w:tcW w:w="2880" w:type="dxa"/>
        </w:tcPr>
        <w:p w14:paraId="2DE9630F" w14:textId="6DB3E237" w:rsidR="00AD58BD" w:rsidRDefault="00AD58BD">
          <w:pPr>
            <w:pStyle w:val="Footer"/>
            <w:rPr>
              <w:b w:val="0"/>
              <w:bCs/>
            </w:rPr>
          </w:pPr>
          <w:r>
            <w:rPr>
              <w:bCs/>
            </w:rPr>
            <w:t>Group 2 Team 9</w:t>
          </w:r>
        </w:p>
      </w:tc>
      <w:tc>
        <w:tcPr>
          <w:tcW w:w="1980" w:type="dxa"/>
        </w:tcPr>
        <w:p w14:paraId="6D8A0CFD" w14:textId="447DB358" w:rsidR="00AD58BD" w:rsidRDefault="003B440D">
          <w:pPr>
            <w:pStyle w:val="Footer"/>
          </w:pPr>
          <w:r>
            <w:t>April 8, 2020</w:t>
          </w:r>
        </w:p>
      </w:tc>
      <w:tc>
        <w:tcPr>
          <w:tcW w:w="900" w:type="dxa"/>
        </w:tcPr>
        <w:p w14:paraId="64213E3E" w14:textId="77777777" w:rsidR="00AD58BD" w:rsidRDefault="00AD58BD">
          <w:pPr>
            <w:pStyle w:val="Footer"/>
            <w:rPr>
              <w:b w:val="0"/>
              <w:bCs/>
            </w:rPr>
          </w:pPr>
          <w:r>
            <w:rPr>
              <w:b w:val="0"/>
              <w:bCs/>
            </w:rPr>
            <w:t>Page</w:t>
          </w:r>
        </w:p>
        <w:p w14:paraId="6A5DC5EF" w14:textId="77777777" w:rsidR="00AD58BD" w:rsidRDefault="00AD58BD">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AD58BD" w:rsidRDefault="00AD5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A41D7" w14:textId="77777777" w:rsidR="009C775C" w:rsidRDefault="009C775C">
      <w:r>
        <w:separator/>
      </w:r>
    </w:p>
  </w:footnote>
  <w:footnote w:type="continuationSeparator" w:id="0">
    <w:p w14:paraId="6520964D" w14:textId="77777777" w:rsidR="009C775C" w:rsidRDefault="009C77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AD58BD" w:rsidRDefault="00AD58BD">
    <w:pPr>
      <w:rPr>
        <w:sz w:val="24"/>
      </w:rPr>
    </w:pPr>
  </w:p>
  <w:p w14:paraId="39D92A92" w14:textId="77777777" w:rsidR="00AD58BD" w:rsidRDefault="00AD58BD">
    <w:pPr>
      <w:pBdr>
        <w:top w:val="single" w:sz="6" w:space="1" w:color="auto"/>
      </w:pBdr>
      <w:rPr>
        <w:sz w:val="24"/>
      </w:rPr>
    </w:pPr>
  </w:p>
  <w:p w14:paraId="5B42F529" w14:textId="4195A365" w:rsidR="00AD58BD" w:rsidRDefault="00AD58BD">
    <w:pPr>
      <w:pStyle w:val="Title"/>
    </w:pPr>
    <w:r>
      <w:t>Group 2 Team 9</w:t>
    </w:r>
  </w:p>
  <w:p w14:paraId="32C402BB" w14:textId="77777777" w:rsidR="00AD58BD" w:rsidRDefault="00AD58BD">
    <w:pPr>
      <w:pBdr>
        <w:bottom w:val="single" w:sz="6" w:space="1" w:color="auto"/>
      </w:pBdr>
      <w:jc w:val="right"/>
      <w:rPr>
        <w:sz w:val="24"/>
      </w:rPr>
    </w:pPr>
  </w:p>
  <w:p w14:paraId="24A99BCC" w14:textId="77777777" w:rsidR="00AD58BD" w:rsidRDefault="00AD58BD">
    <w:pPr>
      <w:pStyle w:val="Title"/>
    </w:pPr>
  </w:p>
  <w:p w14:paraId="19CAAF1D" w14:textId="77777777" w:rsidR="00AD58BD" w:rsidRDefault="00AD58BD">
    <w:pPr>
      <w:pStyle w:val="Title"/>
    </w:pPr>
  </w:p>
  <w:p w14:paraId="0FACA263" w14:textId="77777777" w:rsidR="00AD58BD" w:rsidRDefault="00AD58BD">
    <w:pPr>
      <w:pStyle w:val="Title"/>
    </w:pPr>
  </w:p>
  <w:p w14:paraId="6CDE61F1" w14:textId="77777777" w:rsidR="00AD58BD" w:rsidRDefault="00AD58BD">
    <w:pPr>
      <w:pStyle w:val="Title"/>
    </w:pPr>
  </w:p>
  <w:p w14:paraId="2A603A50" w14:textId="77777777" w:rsidR="00AD58BD" w:rsidRDefault="00AD58BD">
    <w:pPr>
      <w:pStyle w:val="Title"/>
    </w:pPr>
  </w:p>
  <w:p w14:paraId="48A9C7EF" w14:textId="77777777" w:rsidR="00AD58BD" w:rsidRDefault="00AD58BD">
    <w:pPr>
      <w:pStyle w:val="Title"/>
    </w:pPr>
  </w:p>
  <w:p w14:paraId="3467F07F" w14:textId="77777777" w:rsidR="00AD58BD" w:rsidRDefault="00AD58BD">
    <w:pPr>
      <w:pStyle w:val="Title"/>
    </w:pPr>
  </w:p>
  <w:p w14:paraId="1281F55B" w14:textId="77777777" w:rsidR="00AD58BD" w:rsidRDefault="00AD58BD">
    <w:pPr>
      <w:pStyle w:val="Title"/>
    </w:pPr>
  </w:p>
  <w:p w14:paraId="1EAE66E6" w14:textId="77777777" w:rsidR="00AD58BD" w:rsidRDefault="00AD58BD">
    <w:pPr>
      <w:pStyle w:val="Title"/>
    </w:pPr>
  </w:p>
  <w:p w14:paraId="23AE39EE" w14:textId="77777777" w:rsidR="00AD58BD" w:rsidRDefault="00AD58BD">
    <w:pPr>
      <w:pStyle w:val="Title"/>
    </w:pPr>
  </w:p>
  <w:p w14:paraId="6DF13806" w14:textId="77777777" w:rsidR="00AD58BD" w:rsidRDefault="00AD58BD"/>
  <w:p w14:paraId="59FF32D7" w14:textId="77777777" w:rsidR="00AD58BD" w:rsidRDefault="00AD58BD"/>
  <w:p w14:paraId="2E4E5B44" w14:textId="77777777" w:rsidR="00AD58BD" w:rsidRDefault="00AD58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AD58BD" w:rsidRDefault="00AD58BD">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AD58BD" w:rsidRDefault="00AD58BD">
    <w:pPr>
      <w:pStyle w:val="Header"/>
    </w:pPr>
    <w:r>
      <w:t>Test Plan</w:t>
    </w:r>
    <w:r>
      <w:tab/>
    </w:r>
    <w:r>
      <w:tab/>
    </w:r>
  </w:p>
  <w:p w14:paraId="7D0D0CC2" w14:textId="77777777" w:rsidR="00AD58BD" w:rsidRDefault="00AD58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3402"/>
    <w:rsid w:val="0002159A"/>
    <w:rsid w:val="0002353C"/>
    <w:rsid w:val="0003292B"/>
    <w:rsid w:val="00036F55"/>
    <w:rsid w:val="00040947"/>
    <w:rsid w:val="00056596"/>
    <w:rsid w:val="0006164E"/>
    <w:rsid w:val="00062D50"/>
    <w:rsid w:val="0006395A"/>
    <w:rsid w:val="00065F29"/>
    <w:rsid w:val="00090371"/>
    <w:rsid w:val="000927B9"/>
    <w:rsid w:val="00093AE2"/>
    <w:rsid w:val="00097BCC"/>
    <w:rsid w:val="000B55A8"/>
    <w:rsid w:val="000D54D8"/>
    <w:rsid w:val="000E6735"/>
    <w:rsid w:val="000F1AE9"/>
    <w:rsid w:val="000F5801"/>
    <w:rsid w:val="00120158"/>
    <w:rsid w:val="00126E6E"/>
    <w:rsid w:val="0012752D"/>
    <w:rsid w:val="00127FDF"/>
    <w:rsid w:val="00150787"/>
    <w:rsid w:val="0016684D"/>
    <w:rsid w:val="00183D21"/>
    <w:rsid w:val="00186946"/>
    <w:rsid w:val="001A4896"/>
    <w:rsid w:val="001B7429"/>
    <w:rsid w:val="001D1323"/>
    <w:rsid w:val="001F1C71"/>
    <w:rsid w:val="001F46FC"/>
    <w:rsid w:val="00211740"/>
    <w:rsid w:val="00226F55"/>
    <w:rsid w:val="00242A94"/>
    <w:rsid w:val="0025009F"/>
    <w:rsid w:val="00251CF5"/>
    <w:rsid w:val="00251E17"/>
    <w:rsid w:val="00252AEB"/>
    <w:rsid w:val="00262BA7"/>
    <w:rsid w:val="00281A09"/>
    <w:rsid w:val="00283889"/>
    <w:rsid w:val="00291749"/>
    <w:rsid w:val="002A78E4"/>
    <w:rsid w:val="002B3966"/>
    <w:rsid w:val="002D6F18"/>
    <w:rsid w:val="002F3E49"/>
    <w:rsid w:val="002F7B18"/>
    <w:rsid w:val="00331F9A"/>
    <w:rsid w:val="00342AFB"/>
    <w:rsid w:val="0035672D"/>
    <w:rsid w:val="00357D58"/>
    <w:rsid w:val="003747E8"/>
    <w:rsid w:val="00375694"/>
    <w:rsid w:val="00383676"/>
    <w:rsid w:val="003B440D"/>
    <w:rsid w:val="003C66F8"/>
    <w:rsid w:val="003D54B8"/>
    <w:rsid w:val="003D58CD"/>
    <w:rsid w:val="003F22A9"/>
    <w:rsid w:val="00414A3C"/>
    <w:rsid w:val="00424E01"/>
    <w:rsid w:val="0044102E"/>
    <w:rsid w:val="00442922"/>
    <w:rsid w:val="00445FC7"/>
    <w:rsid w:val="004558DF"/>
    <w:rsid w:val="004706B7"/>
    <w:rsid w:val="00482962"/>
    <w:rsid w:val="00493D36"/>
    <w:rsid w:val="00495F49"/>
    <w:rsid w:val="004C24BE"/>
    <w:rsid w:val="004E396D"/>
    <w:rsid w:val="00505B84"/>
    <w:rsid w:val="00513157"/>
    <w:rsid w:val="00520BF0"/>
    <w:rsid w:val="005216C1"/>
    <w:rsid w:val="00525CC9"/>
    <w:rsid w:val="005318AA"/>
    <w:rsid w:val="0056531D"/>
    <w:rsid w:val="005731F3"/>
    <w:rsid w:val="005841B0"/>
    <w:rsid w:val="005912F0"/>
    <w:rsid w:val="005D2C17"/>
    <w:rsid w:val="005E7AB0"/>
    <w:rsid w:val="0060419F"/>
    <w:rsid w:val="00623F73"/>
    <w:rsid w:val="00637DBD"/>
    <w:rsid w:val="00651DBF"/>
    <w:rsid w:val="00663140"/>
    <w:rsid w:val="00674A18"/>
    <w:rsid w:val="00692306"/>
    <w:rsid w:val="006B59A9"/>
    <w:rsid w:val="006B73CE"/>
    <w:rsid w:val="006C1533"/>
    <w:rsid w:val="006C4571"/>
    <w:rsid w:val="00727738"/>
    <w:rsid w:val="00755A88"/>
    <w:rsid w:val="0076697F"/>
    <w:rsid w:val="00783713"/>
    <w:rsid w:val="00790ACB"/>
    <w:rsid w:val="007A07A5"/>
    <w:rsid w:val="007A4335"/>
    <w:rsid w:val="007B0661"/>
    <w:rsid w:val="007B33CF"/>
    <w:rsid w:val="007C5237"/>
    <w:rsid w:val="007E0AF8"/>
    <w:rsid w:val="007E2150"/>
    <w:rsid w:val="0081030D"/>
    <w:rsid w:val="00827AD9"/>
    <w:rsid w:val="008403C9"/>
    <w:rsid w:val="008419B5"/>
    <w:rsid w:val="00842DC1"/>
    <w:rsid w:val="008433D2"/>
    <w:rsid w:val="00874CDE"/>
    <w:rsid w:val="0088068D"/>
    <w:rsid w:val="0088474D"/>
    <w:rsid w:val="00890DD7"/>
    <w:rsid w:val="0089604B"/>
    <w:rsid w:val="008A5D2C"/>
    <w:rsid w:val="008B0468"/>
    <w:rsid w:val="008C782C"/>
    <w:rsid w:val="009069AE"/>
    <w:rsid w:val="009159D7"/>
    <w:rsid w:val="009162F5"/>
    <w:rsid w:val="00916854"/>
    <w:rsid w:val="00933FAC"/>
    <w:rsid w:val="00941D93"/>
    <w:rsid w:val="00950C36"/>
    <w:rsid w:val="009645B2"/>
    <w:rsid w:val="00976AE2"/>
    <w:rsid w:val="00984A7E"/>
    <w:rsid w:val="009C3109"/>
    <w:rsid w:val="009C50BF"/>
    <w:rsid w:val="009C775C"/>
    <w:rsid w:val="009C7FF3"/>
    <w:rsid w:val="009D09E4"/>
    <w:rsid w:val="009D0DC6"/>
    <w:rsid w:val="00A313CD"/>
    <w:rsid w:val="00A32859"/>
    <w:rsid w:val="00A55EE3"/>
    <w:rsid w:val="00A62A00"/>
    <w:rsid w:val="00AD58BD"/>
    <w:rsid w:val="00AD6B21"/>
    <w:rsid w:val="00AF5084"/>
    <w:rsid w:val="00B16D03"/>
    <w:rsid w:val="00B22D3B"/>
    <w:rsid w:val="00B25E83"/>
    <w:rsid w:val="00B34944"/>
    <w:rsid w:val="00B35B27"/>
    <w:rsid w:val="00B73554"/>
    <w:rsid w:val="00B87483"/>
    <w:rsid w:val="00BE01C4"/>
    <w:rsid w:val="00BE0F58"/>
    <w:rsid w:val="00BE2C58"/>
    <w:rsid w:val="00BE682D"/>
    <w:rsid w:val="00BF1845"/>
    <w:rsid w:val="00C85F57"/>
    <w:rsid w:val="00C96CC0"/>
    <w:rsid w:val="00CA6C8E"/>
    <w:rsid w:val="00CB688A"/>
    <w:rsid w:val="00CC138B"/>
    <w:rsid w:val="00D00599"/>
    <w:rsid w:val="00D0751F"/>
    <w:rsid w:val="00D35A79"/>
    <w:rsid w:val="00D443BA"/>
    <w:rsid w:val="00D628D1"/>
    <w:rsid w:val="00D87FDB"/>
    <w:rsid w:val="00DA76E7"/>
    <w:rsid w:val="00DB710F"/>
    <w:rsid w:val="00DE34E0"/>
    <w:rsid w:val="00E25158"/>
    <w:rsid w:val="00E25999"/>
    <w:rsid w:val="00E3048D"/>
    <w:rsid w:val="00E31597"/>
    <w:rsid w:val="00E47450"/>
    <w:rsid w:val="00E47986"/>
    <w:rsid w:val="00E52798"/>
    <w:rsid w:val="00E52A92"/>
    <w:rsid w:val="00E554C7"/>
    <w:rsid w:val="00E62D89"/>
    <w:rsid w:val="00E90CC5"/>
    <w:rsid w:val="00E9361C"/>
    <w:rsid w:val="00E95A56"/>
    <w:rsid w:val="00E9670A"/>
    <w:rsid w:val="00EC2775"/>
    <w:rsid w:val="00F21B34"/>
    <w:rsid w:val="00F22538"/>
    <w:rsid w:val="00F24590"/>
    <w:rsid w:val="00F40169"/>
    <w:rsid w:val="00F513A1"/>
    <w:rsid w:val="00F7627B"/>
    <w:rsid w:val="00FA0DA3"/>
    <w:rsid w:val="00FB3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https://github.com/CS5387/testplangroup2-team_9.git" TargetMode="Externa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eader" Target="header1.xml"/><Relationship Id="rId12" Type="http://schemas.openxmlformats.org/officeDocument/2006/relationships/hyperlink" Target="https://github.com/CS5387/testplangroup2-team_9.git" TargetMode="External"/><Relationship Id="rId17" Type="http://schemas.openxmlformats.org/officeDocument/2006/relationships/hyperlink" Target="https://github.com/CS5387/testplangroup2-team_9.g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CS5387/testplangroup2-team_9.git"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S5387/testplangroup2-team_9.git"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hyperlink" Target="https://github.com/CS5387/testplangroup2-team_9"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570</TotalTime>
  <Pages>15</Pages>
  <Words>2349</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15711</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Aaron .</cp:lastModifiedBy>
  <cp:revision>163</cp:revision>
  <cp:lastPrinted>2002-04-23T16:31:00Z</cp:lastPrinted>
  <dcterms:created xsi:type="dcterms:W3CDTF">2020-04-05T10:15:00Z</dcterms:created>
  <dcterms:modified xsi:type="dcterms:W3CDTF">2020-04-08T17:17:00Z</dcterms:modified>
</cp:coreProperties>
</file>