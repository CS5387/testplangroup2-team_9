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4FF776FE" w:rsidR="00941D93" w:rsidRDefault="00941D93">
      <w:pPr>
        <w:pStyle w:val="Subtitle"/>
      </w:pPr>
      <w:r>
        <w:t xml:space="preserve">Version </w:t>
      </w:r>
      <w:r w:rsidR="00870CC2">
        <w:t>2</w:t>
      </w:r>
      <w:r>
        <w:t>.0</w:t>
      </w:r>
    </w:p>
    <w:p w14:paraId="6094AB3E" w14:textId="29D1A038" w:rsidR="00941D93" w:rsidRDefault="007B0661">
      <w:pPr>
        <w:pStyle w:val="Subtitle"/>
        <w:rPr>
          <w:color w:val="000000"/>
        </w:rPr>
      </w:pPr>
      <w:r>
        <w:rPr>
          <w:color w:val="000000"/>
        </w:rPr>
        <w:t xml:space="preserve">April </w:t>
      </w:r>
      <w:r w:rsidR="00870CC2">
        <w:rPr>
          <w:color w:val="000000"/>
        </w:rPr>
        <w:t>16</w:t>
      </w:r>
      <w:r>
        <w:rPr>
          <w:color w:val="000000"/>
        </w:rPr>
        <w:t>,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975663"/>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975664"/>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975665"/>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0D521551" w:rsidR="00941D93" w:rsidRDefault="00870CC2">
            <w:r>
              <w:t>2</w:t>
            </w:r>
            <w:r w:rsidR="00040947">
              <w:t>.0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29A05A4C" w:rsidR="00941D93" w:rsidRDefault="00870CC2">
            <w:r>
              <w:t>13 APR 20</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7975666"/>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74FEC3BC"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Himan</w:t>
      </w:r>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7975667"/>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Aaron Himan</w:t>
            </w:r>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A86747" w:rsidR="00941D93" w:rsidRDefault="00870CC2" w:rsidP="00870CC2">
            <w:pPr>
              <w:jc w:val="center"/>
            </w:pPr>
            <w:r>
              <w:t>2.0</w:t>
            </w:r>
          </w:p>
        </w:tc>
        <w:tc>
          <w:tcPr>
            <w:tcW w:w="1170" w:type="dxa"/>
          </w:tcPr>
          <w:p w14:paraId="0F6AE3B1" w14:textId="4BA5F6BF" w:rsidR="00941D93" w:rsidRDefault="00870CC2">
            <w:r>
              <w:t>16 APR 20</w:t>
            </w:r>
          </w:p>
        </w:tc>
        <w:tc>
          <w:tcPr>
            <w:tcW w:w="1800" w:type="dxa"/>
          </w:tcPr>
          <w:p w14:paraId="12ADC0BD" w14:textId="0DD89DD9" w:rsidR="00941D93" w:rsidRDefault="00870CC2" w:rsidP="00870CC2">
            <w:pPr>
              <w:jc w:val="center"/>
            </w:pPr>
            <w:r>
              <w:t>Aaron Himan</w:t>
            </w:r>
          </w:p>
        </w:tc>
        <w:tc>
          <w:tcPr>
            <w:tcW w:w="3978" w:type="dxa"/>
          </w:tcPr>
          <w:p w14:paraId="2EC7D86B" w14:textId="7F958C12" w:rsidR="00941D93" w:rsidRDefault="00870CC2" w:rsidP="00870CC2">
            <w:pPr>
              <w:jc w:val="center"/>
            </w:pPr>
            <w:commentRangeStart w:id="20"/>
            <w:r>
              <w:t>Revised</w:t>
            </w:r>
            <w:commentRangeEnd w:id="20"/>
            <w:r w:rsidR="00821FE7">
              <w:rPr>
                <w:rStyle w:val="CommentReference"/>
              </w:rPr>
              <w:commentReference w:id="20"/>
            </w:r>
          </w:p>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r>
        <w:t xml:space="preserve">Pfleeger,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032B8DF0" w14:textId="53AED80C" w:rsidR="00087726"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975663" w:history="1">
        <w:r w:rsidR="00087726" w:rsidRPr="00FE7438">
          <w:rPr>
            <w:rStyle w:val="Hyperlink"/>
            <w:noProof/>
          </w:rPr>
          <w:t>Document Control</w:t>
        </w:r>
        <w:r w:rsidR="00087726">
          <w:rPr>
            <w:noProof/>
            <w:webHidden/>
          </w:rPr>
          <w:tab/>
        </w:r>
        <w:r w:rsidR="00087726">
          <w:rPr>
            <w:noProof/>
            <w:webHidden/>
          </w:rPr>
          <w:fldChar w:fldCharType="begin"/>
        </w:r>
        <w:r w:rsidR="00087726">
          <w:rPr>
            <w:noProof/>
            <w:webHidden/>
          </w:rPr>
          <w:instrText xml:space="preserve"> PAGEREF _Toc37975663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38F0DCEC" w14:textId="3DD00199" w:rsidR="00087726" w:rsidRDefault="00821FE7">
      <w:pPr>
        <w:pStyle w:val="TOC2"/>
        <w:rPr>
          <w:rFonts w:asciiTheme="minorHAnsi" w:eastAsiaTheme="minorEastAsia" w:hAnsiTheme="minorHAnsi" w:cstheme="minorBidi"/>
          <w:b w:val="0"/>
          <w:bCs w:val="0"/>
          <w:smallCaps w:val="0"/>
          <w:noProof/>
          <w:sz w:val="22"/>
          <w:szCs w:val="22"/>
        </w:rPr>
      </w:pPr>
      <w:hyperlink w:anchor="_Toc37975664" w:history="1">
        <w:r w:rsidR="00087726" w:rsidRPr="00FE7438">
          <w:rPr>
            <w:rStyle w:val="Hyperlink"/>
            <w:noProof/>
          </w:rPr>
          <w:t>Approval</w:t>
        </w:r>
        <w:r w:rsidR="00087726">
          <w:rPr>
            <w:noProof/>
            <w:webHidden/>
          </w:rPr>
          <w:tab/>
        </w:r>
        <w:r w:rsidR="00087726">
          <w:rPr>
            <w:noProof/>
            <w:webHidden/>
          </w:rPr>
          <w:fldChar w:fldCharType="begin"/>
        </w:r>
        <w:r w:rsidR="00087726">
          <w:rPr>
            <w:noProof/>
            <w:webHidden/>
          </w:rPr>
          <w:instrText xml:space="preserve"> PAGEREF _Toc37975664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0B580E13" w14:textId="15D93949" w:rsidR="00087726" w:rsidRDefault="00821FE7">
      <w:pPr>
        <w:pStyle w:val="TOC2"/>
        <w:rPr>
          <w:rFonts w:asciiTheme="minorHAnsi" w:eastAsiaTheme="minorEastAsia" w:hAnsiTheme="minorHAnsi" w:cstheme="minorBidi"/>
          <w:b w:val="0"/>
          <w:bCs w:val="0"/>
          <w:smallCaps w:val="0"/>
          <w:noProof/>
          <w:sz w:val="22"/>
          <w:szCs w:val="22"/>
        </w:rPr>
      </w:pPr>
      <w:hyperlink w:anchor="_Toc37975665" w:history="1">
        <w:r w:rsidR="00087726" w:rsidRPr="00FE7438">
          <w:rPr>
            <w:rStyle w:val="Hyperlink"/>
            <w:noProof/>
          </w:rPr>
          <w:t>Document Change Control</w:t>
        </w:r>
        <w:r w:rsidR="00087726">
          <w:rPr>
            <w:noProof/>
            <w:webHidden/>
          </w:rPr>
          <w:tab/>
        </w:r>
        <w:r w:rsidR="00087726">
          <w:rPr>
            <w:noProof/>
            <w:webHidden/>
          </w:rPr>
          <w:fldChar w:fldCharType="begin"/>
        </w:r>
        <w:r w:rsidR="00087726">
          <w:rPr>
            <w:noProof/>
            <w:webHidden/>
          </w:rPr>
          <w:instrText xml:space="preserve"> PAGEREF _Toc37975665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4C20AC31" w14:textId="48F85B88" w:rsidR="00087726" w:rsidRDefault="00821FE7">
      <w:pPr>
        <w:pStyle w:val="TOC2"/>
        <w:rPr>
          <w:rFonts w:asciiTheme="minorHAnsi" w:eastAsiaTheme="minorEastAsia" w:hAnsiTheme="minorHAnsi" w:cstheme="minorBidi"/>
          <w:b w:val="0"/>
          <w:bCs w:val="0"/>
          <w:smallCaps w:val="0"/>
          <w:noProof/>
          <w:sz w:val="22"/>
          <w:szCs w:val="22"/>
        </w:rPr>
      </w:pPr>
      <w:hyperlink w:anchor="_Toc37975666" w:history="1">
        <w:r w:rsidR="00087726" w:rsidRPr="00FE7438">
          <w:rPr>
            <w:rStyle w:val="Hyperlink"/>
            <w:noProof/>
          </w:rPr>
          <w:t>Distribution List</w:t>
        </w:r>
        <w:r w:rsidR="00087726">
          <w:rPr>
            <w:noProof/>
            <w:webHidden/>
          </w:rPr>
          <w:tab/>
        </w:r>
        <w:r w:rsidR="00087726">
          <w:rPr>
            <w:noProof/>
            <w:webHidden/>
          </w:rPr>
          <w:fldChar w:fldCharType="begin"/>
        </w:r>
        <w:r w:rsidR="00087726">
          <w:rPr>
            <w:noProof/>
            <w:webHidden/>
          </w:rPr>
          <w:instrText xml:space="preserve"> PAGEREF _Toc37975666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1C7AC3F9" w14:textId="12E48A5E" w:rsidR="00087726" w:rsidRDefault="00821FE7">
      <w:pPr>
        <w:pStyle w:val="TOC2"/>
        <w:rPr>
          <w:rFonts w:asciiTheme="minorHAnsi" w:eastAsiaTheme="minorEastAsia" w:hAnsiTheme="minorHAnsi" w:cstheme="minorBidi"/>
          <w:b w:val="0"/>
          <w:bCs w:val="0"/>
          <w:smallCaps w:val="0"/>
          <w:noProof/>
          <w:sz w:val="22"/>
          <w:szCs w:val="22"/>
        </w:rPr>
      </w:pPr>
      <w:hyperlink w:anchor="_Toc37975667" w:history="1">
        <w:r w:rsidR="00087726" w:rsidRPr="00FE7438">
          <w:rPr>
            <w:rStyle w:val="Hyperlink"/>
            <w:noProof/>
          </w:rPr>
          <w:t>Change Summary</w:t>
        </w:r>
        <w:r w:rsidR="00087726">
          <w:rPr>
            <w:noProof/>
            <w:webHidden/>
          </w:rPr>
          <w:tab/>
        </w:r>
        <w:r w:rsidR="00087726">
          <w:rPr>
            <w:noProof/>
            <w:webHidden/>
          </w:rPr>
          <w:fldChar w:fldCharType="begin"/>
        </w:r>
        <w:r w:rsidR="00087726">
          <w:rPr>
            <w:noProof/>
            <w:webHidden/>
          </w:rPr>
          <w:instrText xml:space="preserve"> PAGEREF _Toc37975667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2CBCD7B6" w14:textId="396431D0"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68" w:history="1">
        <w:r w:rsidR="00087726" w:rsidRPr="00FE7438">
          <w:rPr>
            <w:rStyle w:val="Hyperlink"/>
            <w:noProof/>
          </w:rPr>
          <w:t>1.</w:t>
        </w:r>
        <w:r w:rsidR="00087726">
          <w:rPr>
            <w:rFonts w:asciiTheme="minorHAnsi" w:eastAsiaTheme="minorEastAsia" w:hAnsiTheme="minorHAnsi" w:cstheme="minorBidi"/>
            <w:b w:val="0"/>
            <w:caps w:val="0"/>
            <w:noProof/>
            <w:sz w:val="22"/>
            <w:szCs w:val="22"/>
          </w:rPr>
          <w:tab/>
        </w:r>
        <w:r w:rsidR="00087726" w:rsidRPr="00FE7438">
          <w:rPr>
            <w:rStyle w:val="Hyperlink"/>
            <w:noProof/>
          </w:rPr>
          <w:t>Introduction</w:t>
        </w:r>
        <w:r w:rsidR="00087726">
          <w:rPr>
            <w:noProof/>
            <w:webHidden/>
          </w:rPr>
          <w:tab/>
        </w:r>
        <w:r w:rsidR="00087726">
          <w:rPr>
            <w:noProof/>
            <w:webHidden/>
          </w:rPr>
          <w:fldChar w:fldCharType="begin"/>
        </w:r>
        <w:r w:rsidR="00087726">
          <w:rPr>
            <w:noProof/>
            <w:webHidden/>
          </w:rPr>
          <w:instrText xml:space="preserve"> PAGEREF _Toc37975668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3AC3A0E" w14:textId="3D4FA4F6"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69" w:history="1">
        <w:r w:rsidR="00087726" w:rsidRPr="00FE7438">
          <w:rPr>
            <w:rStyle w:val="Hyperlink"/>
            <w:noProof/>
          </w:rPr>
          <w:t>1.1.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Purpose</w:t>
        </w:r>
        <w:r w:rsidR="00087726">
          <w:rPr>
            <w:noProof/>
            <w:webHidden/>
          </w:rPr>
          <w:tab/>
        </w:r>
        <w:r w:rsidR="00087726">
          <w:rPr>
            <w:noProof/>
            <w:webHidden/>
          </w:rPr>
          <w:fldChar w:fldCharType="begin"/>
        </w:r>
        <w:r w:rsidR="00087726">
          <w:rPr>
            <w:noProof/>
            <w:webHidden/>
          </w:rPr>
          <w:instrText xml:space="preserve"> PAGEREF _Toc37975669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13C1C3A" w14:textId="53948997"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0" w:history="1">
        <w:r w:rsidR="00087726" w:rsidRPr="00FE7438">
          <w:rPr>
            <w:rStyle w:val="Hyperlink"/>
            <w:noProof/>
          </w:rPr>
          <w:t>1.2.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Scope</w:t>
        </w:r>
        <w:r w:rsidR="00087726">
          <w:rPr>
            <w:noProof/>
            <w:webHidden/>
          </w:rPr>
          <w:tab/>
        </w:r>
        <w:r w:rsidR="00087726">
          <w:rPr>
            <w:noProof/>
            <w:webHidden/>
          </w:rPr>
          <w:fldChar w:fldCharType="begin"/>
        </w:r>
        <w:r w:rsidR="00087726">
          <w:rPr>
            <w:noProof/>
            <w:webHidden/>
          </w:rPr>
          <w:instrText xml:space="preserve"> PAGEREF _Toc37975670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5A13C18C" w14:textId="21DF4B7C"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1" w:history="1">
        <w:r w:rsidR="00087726" w:rsidRPr="00FE7438">
          <w:rPr>
            <w:rStyle w:val="Hyperlink"/>
            <w:noProof/>
          </w:rPr>
          <w:t>1.3.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System Overview</w:t>
        </w:r>
        <w:r w:rsidR="00087726">
          <w:rPr>
            <w:noProof/>
            <w:webHidden/>
          </w:rPr>
          <w:tab/>
        </w:r>
        <w:r w:rsidR="00087726">
          <w:rPr>
            <w:noProof/>
            <w:webHidden/>
          </w:rPr>
          <w:fldChar w:fldCharType="begin"/>
        </w:r>
        <w:r w:rsidR="00087726">
          <w:rPr>
            <w:noProof/>
            <w:webHidden/>
          </w:rPr>
          <w:instrText xml:space="preserve"> PAGEREF _Toc37975671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2F507F4" w14:textId="6CD586AA"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2" w:history="1">
        <w:r w:rsidR="00087726" w:rsidRPr="00FE7438">
          <w:rPr>
            <w:rStyle w:val="Hyperlink"/>
            <w:noProof/>
          </w:rPr>
          <w:t>1.4.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Suspension and Exit Criteria</w:t>
        </w:r>
        <w:r w:rsidR="00087726">
          <w:rPr>
            <w:noProof/>
            <w:webHidden/>
          </w:rPr>
          <w:tab/>
        </w:r>
        <w:r w:rsidR="00087726">
          <w:rPr>
            <w:noProof/>
            <w:webHidden/>
          </w:rPr>
          <w:fldChar w:fldCharType="begin"/>
        </w:r>
        <w:r w:rsidR="00087726">
          <w:rPr>
            <w:noProof/>
            <w:webHidden/>
          </w:rPr>
          <w:instrText xml:space="preserve"> PAGEREF _Toc37975672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D3EEB4A" w14:textId="243D1FD1"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3" w:history="1">
        <w:r w:rsidR="00087726" w:rsidRPr="00FE7438">
          <w:rPr>
            <w:rStyle w:val="Hyperlink"/>
            <w:noProof/>
          </w:rPr>
          <w:t>1.5.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Document Overview</w:t>
        </w:r>
        <w:r w:rsidR="00087726">
          <w:rPr>
            <w:noProof/>
            <w:webHidden/>
          </w:rPr>
          <w:tab/>
        </w:r>
        <w:r w:rsidR="00087726">
          <w:rPr>
            <w:noProof/>
            <w:webHidden/>
          </w:rPr>
          <w:fldChar w:fldCharType="begin"/>
        </w:r>
        <w:r w:rsidR="00087726">
          <w:rPr>
            <w:noProof/>
            <w:webHidden/>
          </w:rPr>
          <w:instrText xml:space="preserve"> PAGEREF _Toc37975673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01D552F3" w14:textId="6A0A93FB"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4" w:history="1">
        <w:r w:rsidR="00087726" w:rsidRPr="00FE7438">
          <w:rPr>
            <w:rStyle w:val="Hyperlink"/>
            <w:noProof/>
          </w:rPr>
          <w:t>1.6.</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References</w:t>
        </w:r>
        <w:r w:rsidR="00087726">
          <w:rPr>
            <w:noProof/>
            <w:webHidden/>
          </w:rPr>
          <w:tab/>
        </w:r>
        <w:r w:rsidR="00087726">
          <w:rPr>
            <w:noProof/>
            <w:webHidden/>
          </w:rPr>
          <w:fldChar w:fldCharType="begin"/>
        </w:r>
        <w:r w:rsidR="00087726">
          <w:rPr>
            <w:noProof/>
            <w:webHidden/>
          </w:rPr>
          <w:instrText xml:space="preserve"> PAGEREF _Toc37975674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FDBD851" w14:textId="0541D8EF"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75" w:history="1">
        <w:r w:rsidR="00087726" w:rsidRPr="00FE7438">
          <w:rPr>
            <w:rStyle w:val="Hyperlink"/>
            <w:noProof/>
          </w:rPr>
          <w:t>2.</w:t>
        </w:r>
        <w:r w:rsidR="00087726">
          <w:rPr>
            <w:rFonts w:asciiTheme="minorHAnsi" w:eastAsiaTheme="minorEastAsia" w:hAnsiTheme="minorHAnsi" w:cstheme="minorBidi"/>
            <w:b w:val="0"/>
            <w:caps w:val="0"/>
            <w:noProof/>
            <w:sz w:val="22"/>
            <w:szCs w:val="22"/>
          </w:rPr>
          <w:tab/>
        </w:r>
        <w:r w:rsidR="00087726" w:rsidRPr="00FE7438">
          <w:rPr>
            <w:rStyle w:val="Hyperlink"/>
            <w:noProof/>
          </w:rPr>
          <w:t>Test Items and Features</w:t>
        </w:r>
        <w:r w:rsidR="00087726">
          <w:rPr>
            <w:noProof/>
            <w:webHidden/>
          </w:rPr>
          <w:tab/>
        </w:r>
        <w:r w:rsidR="00087726">
          <w:rPr>
            <w:noProof/>
            <w:webHidden/>
          </w:rPr>
          <w:fldChar w:fldCharType="begin"/>
        </w:r>
        <w:r w:rsidR="00087726">
          <w:rPr>
            <w:noProof/>
            <w:webHidden/>
          </w:rPr>
          <w:instrText xml:space="preserve"> PAGEREF _Toc37975675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6006836D" w14:textId="07557CA9"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6" w:history="1">
        <w:r w:rsidR="00087726" w:rsidRPr="00FE7438">
          <w:rPr>
            <w:rStyle w:val="Hyperlink"/>
            <w:noProof/>
          </w:rPr>
          <w:t>2.1.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Items</w:t>
        </w:r>
        <w:r w:rsidR="00087726">
          <w:rPr>
            <w:noProof/>
            <w:webHidden/>
          </w:rPr>
          <w:tab/>
        </w:r>
        <w:r w:rsidR="00087726">
          <w:rPr>
            <w:noProof/>
            <w:webHidden/>
          </w:rPr>
          <w:fldChar w:fldCharType="begin"/>
        </w:r>
        <w:r w:rsidR="00087726">
          <w:rPr>
            <w:noProof/>
            <w:webHidden/>
          </w:rPr>
          <w:instrText xml:space="preserve"> PAGEREF _Toc37975676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74ECE202" w14:textId="26B9CD7E"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77" w:history="1">
        <w:r w:rsidR="00087726" w:rsidRPr="00FE7438">
          <w:rPr>
            <w:rStyle w:val="Hyperlink"/>
            <w:noProof/>
          </w:rPr>
          <w:t>2.2.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Features</w:t>
        </w:r>
        <w:r w:rsidR="00087726">
          <w:rPr>
            <w:noProof/>
            <w:webHidden/>
          </w:rPr>
          <w:tab/>
        </w:r>
        <w:r w:rsidR="00087726">
          <w:rPr>
            <w:noProof/>
            <w:webHidden/>
          </w:rPr>
          <w:fldChar w:fldCharType="begin"/>
        </w:r>
        <w:r w:rsidR="00087726">
          <w:rPr>
            <w:noProof/>
            <w:webHidden/>
          </w:rPr>
          <w:instrText xml:space="preserve"> PAGEREF _Toc37975677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3EA758C5" w14:textId="35B9209A"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78" w:history="1">
        <w:r w:rsidR="00087726" w:rsidRPr="00FE7438">
          <w:rPr>
            <w:rStyle w:val="Hyperlink"/>
            <w:noProof/>
          </w:rPr>
          <w:t>3.</w:t>
        </w:r>
        <w:r w:rsidR="00087726">
          <w:rPr>
            <w:rFonts w:asciiTheme="minorHAnsi" w:eastAsiaTheme="minorEastAsia" w:hAnsiTheme="minorHAnsi" w:cstheme="minorBidi"/>
            <w:b w:val="0"/>
            <w:caps w:val="0"/>
            <w:noProof/>
            <w:sz w:val="22"/>
            <w:szCs w:val="22"/>
          </w:rPr>
          <w:tab/>
        </w:r>
        <w:r w:rsidR="00087726" w:rsidRPr="00FE7438">
          <w:rPr>
            <w:rStyle w:val="Hyperlink"/>
            <w:noProof/>
          </w:rPr>
          <w:t>Testing Approach</w:t>
        </w:r>
        <w:r w:rsidR="00087726">
          <w:rPr>
            <w:noProof/>
            <w:webHidden/>
          </w:rPr>
          <w:tab/>
        </w:r>
        <w:r w:rsidR="00087726">
          <w:rPr>
            <w:noProof/>
            <w:webHidden/>
          </w:rPr>
          <w:fldChar w:fldCharType="begin"/>
        </w:r>
        <w:r w:rsidR="00087726">
          <w:rPr>
            <w:noProof/>
            <w:webHidden/>
          </w:rPr>
          <w:instrText xml:space="preserve"> PAGEREF _Toc37975678 \h </w:instrText>
        </w:r>
        <w:r w:rsidR="00087726">
          <w:rPr>
            <w:noProof/>
            <w:webHidden/>
          </w:rPr>
        </w:r>
        <w:r w:rsidR="00087726">
          <w:rPr>
            <w:noProof/>
            <w:webHidden/>
          </w:rPr>
          <w:fldChar w:fldCharType="separate"/>
        </w:r>
        <w:r w:rsidR="00087726">
          <w:rPr>
            <w:noProof/>
            <w:webHidden/>
          </w:rPr>
          <w:t>3</w:t>
        </w:r>
        <w:r w:rsidR="00087726">
          <w:rPr>
            <w:noProof/>
            <w:webHidden/>
          </w:rPr>
          <w:fldChar w:fldCharType="end"/>
        </w:r>
      </w:hyperlink>
    </w:p>
    <w:p w14:paraId="350542BA" w14:textId="21F657FE"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79" w:history="1">
        <w:r w:rsidR="00087726" w:rsidRPr="00FE7438">
          <w:rPr>
            <w:rStyle w:val="Hyperlink"/>
            <w:noProof/>
          </w:rPr>
          <w:t>4.</w:t>
        </w:r>
        <w:r w:rsidR="00087726">
          <w:rPr>
            <w:rFonts w:asciiTheme="minorHAnsi" w:eastAsiaTheme="minorEastAsia" w:hAnsiTheme="minorHAnsi" w:cstheme="minorBidi"/>
            <w:b w:val="0"/>
            <w:caps w:val="0"/>
            <w:noProof/>
            <w:sz w:val="22"/>
            <w:szCs w:val="22"/>
          </w:rPr>
          <w:tab/>
        </w:r>
        <w:r w:rsidR="00087726" w:rsidRPr="00FE7438">
          <w:rPr>
            <w:rStyle w:val="Hyperlink"/>
            <w:noProof/>
          </w:rPr>
          <w:t>Group 2 Test Cases</w:t>
        </w:r>
        <w:r w:rsidR="00087726">
          <w:rPr>
            <w:noProof/>
            <w:webHidden/>
          </w:rPr>
          <w:tab/>
        </w:r>
        <w:r w:rsidR="00087726">
          <w:rPr>
            <w:noProof/>
            <w:webHidden/>
          </w:rPr>
          <w:fldChar w:fldCharType="begin"/>
        </w:r>
        <w:r w:rsidR="00087726">
          <w:rPr>
            <w:noProof/>
            <w:webHidden/>
          </w:rPr>
          <w:instrText xml:space="preserve"> PAGEREF _Toc37975679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25DDA626" w14:textId="196698D8"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0" w:history="1">
        <w:r w:rsidR="00087726" w:rsidRPr="00FE7438">
          <w:rPr>
            <w:rStyle w:val="Hyperlink"/>
            <w:noProof/>
          </w:rPr>
          <w:t>4.1.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1</w:t>
        </w:r>
        <w:r w:rsidR="00087726">
          <w:rPr>
            <w:noProof/>
            <w:webHidden/>
          </w:rPr>
          <w:tab/>
        </w:r>
        <w:r w:rsidR="00087726">
          <w:rPr>
            <w:noProof/>
            <w:webHidden/>
          </w:rPr>
          <w:fldChar w:fldCharType="begin"/>
        </w:r>
        <w:r w:rsidR="00087726">
          <w:rPr>
            <w:noProof/>
            <w:webHidden/>
          </w:rPr>
          <w:instrText xml:space="preserve"> PAGEREF _Toc37975680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433BCBB5" w14:textId="3AAA91C6"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1" w:history="1">
        <w:r w:rsidR="00087726" w:rsidRPr="00FE7438">
          <w:rPr>
            <w:rStyle w:val="Hyperlink"/>
            <w:noProof/>
          </w:rPr>
          <w:t>4.2.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2</w:t>
        </w:r>
        <w:r w:rsidR="00087726">
          <w:rPr>
            <w:noProof/>
            <w:webHidden/>
          </w:rPr>
          <w:tab/>
        </w:r>
        <w:r w:rsidR="00087726">
          <w:rPr>
            <w:noProof/>
            <w:webHidden/>
          </w:rPr>
          <w:fldChar w:fldCharType="begin"/>
        </w:r>
        <w:r w:rsidR="00087726">
          <w:rPr>
            <w:noProof/>
            <w:webHidden/>
          </w:rPr>
          <w:instrText xml:space="preserve"> PAGEREF _Toc37975681 \h </w:instrText>
        </w:r>
        <w:r w:rsidR="00087726">
          <w:rPr>
            <w:noProof/>
            <w:webHidden/>
          </w:rPr>
        </w:r>
        <w:r w:rsidR="00087726">
          <w:rPr>
            <w:noProof/>
            <w:webHidden/>
          </w:rPr>
          <w:fldChar w:fldCharType="separate"/>
        </w:r>
        <w:r w:rsidR="00087726">
          <w:rPr>
            <w:noProof/>
            <w:webHidden/>
          </w:rPr>
          <w:t>5</w:t>
        </w:r>
        <w:r w:rsidR="00087726">
          <w:rPr>
            <w:noProof/>
            <w:webHidden/>
          </w:rPr>
          <w:fldChar w:fldCharType="end"/>
        </w:r>
      </w:hyperlink>
    </w:p>
    <w:p w14:paraId="6802B8AA" w14:textId="2F815D1B"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2" w:history="1">
        <w:r w:rsidR="00087726" w:rsidRPr="00FE7438">
          <w:rPr>
            <w:rStyle w:val="Hyperlink"/>
            <w:noProof/>
          </w:rPr>
          <w:t>4.3.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3</w:t>
        </w:r>
        <w:r w:rsidR="00087726">
          <w:rPr>
            <w:noProof/>
            <w:webHidden/>
          </w:rPr>
          <w:tab/>
        </w:r>
        <w:r w:rsidR="00087726">
          <w:rPr>
            <w:noProof/>
            <w:webHidden/>
          </w:rPr>
          <w:fldChar w:fldCharType="begin"/>
        </w:r>
        <w:r w:rsidR="00087726">
          <w:rPr>
            <w:noProof/>
            <w:webHidden/>
          </w:rPr>
          <w:instrText xml:space="preserve"> PAGEREF _Toc37975682 \h </w:instrText>
        </w:r>
        <w:r w:rsidR="00087726">
          <w:rPr>
            <w:noProof/>
            <w:webHidden/>
          </w:rPr>
        </w:r>
        <w:r w:rsidR="00087726">
          <w:rPr>
            <w:noProof/>
            <w:webHidden/>
          </w:rPr>
          <w:fldChar w:fldCharType="separate"/>
        </w:r>
        <w:r w:rsidR="00087726">
          <w:rPr>
            <w:noProof/>
            <w:webHidden/>
          </w:rPr>
          <w:t>6</w:t>
        </w:r>
        <w:r w:rsidR="00087726">
          <w:rPr>
            <w:noProof/>
            <w:webHidden/>
          </w:rPr>
          <w:fldChar w:fldCharType="end"/>
        </w:r>
      </w:hyperlink>
    </w:p>
    <w:p w14:paraId="4B7350C3" w14:textId="65E670E7"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3" w:history="1">
        <w:r w:rsidR="00087726" w:rsidRPr="00FE7438">
          <w:rPr>
            <w:rStyle w:val="Hyperlink"/>
            <w:noProof/>
          </w:rPr>
          <w:t>4.4.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4</w:t>
        </w:r>
        <w:r w:rsidR="00087726">
          <w:rPr>
            <w:noProof/>
            <w:webHidden/>
          </w:rPr>
          <w:tab/>
        </w:r>
        <w:r w:rsidR="00087726">
          <w:rPr>
            <w:noProof/>
            <w:webHidden/>
          </w:rPr>
          <w:fldChar w:fldCharType="begin"/>
        </w:r>
        <w:r w:rsidR="00087726">
          <w:rPr>
            <w:noProof/>
            <w:webHidden/>
          </w:rPr>
          <w:instrText xml:space="preserve"> PAGEREF _Toc37975683 \h </w:instrText>
        </w:r>
        <w:r w:rsidR="00087726">
          <w:rPr>
            <w:noProof/>
            <w:webHidden/>
          </w:rPr>
        </w:r>
        <w:r w:rsidR="00087726">
          <w:rPr>
            <w:noProof/>
            <w:webHidden/>
          </w:rPr>
          <w:fldChar w:fldCharType="separate"/>
        </w:r>
        <w:r w:rsidR="00087726">
          <w:rPr>
            <w:noProof/>
            <w:webHidden/>
          </w:rPr>
          <w:t>7</w:t>
        </w:r>
        <w:r w:rsidR="00087726">
          <w:rPr>
            <w:noProof/>
            <w:webHidden/>
          </w:rPr>
          <w:fldChar w:fldCharType="end"/>
        </w:r>
      </w:hyperlink>
    </w:p>
    <w:p w14:paraId="21EE1E1C" w14:textId="76D7E384"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4" w:history="1">
        <w:r w:rsidR="00087726" w:rsidRPr="00FE7438">
          <w:rPr>
            <w:rStyle w:val="Hyperlink"/>
            <w:noProof/>
          </w:rPr>
          <w:t>4.5.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5</w:t>
        </w:r>
        <w:r w:rsidR="00087726">
          <w:rPr>
            <w:noProof/>
            <w:webHidden/>
          </w:rPr>
          <w:tab/>
        </w:r>
        <w:r w:rsidR="00087726">
          <w:rPr>
            <w:noProof/>
            <w:webHidden/>
          </w:rPr>
          <w:fldChar w:fldCharType="begin"/>
        </w:r>
        <w:r w:rsidR="00087726">
          <w:rPr>
            <w:noProof/>
            <w:webHidden/>
          </w:rPr>
          <w:instrText xml:space="preserve"> PAGEREF _Toc37975684 \h </w:instrText>
        </w:r>
        <w:r w:rsidR="00087726">
          <w:rPr>
            <w:noProof/>
            <w:webHidden/>
          </w:rPr>
        </w:r>
        <w:r w:rsidR="00087726">
          <w:rPr>
            <w:noProof/>
            <w:webHidden/>
          </w:rPr>
          <w:fldChar w:fldCharType="separate"/>
        </w:r>
        <w:r w:rsidR="00087726">
          <w:rPr>
            <w:noProof/>
            <w:webHidden/>
          </w:rPr>
          <w:t>8</w:t>
        </w:r>
        <w:r w:rsidR="00087726">
          <w:rPr>
            <w:noProof/>
            <w:webHidden/>
          </w:rPr>
          <w:fldChar w:fldCharType="end"/>
        </w:r>
      </w:hyperlink>
    </w:p>
    <w:p w14:paraId="4705E6C6" w14:textId="215C25FB"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85" w:history="1">
        <w:r w:rsidR="00087726" w:rsidRPr="00FE7438">
          <w:rPr>
            <w:rStyle w:val="Hyperlink"/>
            <w:noProof/>
          </w:rPr>
          <w:t>5.</w:t>
        </w:r>
        <w:r w:rsidR="00087726">
          <w:rPr>
            <w:rFonts w:asciiTheme="minorHAnsi" w:eastAsiaTheme="minorEastAsia" w:hAnsiTheme="minorHAnsi" w:cstheme="minorBidi"/>
            <w:b w:val="0"/>
            <w:caps w:val="0"/>
            <w:noProof/>
            <w:sz w:val="22"/>
            <w:szCs w:val="22"/>
          </w:rPr>
          <w:tab/>
        </w:r>
        <w:r w:rsidR="00087726" w:rsidRPr="00FE7438">
          <w:rPr>
            <w:rStyle w:val="Hyperlink"/>
            <w:noProof/>
          </w:rPr>
          <w:t>Test Schedule</w:t>
        </w:r>
        <w:r w:rsidR="00087726">
          <w:rPr>
            <w:noProof/>
            <w:webHidden/>
          </w:rPr>
          <w:tab/>
        </w:r>
        <w:r w:rsidR="00087726">
          <w:rPr>
            <w:noProof/>
            <w:webHidden/>
          </w:rPr>
          <w:fldChar w:fldCharType="begin"/>
        </w:r>
        <w:r w:rsidR="00087726">
          <w:rPr>
            <w:noProof/>
            <w:webHidden/>
          </w:rPr>
          <w:instrText xml:space="preserve"> PAGEREF _Toc37975685 \h </w:instrText>
        </w:r>
        <w:r w:rsidR="00087726">
          <w:rPr>
            <w:noProof/>
            <w:webHidden/>
          </w:rPr>
        </w:r>
        <w:r w:rsidR="00087726">
          <w:rPr>
            <w:noProof/>
            <w:webHidden/>
          </w:rPr>
          <w:fldChar w:fldCharType="separate"/>
        </w:r>
        <w:r w:rsidR="00087726">
          <w:rPr>
            <w:noProof/>
            <w:webHidden/>
          </w:rPr>
          <w:t>9</w:t>
        </w:r>
        <w:r w:rsidR="00087726">
          <w:rPr>
            <w:noProof/>
            <w:webHidden/>
          </w:rPr>
          <w:fldChar w:fldCharType="end"/>
        </w:r>
      </w:hyperlink>
    </w:p>
    <w:p w14:paraId="48730229" w14:textId="33DB7CDD"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86" w:history="1">
        <w:r w:rsidR="00087726" w:rsidRPr="00FE7438">
          <w:rPr>
            <w:rStyle w:val="Hyperlink"/>
            <w:noProof/>
          </w:rPr>
          <w:t>6.</w:t>
        </w:r>
        <w:r w:rsidR="00087726">
          <w:rPr>
            <w:rFonts w:asciiTheme="minorHAnsi" w:eastAsiaTheme="minorEastAsia" w:hAnsiTheme="minorHAnsi" w:cstheme="minorBidi"/>
            <w:b w:val="0"/>
            <w:caps w:val="0"/>
            <w:noProof/>
            <w:sz w:val="22"/>
            <w:szCs w:val="22"/>
          </w:rPr>
          <w:tab/>
        </w:r>
        <w:r w:rsidR="00087726" w:rsidRPr="00FE7438">
          <w:rPr>
            <w:rStyle w:val="Hyperlink"/>
            <w:noProof/>
          </w:rPr>
          <w:t>Other Sections</w:t>
        </w:r>
        <w:r w:rsidR="00087726">
          <w:rPr>
            <w:noProof/>
            <w:webHidden/>
          </w:rPr>
          <w:tab/>
        </w:r>
        <w:r w:rsidR="00087726">
          <w:rPr>
            <w:noProof/>
            <w:webHidden/>
          </w:rPr>
          <w:fldChar w:fldCharType="begin"/>
        </w:r>
        <w:r w:rsidR="00087726">
          <w:rPr>
            <w:noProof/>
            <w:webHidden/>
          </w:rPr>
          <w:instrText xml:space="preserve"> PAGEREF _Toc37975686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7F26BCA0" w14:textId="0F07ACFC"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7" w:history="1">
        <w:r w:rsidR="00087726" w:rsidRPr="00FE7438">
          <w:rPr>
            <w:rStyle w:val="Hyperlink"/>
            <w:noProof/>
          </w:rPr>
          <w:t>6.1.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Software Requirements</w:t>
        </w:r>
        <w:r w:rsidR="00087726">
          <w:rPr>
            <w:noProof/>
            <w:webHidden/>
          </w:rPr>
          <w:tab/>
        </w:r>
        <w:r w:rsidR="00087726">
          <w:rPr>
            <w:noProof/>
            <w:webHidden/>
          </w:rPr>
          <w:fldChar w:fldCharType="begin"/>
        </w:r>
        <w:r w:rsidR="00087726">
          <w:rPr>
            <w:noProof/>
            <w:webHidden/>
          </w:rPr>
          <w:instrText xml:space="preserve"> PAGEREF _Toc37975687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0C1F4F3F" w14:textId="649341FD" w:rsidR="00087726" w:rsidRDefault="00821FE7">
      <w:pPr>
        <w:pStyle w:val="TOC1"/>
        <w:tabs>
          <w:tab w:val="left" w:pos="400"/>
        </w:tabs>
        <w:rPr>
          <w:rFonts w:asciiTheme="minorHAnsi" w:eastAsiaTheme="minorEastAsia" w:hAnsiTheme="minorHAnsi" w:cstheme="minorBidi"/>
          <w:b w:val="0"/>
          <w:caps w:val="0"/>
          <w:noProof/>
          <w:sz w:val="22"/>
          <w:szCs w:val="22"/>
        </w:rPr>
      </w:pPr>
      <w:hyperlink w:anchor="_Toc37975688" w:history="1">
        <w:r w:rsidR="00087726" w:rsidRPr="00FE7438">
          <w:rPr>
            <w:rStyle w:val="Hyperlink"/>
            <w:noProof/>
          </w:rPr>
          <w:t>7.</w:t>
        </w:r>
        <w:r w:rsidR="00087726">
          <w:rPr>
            <w:rFonts w:asciiTheme="minorHAnsi" w:eastAsiaTheme="minorEastAsia" w:hAnsiTheme="minorHAnsi" w:cstheme="minorBidi"/>
            <w:b w:val="0"/>
            <w:caps w:val="0"/>
            <w:noProof/>
            <w:sz w:val="22"/>
            <w:szCs w:val="22"/>
          </w:rPr>
          <w:tab/>
        </w:r>
        <w:r w:rsidR="00087726" w:rsidRPr="00FE7438">
          <w:rPr>
            <w:rStyle w:val="Hyperlink"/>
            <w:noProof/>
          </w:rPr>
          <w:t>Appendix</w:t>
        </w:r>
        <w:r w:rsidR="00087726">
          <w:rPr>
            <w:noProof/>
            <w:webHidden/>
          </w:rPr>
          <w:tab/>
        </w:r>
        <w:r w:rsidR="00087726">
          <w:rPr>
            <w:noProof/>
            <w:webHidden/>
          </w:rPr>
          <w:fldChar w:fldCharType="begin"/>
        </w:r>
        <w:r w:rsidR="00087726">
          <w:rPr>
            <w:noProof/>
            <w:webHidden/>
          </w:rPr>
          <w:instrText xml:space="preserve"> PAGEREF _Toc37975688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282FE6F3" w14:textId="676CD096"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89" w:history="1">
        <w:r w:rsidR="00087726" w:rsidRPr="00FE7438">
          <w:rPr>
            <w:rStyle w:val="Hyperlink"/>
            <w:noProof/>
          </w:rPr>
          <w:t>7.1.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Opening Database Files with File -&gt; Open</w:t>
        </w:r>
        <w:r w:rsidR="00087726">
          <w:rPr>
            <w:noProof/>
            <w:webHidden/>
          </w:rPr>
          <w:tab/>
        </w:r>
        <w:r w:rsidR="00087726">
          <w:rPr>
            <w:noProof/>
            <w:webHidden/>
          </w:rPr>
          <w:fldChar w:fldCharType="begin"/>
        </w:r>
        <w:r w:rsidR="00087726">
          <w:rPr>
            <w:noProof/>
            <w:webHidden/>
          </w:rPr>
          <w:instrText xml:space="preserve"> PAGEREF _Toc37975689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50BBC18E" w14:textId="37AE45A1"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90" w:history="1">
        <w:r w:rsidR="00087726" w:rsidRPr="00FE7438">
          <w:rPr>
            <w:rStyle w:val="Hyperlink"/>
            <w:noProof/>
          </w:rPr>
          <w:t>7.2.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Database Edit and Table Edit Windows</w:t>
        </w:r>
        <w:r w:rsidR="00087726">
          <w:rPr>
            <w:noProof/>
            <w:webHidden/>
          </w:rPr>
          <w:tab/>
        </w:r>
        <w:r w:rsidR="00087726">
          <w:rPr>
            <w:noProof/>
            <w:webHidden/>
          </w:rPr>
          <w:fldChar w:fldCharType="begin"/>
        </w:r>
        <w:r w:rsidR="00087726">
          <w:rPr>
            <w:noProof/>
            <w:webHidden/>
          </w:rPr>
          <w:instrText xml:space="preserve"> PAGEREF _Toc37975690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4DFD5727" w14:textId="039CF358"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91" w:history="1">
        <w:r w:rsidR="00087726" w:rsidRPr="00FE7438">
          <w:rPr>
            <w:rStyle w:val="Hyperlink"/>
            <w:noProof/>
          </w:rPr>
          <w:t>7.3.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Search</w:t>
        </w:r>
        <w:r w:rsidR="00087726">
          <w:rPr>
            <w:noProof/>
            <w:webHidden/>
          </w:rPr>
          <w:tab/>
        </w:r>
        <w:r w:rsidR="00087726">
          <w:rPr>
            <w:noProof/>
            <w:webHidden/>
          </w:rPr>
          <w:fldChar w:fldCharType="begin"/>
        </w:r>
        <w:r w:rsidR="00087726">
          <w:rPr>
            <w:noProof/>
            <w:webHidden/>
          </w:rPr>
          <w:instrText xml:space="preserve"> PAGEREF _Toc37975691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0B054298" w14:textId="2308F927"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92" w:history="1">
        <w:r w:rsidR="00087726" w:rsidRPr="00FE7438">
          <w:rPr>
            <w:rStyle w:val="Hyperlink"/>
            <w:noProof/>
          </w:rPr>
          <w:t>7.4.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Types</w:t>
        </w:r>
        <w:r w:rsidR="00087726">
          <w:rPr>
            <w:noProof/>
            <w:webHidden/>
          </w:rPr>
          <w:tab/>
        </w:r>
        <w:r w:rsidR="00087726">
          <w:rPr>
            <w:noProof/>
            <w:webHidden/>
          </w:rPr>
          <w:fldChar w:fldCharType="begin"/>
        </w:r>
        <w:r w:rsidR="00087726">
          <w:rPr>
            <w:noProof/>
            <w:webHidden/>
          </w:rPr>
          <w:instrText xml:space="preserve"> PAGEREF _Toc37975692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63D8895F" w14:textId="42F714C0" w:rsidR="00087726" w:rsidRDefault="00821FE7">
      <w:pPr>
        <w:pStyle w:val="TOC2"/>
        <w:tabs>
          <w:tab w:val="left" w:pos="1200"/>
        </w:tabs>
        <w:rPr>
          <w:rFonts w:asciiTheme="minorHAnsi" w:eastAsiaTheme="minorEastAsia" w:hAnsiTheme="minorHAnsi" w:cstheme="minorBidi"/>
          <w:b w:val="0"/>
          <w:bCs w:val="0"/>
          <w:smallCaps w:val="0"/>
          <w:noProof/>
          <w:sz w:val="22"/>
          <w:szCs w:val="22"/>
        </w:rPr>
      </w:pPr>
      <w:hyperlink w:anchor="_Toc37975693" w:history="1">
        <w:r w:rsidR="00087726" w:rsidRPr="00FE7438">
          <w:rPr>
            <w:rStyle w:val="Hyperlink"/>
            <w:noProof/>
          </w:rPr>
          <w:t>7.5.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Help Screen Logic Example</w:t>
        </w:r>
        <w:r w:rsidR="00087726">
          <w:rPr>
            <w:noProof/>
            <w:webHidden/>
          </w:rPr>
          <w:tab/>
        </w:r>
        <w:r w:rsidR="00087726">
          <w:rPr>
            <w:noProof/>
            <w:webHidden/>
          </w:rPr>
          <w:fldChar w:fldCharType="begin"/>
        </w:r>
        <w:r w:rsidR="00087726">
          <w:rPr>
            <w:noProof/>
            <w:webHidden/>
          </w:rPr>
          <w:instrText xml:space="preserve"> PAGEREF _Toc37975693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3C969ABE" w14:textId="540FF4B4"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7975668"/>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7975669"/>
      <w:r>
        <w:t>Purpose</w:t>
      </w:r>
      <w:bookmarkEnd w:id="22"/>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3" w:name="_Scope"/>
      <w:bookmarkStart w:id="24" w:name="_Toc37975670"/>
      <w:bookmarkEnd w:id="23"/>
      <w:r>
        <w:t>Scope</w:t>
      </w:r>
      <w:bookmarkEnd w:id="24"/>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5" w:name="_System_Overview"/>
      <w:bookmarkStart w:id="26" w:name="_Toc37975671"/>
      <w:bookmarkEnd w:id="25"/>
      <w:r>
        <w:t>System Overview</w:t>
      </w:r>
      <w:bookmarkEnd w:id="26"/>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 xml:space="preserve">allows search and replace </w:t>
      </w:r>
      <w:commentRangeStart w:id="27"/>
      <w:r w:rsidR="00093AE2">
        <w:t>of</w:t>
      </w:r>
      <w:commentRangeEnd w:id="27"/>
      <w:r w:rsidR="00A8674D">
        <w:rPr>
          <w:rStyle w:val="CommentReference"/>
        </w:rPr>
        <w:commentReference w:id="27"/>
      </w:r>
      <w:r w:rsidR="00093AE2">
        <w:t xml:space="preserve">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8" w:name="_Toc37975672"/>
      <w:r>
        <w:t>Suspension and Exit Criteria</w:t>
      </w:r>
      <w:bookmarkEnd w:id="28"/>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9" w:name="_Toc37975673"/>
      <w:r>
        <w:t>Document Overview</w:t>
      </w:r>
      <w:bookmarkEnd w:id="29"/>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30" w:name="_Toc37975674"/>
      <w:r>
        <w:t>References</w:t>
      </w:r>
      <w:bookmarkEnd w:id="30"/>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1" w:name="_Toc227033591"/>
      <w:r>
        <w:br w:type="page"/>
      </w:r>
      <w:bookmarkStart w:id="32" w:name="_Toc37975675"/>
      <w:r w:rsidRPr="00CC138B">
        <w:lastRenderedPageBreak/>
        <w:t>Test Items and Features</w:t>
      </w:r>
      <w:bookmarkEnd w:id="31"/>
      <w:bookmarkEnd w:id="32"/>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3" w:name="_Toc37975676"/>
      <w:r>
        <w:t>Test Items</w:t>
      </w:r>
      <w:bookmarkEnd w:id="33"/>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4" w:name="_Toc37975677"/>
      <w:r>
        <w:t xml:space="preserve">Test </w:t>
      </w:r>
      <w:r w:rsidR="00B73554">
        <w:t>Features</w:t>
      </w:r>
      <w:bookmarkEnd w:id="34"/>
    </w:p>
    <w:p w14:paraId="6294E821" w14:textId="059A2A16" w:rsidR="00B73554" w:rsidRDefault="00B73554" w:rsidP="00B73554"/>
    <w:p w14:paraId="064D3748" w14:textId="50A5E74A" w:rsidR="00B73554" w:rsidRPr="00B73554" w:rsidRDefault="0076697F" w:rsidP="00B73554">
      <w:commentRangeStart w:id="35"/>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commentRangeEnd w:id="35"/>
      <w:r w:rsidR="00A8674D">
        <w:rPr>
          <w:rStyle w:val="CommentReference"/>
        </w:rPr>
        <w:commentReference w:id="35"/>
      </w:r>
    </w:p>
    <w:p w14:paraId="3A8B8438" w14:textId="77777777" w:rsidR="00941D93" w:rsidRDefault="00941D93"/>
    <w:p w14:paraId="155C2CB7" w14:textId="77777777" w:rsidR="00941D93" w:rsidRPr="00674A18" w:rsidRDefault="00941D93">
      <w:pPr>
        <w:pStyle w:val="Heading1"/>
      </w:pPr>
      <w:bookmarkStart w:id="36" w:name="_Toc37975678"/>
      <w:r w:rsidRPr="00674A18">
        <w:lastRenderedPageBreak/>
        <w:t>Testing Approach</w:t>
      </w:r>
      <w:bookmarkEnd w:id="36"/>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7" w:name="_Ref234215049"/>
      <w:r>
        <w:t>Table 1: Test Plan</w:t>
      </w:r>
      <w:bookmarkEnd w:id="37"/>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21419CD2" w:rsidR="007A4335" w:rsidRPr="00DB710F" w:rsidRDefault="00DB710F" w:rsidP="00DB710F">
            <w:pPr>
              <w:rPr>
                <w:bCs/>
              </w:rPr>
            </w:pPr>
            <w:r>
              <w:t>To test</w:t>
            </w:r>
            <w:r w:rsidR="00972300">
              <w:t xml:space="preserve"> </w:t>
            </w:r>
            <w:r>
              <w:t>the</w:t>
            </w:r>
            <w:r w:rsidR="00BC6283">
              <w:t xml:space="preserve"> logic of the</w:t>
            </w:r>
            <w:r>
              <w:t xml:space="preserve"> filter help screen example of “&lt; </w:t>
            </w:r>
            <w:r w:rsidR="00972300">
              <w:t>12</w:t>
            </w:r>
            <w:r>
              <w:t>”</w:t>
            </w:r>
            <w:r w:rsidR="00972300">
              <w:t>.</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1EC1027E" w:rsidR="00CA6C8E" w:rsidRDefault="003F22A9" w:rsidP="003F22A9">
            <w:pPr>
              <w:rPr>
                <w:b/>
              </w:rPr>
            </w:pPr>
            <w:r>
              <w:t>To test the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8" w:name="_Toc37975679"/>
      <w:r>
        <w:lastRenderedPageBreak/>
        <w:t xml:space="preserve">Group 2 </w:t>
      </w:r>
      <w:r w:rsidR="00941D93">
        <w:t xml:space="preserve">Test </w:t>
      </w:r>
      <w:r w:rsidR="004E396D">
        <w:t>Cases</w:t>
      </w:r>
      <w:bookmarkEnd w:id="38"/>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9" w:name="_Toc37975680"/>
      <w:r>
        <w:t xml:space="preserve">Test </w:t>
      </w:r>
      <w:r w:rsidR="00827AD9">
        <w:t>1</w:t>
      </w:r>
      <w:bookmarkEnd w:id="39"/>
    </w:p>
    <w:p w14:paraId="3EA913B6" w14:textId="77777777" w:rsidR="00B34944" w:rsidRDefault="00B34944"/>
    <w:p w14:paraId="776603BB" w14:textId="63E6557D" w:rsidR="00941D93" w:rsidRPr="00251E17" w:rsidRDefault="00941D93">
      <w:r w:rsidRPr="00B34944">
        <w:rPr>
          <w:b/>
          <w:bCs/>
        </w:rPr>
        <w:t xml:space="preserve">Objective: </w:t>
      </w:r>
      <w:r w:rsidR="00BC6283">
        <w:t>To test the logic of the filter help screen example of “&lt; 12”.</w:t>
      </w:r>
    </w:p>
    <w:p w14:paraId="033264A2" w14:textId="02C4AC0B" w:rsidR="00941D93" w:rsidRDefault="00941D93">
      <w:r w:rsidRPr="00B34944">
        <w:rPr>
          <w:b/>
          <w:bCs/>
        </w:rPr>
        <w:t>Notes:</w:t>
      </w:r>
      <w:r w:rsidRPr="00B34944">
        <w:t xml:space="preserve"> </w:t>
      </w:r>
      <w:r w:rsidR="002264FA">
        <w:t xml:space="preserve">The specification states the filters allow a limited amount of regular expression matching described on the help pages. </w:t>
      </w:r>
      <w:r w:rsidR="009A50C1">
        <w:t xml:space="preserve">The example in question is highlighted in </w:t>
      </w:r>
      <w:hyperlink w:anchor="_Filter_Help_Screen" w:history="1">
        <w:r w:rsidR="009A50C1" w:rsidRPr="009A50C1">
          <w:rPr>
            <w:rStyle w:val="Hyperlink"/>
          </w:rPr>
          <w:t>Appendix 7.5 Filter Help Screen Logic Example</w:t>
        </w:r>
      </w:hyperlink>
      <w:r w:rsidR="009A50C1">
        <w:t xml:space="preserve">. </w:t>
      </w:r>
      <w:r w:rsidR="005D2C17">
        <w:t>The filter help screen can be viewed</w:t>
      </w:r>
      <w:r w:rsidR="009A50C1">
        <w:t xml:space="preserve"> in the application</w:t>
      </w:r>
      <w:r w:rsidR="005D2C17">
        <w:t xml:space="preserve">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543"/>
        <w:gridCol w:w="785"/>
        <w:gridCol w:w="12"/>
        <w:gridCol w:w="942"/>
        <w:gridCol w:w="2278"/>
        <w:gridCol w:w="1727"/>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6E73052B" w:rsidR="00D00599" w:rsidRPr="00E47986" w:rsidRDefault="00D00599" w:rsidP="00AD58BD">
            <w:r w:rsidRPr="00E47986">
              <w:t xml:space="preserve">Test title:  </w:t>
            </w:r>
            <w:r w:rsidR="00CB688A">
              <w:t xml:space="preserve">Filter </w:t>
            </w:r>
            <w:r w:rsidR="00D87C70">
              <w:t>Help Screen Logic Example</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commentRangeStart w:id="40"/>
            <w:r>
              <w:t xml:space="preserve">Clone the </w:t>
            </w:r>
            <w:commentRangeStart w:id="41"/>
            <w:r>
              <w:t xml:space="preserve">data base </w:t>
            </w:r>
            <w:commentRangeEnd w:id="41"/>
            <w:r w:rsidR="00A8674D">
              <w:rPr>
                <w:rStyle w:val="CommentReference"/>
              </w:rPr>
              <w:commentReference w:id="41"/>
            </w:r>
            <w:r>
              <w:t>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commentRangeEnd w:id="40"/>
            <w:r w:rsidR="00A8674D">
              <w:rPr>
                <w:rStyle w:val="CommentReference"/>
              </w:rPr>
              <w:commentReference w:id="40"/>
            </w:r>
          </w:p>
        </w:tc>
      </w:tr>
      <w:tr w:rsidR="00D00599" w14:paraId="37FC97A1" w14:textId="77777777" w:rsidTr="00ED7FFB">
        <w:trPr>
          <w:cantSplit/>
          <w:trHeight w:val="449"/>
        </w:trPr>
        <w:tc>
          <w:tcPr>
            <w:tcW w:w="715" w:type="dxa"/>
          </w:tcPr>
          <w:p w14:paraId="016460BE" w14:textId="5EC417DA" w:rsidR="00CB688A" w:rsidRDefault="00D00599" w:rsidP="006469B8">
            <w:r>
              <w:t>STEP</w:t>
            </w:r>
          </w:p>
        </w:tc>
        <w:tc>
          <w:tcPr>
            <w:tcW w:w="2970" w:type="dxa"/>
          </w:tcPr>
          <w:p w14:paraId="7275A31C" w14:textId="6E91D20D" w:rsidR="00CB688A" w:rsidRDefault="00D00599" w:rsidP="006469B8">
            <w:r>
              <w:t>OPERATOR ACTION</w:t>
            </w:r>
          </w:p>
        </w:tc>
        <w:tc>
          <w:tcPr>
            <w:tcW w:w="1980" w:type="dxa"/>
            <w:gridSpan w:val="3"/>
          </w:tcPr>
          <w:p w14:paraId="1F555021" w14:textId="51E7E9B2" w:rsidR="00CB688A" w:rsidRDefault="00D00599" w:rsidP="00AD58BD">
            <w:r>
              <w:t>PURPOSE</w:t>
            </w:r>
          </w:p>
          <w:p w14:paraId="620DFD77" w14:textId="5480A78A" w:rsidR="00CB688A" w:rsidRDefault="00CB688A" w:rsidP="00AD58BD"/>
        </w:tc>
        <w:tc>
          <w:tcPr>
            <w:tcW w:w="1350" w:type="dxa"/>
          </w:tcPr>
          <w:p w14:paraId="6E0A25B2" w14:textId="0CEB9444" w:rsidR="00D00599" w:rsidRDefault="00D00599" w:rsidP="006A4638">
            <w:r>
              <w:t>EXEPCTED RESULTS</w:t>
            </w:r>
          </w:p>
        </w:tc>
        <w:tc>
          <w:tcPr>
            <w:tcW w:w="1975" w:type="dxa"/>
          </w:tcPr>
          <w:p w14:paraId="0B6B8C93" w14:textId="0B19E4C1" w:rsidR="00D00599" w:rsidRDefault="00D00599" w:rsidP="00AD58BD">
            <w:r>
              <w:t>COMMENTS</w:t>
            </w:r>
          </w:p>
        </w:tc>
      </w:tr>
      <w:tr w:rsidR="0037537B" w14:paraId="30109160" w14:textId="77777777" w:rsidTr="0037537B">
        <w:trPr>
          <w:cantSplit/>
          <w:trHeight w:val="539"/>
        </w:trPr>
        <w:tc>
          <w:tcPr>
            <w:tcW w:w="715" w:type="dxa"/>
          </w:tcPr>
          <w:p w14:paraId="3FB06956" w14:textId="7F5B240C" w:rsidR="0037537B" w:rsidRDefault="006469B8" w:rsidP="00AD58BD">
            <w:r>
              <w:t>1.</w:t>
            </w:r>
          </w:p>
        </w:tc>
        <w:tc>
          <w:tcPr>
            <w:tcW w:w="2970" w:type="dxa"/>
          </w:tcPr>
          <w:p w14:paraId="6DC5D56A" w14:textId="7982C90B" w:rsidR="0037537B" w:rsidRDefault="006469B8" w:rsidP="00AD58BD">
            <w:r>
              <w:t>Choose, File -&gt; Open and select TEST_DB.</w:t>
            </w:r>
          </w:p>
        </w:tc>
        <w:tc>
          <w:tcPr>
            <w:tcW w:w="1980" w:type="dxa"/>
            <w:gridSpan w:val="3"/>
          </w:tcPr>
          <w:p w14:paraId="59994728" w14:textId="7CA50B76" w:rsidR="0037537B" w:rsidRDefault="006A4638" w:rsidP="00AD58BD">
            <w:r>
              <w:t>To populate the database edit window.</w:t>
            </w:r>
          </w:p>
        </w:tc>
        <w:tc>
          <w:tcPr>
            <w:tcW w:w="1350" w:type="dxa"/>
          </w:tcPr>
          <w:p w14:paraId="684BA8EA" w14:textId="2D3578E3" w:rsidR="0037537B" w:rsidRDefault="001B7F2B" w:rsidP="00AD58BD">
            <w:r>
              <w:t>The database edit window is populated with BIG_TABLE, CONSTRAINT_TABLE, and TYPE_TABLE.</w:t>
            </w:r>
          </w:p>
        </w:tc>
        <w:tc>
          <w:tcPr>
            <w:tcW w:w="1975" w:type="dxa"/>
          </w:tcPr>
          <w:p w14:paraId="399BFB9D" w14:textId="77777777" w:rsidR="0037537B" w:rsidRDefault="0037537B" w:rsidP="00AD58BD"/>
        </w:tc>
      </w:tr>
      <w:tr w:rsidR="006469B8" w14:paraId="57FD4AF6" w14:textId="77777777" w:rsidTr="0037537B">
        <w:trPr>
          <w:cantSplit/>
          <w:trHeight w:val="539"/>
        </w:trPr>
        <w:tc>
          <w:tcPr>
            <w:tcW w:w="715" w:type="dxa"/>
          </w:tcPr>
          <w:p w14:paraId="26D4FC94" w14:textId="4380E1FE" w:rsidR="006469B8" w:rsidRDefault="006469B8" w:rsidP="00AD58BD">
            <w:r>
              <w:t>2.</w:t>
            </w:r>
          </w:p>
        </w:tc>
        <w:tc>
          <w:tcPr>
            <w:tcW w:w="2970" w:type="dxa"/>
          </w:tcPr>
          <w:p w14:paraId="53EA740F" w14:textId="64280698" w:rsidR="006469B8" w:rsidRDefault="006469B8" w:rsidP="00AD58BD">
            <w:r>
              <w:t>Double click Type_Table.</w:t>
            </w:r>
          </w:p>
        </w:tc>
        <w:tc>
          <w:tcPr>
            <w:tcW w:w="1980" w:type="dxa"/>
            <w:gridSpan w:val="3"/>
          </w:tcPr>
          <w:p w14:paraId="647354ED" w14:textId="5DD7EAB4" w:rsidR="006469B8" w:rsidRDefault="006A4638" w:rsidP="00AD58BD">
            <w:r>
              <w:t>To open Type_TABLE table edit window.</w:t>
            </w:r>
          </w:p>
        </w:tc>
        <w:tc>
          <w:tcPr>
            <w:tcW w:w="1350" w:type="dxa"/>
          </w:tcPr>
          <w:p w14:paraId="378DF8CA" w14:textId="38D8189C" w:rsidR="006469B8" w:rsidRDefault="001B7F2B" w:rsidP="00AD58BD">
            <w:r>
              <w:t>TYPE_TABLE table edit window is shown.</w:t>
            </w:r>
          </w:p>
        </w:tc>
        <w:tc>
          <w:tcPr>
            <w:tcW w:w="1975" w:type="dxa"/>
          </w:tcPr>
          <w:p w14:paraId="5C8E3E6A" w14:textId="77777777" w:rsidR="006469B8" w:rsidRDefault="006469B8" w:rsidP="00AD58BD"/>
        </w:tc>
      </w:tr>
      <w:tr w:rsidR="006469B8" w14:paraId="7E46BCB2" w14:textId="77777777" w:rsidTr="0037537B">
        <w:trPr>
          <w:cantSplit/>
          <w:trHeight w:val="539"/>
        </w:trPr>
        <w:tc>
          <w:tcPr>
            <w:tcW w:w="715" w:type="dxa"/>
          </w:tcPr>
          <w:p w14:paraId="380624B3" w14:textId="12BEDC82" w:rsidR="006469B8" w:rsidRDefault="006469B8" w:rsidP="00AD58BD">
            <w:r>
              <w:t>3.</w:t>
            </w:r>
          </w:p>
        </w:tc>
        <w:tc>
          <w:tcPr>
            <w:tcW w:w="2970" w:type="dxa"/>
          </w:tcPr>
          <w:p w14:paraId="5EBAC3DD" w14:textId="4CAEACCD" w:rsidR="006469B8" w:rsidRDefault="006469B8" w:rsidP="00AD58BD">
            <w:r>
              <w:t>Enter &lt; 12 in the filter section under the FIELD_SMALLINT column name. Push enter.</w:t>
            </w:r>
          </w:p>
        </w:tc>
        <w:tc>
          <w:tcPr>
            <w:tcW w:w="1980" w:type="dxa"/>
            <w:gridSpan w:val="3"/>
          </w:tcPr>
          <w:p w14:paraId="3DF8D126" w14:textId="66A833CB" w:rsidR="006469B8" w:rsidRDefault="006A4638" w:rsidP="00AD58BD">
            <w:r>
              <w:t>To check if the program selects all cells greater than 12 as specified in the filter help screen.</w:t>
            </w:r>
          </w:p>
        </w:tc>
        <w:tc>
          <w:tcPr>
            <w:tcW w:w="1350" w:type="dxa"/>
          </w:tcPr>
          <w:p w14:paraId="0D7C6CCF" w14:textId="6724E17E" w:rsidR="006469B8" w:rsidRDefault="006A4638" w:rsidP="00AD58BD">
            <w:r>
              <w:t>No rows should be displayed since no value in the column is over 12.</w:t>
            </w:r>
          </w:p>
        </w:tc>
        <w:tc>
          <w:tcPr>
            <w:tcW w:w="1975" w:type="dxa"/>
          </w:tcPr>
          <w:p w14:paraId="7966F80B" w14:textId="77777777" w:rsidR="006469B8" w:rsidRDefault="006469B8"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B4D8D50" w14:textId="77777777" w:rsidR="00D00599" w:rsidRDefault="00D00599" w:rsidP="00AD58BD"/>
          <w:p w14:paraId="1D2B4CF4" w14:textId="12EA90D8" w:rsidR="00CF29EC" w:rsidRDefault="00CF29EC" w:rsidP="00AD58BD">
            <w:r>
              <w:t>TBD</w:t>
            </w:r>
          </w:p>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42" w:name="_Toc21505006"/>
      <w:bookmarkStart w:id="43" w:name="_Toc227033594"/>
    </w:p>
    <w:p w14:paraId="23AD1678" w14:textId="77777777" w:rsidR="00E52A92" w:rsidRDefault="00E52A92" w:rsidP="00874CDE"/>
    <w:p w14:paraId="64156E19" w14:textId="4507C0C3" w:rsidR="00874CDE" w:rsidRDefault="00874CDE" w:rsidP="00874CDE">
      <w:pPr>
        <w:pStyle w:val="Heading2"/>
      </w:pPr>
      <w:bookmarkStart w:id="44" w:name="_Toc37975681"/>
      <w:r>
        <w:lastRenderedPageBreak/>
        <w:t>Test 2</w:t>
      </w:r>
      <w:bookmarkEnd w:id="44"/>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316"/>
        <w:gridCol w:w="1606"/>
        <w:gridCol w:w="666"/>
        <w:gridCol w:w="2278"/>
        <w:gridCol w:w="1475"/>
      </w:tblGrid>
      <w:tr w:rsidR="00874CDE" w14:paraId="0C2F32BD" w14:textId="77777777" w:rsidTr="00C87C0C">
        <w:trPr>
          <w:cantSplit/>
          <w:trHeight w:val="201"/>
        </w:trPr>
        <w:tc>
          <w:tcPr>
            <w:tcW w:w="4614" w:type="dxa"/>
            <w:gridSpan w:val="3"/>
          </w:tcPr>
          <w:p w14:paraId="0608DCEC" w14:textId="580FA5CA" w:rsidR="00874CDE" w:rsidRDefault="00874CDE" w:rsidP="00AD58BD">
            <w:r>
              <w:t xml:space="preserve">Test No.: </w:t>
            </w:r>
            <w:r w:rsidR="00BF1845">
              <w:t>2</w:t>
            </w:r>
          </w:p>
        </w:tc>
        <w:tc>
          <w:tcPr>
            <w:tcW w:w="4419"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commentRangeStart w:id="45"/>
            <w:r w:rsidR="0006395A">
              <w:t>OR Filter</w:t>
            </w:r>
            <w:commentRangeEnd w:id="45"/>
            <w:r w:rsidR="00C16AB5">
              <w:rPr>
                <w:rStyle w:val="CommentReference"/>
              </w:rPr>
              <w:commentReference w:id="45"/>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C87C0C">
        <w:trPr>
          <w:cantSplit/>
          <w:trHeight w:val="557"/>
        </w:trPr>
        <w:tc>
          <w:tcPr>
            <w:tcW w:w="692" w:type="dxa"/>
          </w:tcPr>
          <w:p w14:paraId="51D1CC17" w14:textId="22AC4E0C" w:rsidR="0006395A" w:rsidRDefault="00874CDE" w:rsidP="00AD58BD">
            <w:r>
              <w:t>STEP</w:t>
            </w:r>
          </w:p>
        </w:tc>
        <w:tc>
          <w:tcPr>
            <w:tcW w:w="2316" w:type="dxa"/>
          </w:tcPr>
          <w:p w14:paraId="425FAC9B" w14:textId="113F8549" w:rsidR="008C782C" w:rsidRDefault="00874CDE" w:rsidP="00AD58BD">
            <w:r>
              <w:t>OPERATOR ACTION</w:t>
            </w:r>
          </w:p>
        </w:tc>
        <w:tc>
          <w:tcPr>
            <w:tcW w:w="2272" w:type="dxa"/>
            <w:gridSpan w:val="2"/>
          </w:tcPr>
          <w:p w14:paraId="704142F5" w14:textId="0788AEF1" w:rsidR="008C782C" w:rsidRDefault="00874CDE" w:rsidP="00AD58BD">
            <w:r>
              <w:t>PURPOSE</w:t>
            </w:r>
          </w:p>
        </w:tc>
        <w:tc>
          <w:tcPr>
            <w:tcW w:w="2278" w:type="dxa"/>
          </w:tcPr>
          <w:p w14:paraId="50C1C61D" w14:textId="1A7F264B" w:rsidR="00874CDE" w:rsidRDefault="00874CDE" w:rsidP="00AD58BD">
            <w:r>
              <w:t>EXEPCTED RESULTS</w:t>
            </w:r>
          </w:p>
        </w:tc>
        <w:tc>
          <w:tcPr>
            <w:tcW w:w="1475" w:type="dxa"/>
          </w:tcPr>
          <w:p w14:paraId="7690A766" w14:textId="1AECBFD9" w:rsidR="00331F9A" w:rsidRDefault="00874CDE" w:rsidP="00AD58BD">
            <w:r>
              <w:t>COMMENTS</w:t>
            </w:r>
          </w:p>
        </w:tc>
      </w:tr>
      <w:tr w:rsidR="00340518" w14:paraId="2E0C0905" w14:textId="77777777" w:rsidTr="00C87C0C">
        <w:trPr>
          <w:cantSplit/>
          <w:trHeight w:val="467"/>
        </w:trPr>
        <w:tc>
          <w:tcPr>
            <w:tcW w:w="692" w:type="dxa"/>
          </w:tcPr>
          <w:p w14:paraId="4544C962" w14:textId="0488D3A1" w:rsidR="00340518" w:rsidRDefault="00340518" w:rsidP="00AD58BD">
            <w:r>
              <w:t>1.</w:t>
            </w:r>
          </w:p>
        </w:tc>
        <w:tc>
          <w:tcPr>
            <w:tcW w:w="2316" w:type="dxa"/>
          </w:tcPr>
          <w:p w14:paraId="7AEE993A" w14:textId="7E0B7FF5" w:rsidR="00340518" w:rsidRDefault="00340518" w:rsidP="00AD58BD">
            <w:r>
              <w:t>Choose, File -&gt; Open and select TEST_DB.</w:t>
            </w:r>
          </w:p>
        </w:tc>
        <w:tc>
          <w:tcPr>
            <w:tcW w:w="2272" w:type="dxa"/>
            <w:gridSpan w:val="2"/>
          </w:tcPr>
          <w:p w14:paraId="2E79441A" w14:textId="3B7BC83A" w:rsidR="00340518" w:rsidRDefault="00340518" w:rsidP="00AD58BD">
            <w:r>
              <w:t>To populate the database edit window.</w:t>
            </w:r>
          </w:p>
        </w:tc>
        <w:tc>
          <w:tcPr>
            <w:tcW w:w="2278" w:type="dxa"/>
          </w:tcPr>
          <w:p w14:paraId="7D366100" w14:textId="3095DB1A" w:rsidR="00340518" w:rsidRDefault="002264FA" w:rsidP="00AD58BD">
            <w:r>
              <w:t>The database edit window is populated with BIG_TABLE, CONSTRAINT_TABLE, and TYPE_TABLE.</w:t>
            </w:r>
          </w:p>
        </w:tc>
        <w:tc>
          <w:tcPr>
            <w:tcW w:w="1475" w:type="dxa"/>
          </w:tcPr>
          <w:p w14:paraId="2A3428C0" w14:textId="77777777" w:rsidR="00340518" w:rsidRDefault="00340518" w:rsidP="00AD58BD"/>
        </w:tc>
      </w:tr>
      <w:tr w:rsidR="00340518" w14:paraId="2D056D55" w14:textId="77777777" w:rsidTr="00C87C0C">
        <w:trPr>
          <w:cantSplit/>
          <w:trHeight w:val="467"/>
        </w:trPr>
        <w:tc>
          <w:tcPr>
            <w:tcW w:w="692" w:type="dxa"/>
          </w:tcPr>
          <w:p w14:paraId="48978156" w14:textId="6E3EB13B" w:rsidR="00340518" w:rsidRDefault="00340518" w:rsidP="00AD58BD">
            <w:r>
              <w:t>2.</w:t>
            </w:r>
          </w:p>
        </w:tc>
        <w:tc>
          <w:tcPr>
            <w:tcW w:w="2316" w:type="dxa"/>
          </w:tcPr>
          <w:p w14:paraId="7749A3F8" w14:textId="0EC51B49" w:rsidR="00340518" w:rsidRDefault="00340518" w:rsidP="00AD58BD">
            <w:r>
              <w:t>Double click CONSTRAINT_TABLE</w:t>
            </w:r>
          </w:p>
        </w:tc>
        <w:tc>
          <w:tcPr>
            <w:tcW w:w="2272" w:type="dxa"/>
            <w:gridSpan w:val="2"/>
          </w:tcPr>
          <w:p w14:paraId="5F24583A" w14:textId="7F7B0754" w:rsidR="00340518" w:rsidRDefault="00340518" w:rsidP="00AD58BD">
            <w:r>
              <w:t>To open CONSTRAINT_TABLE table edit window.</w:t>
            </w:r>
          </w:p>
        </w:tc>
        <w:tc>
          <w:tcPr>
            <w:tcW w:w="2278" w:type="dxa"/>
          </w:tcPr>
          <w:p w14:paraId="1059A215" w14:textId="612B49E3" w:rsidR="00340518" w:rsidRDefault="002264FA" w:rsidP="00AD58BD">
            <w:r>
              <w:t>CONSTRAINT_TABLE table edit window is shown.</w:t>
            </w:r>
          </w:p>
        </w:tc>
        <w:tc>
          <w:tcPr>
            <w:tcW w:w="1475" w:type="dxa"/>
          </w:tcPr>
          <w:p w14:paraId="59ABC084" w14:textId="77777777" w:rsidR="00340518" w:rsidRDefault="00340518" w:rsidP="00AD58BD"/>
        </w:tc>
      </w:tr>
      <w:tr w:rsidR="00340518" w14:paraId="65F61B65" w14:textId="77777777" w:rsidTr="00C87C0C">
        <w:trPr>
          <w:cantSplit/>
          <w:trHeight w:val="467"/>
        </w:trPr>
        <w:tc>
          <w:tcPr>
            <w:tcW w:w="692" w:type="dxa"/>
          </w:tcPr>
          <w:p w14:paraId="6A4DF0A3" w14:textId="1204CB18" w:rsidR="00340518" w:rsidRDefault="00340518" w:rsidP="00AD58BD">
            <w:r>
              <w:t>3.</w:t>
            </w:r>
          </w:p>
        </w:tc>
        <w:tc>
          <w:tcPr>
            <w:tcW w:w="2316" w:type="dxa"/>
          </w:tcPr>
          <w:p w14:paraId="4B157E9F" w14:textId="1AFD11F3" w:rsidR="00340518" w:rsidRDefault="00340518" w:rsidP="00AD58BD">
            <w:r>
              <w:t>In the table edit window, select File -&gt; Or Filter</w:t>
            </w:r>
          </w:p>
        </w:tc>
        <w:tc>
          <w:tcPr>
            <w:tcW w:w="2272" w:type="dxa"/>
            <w:gridSpan w:val="2"/>
          </w:tcPr>
          <w:p w14:paraId="12A778B3" w14:textId="7AA4E383" w:rsidR="00340518" w:rsidRDefault="00340518" w:rsidP="00AD58BD">
            <w:r>
              <w:t>To ensure using the “or filter”</w:t>
            </w:r>
          </w:p>
        </w:tc>
        <w:tc>
          <w:tcPr>
            <w:tcW w:w="2278" w:type="dxa"/>
          </w:tcPr>
          <w:p w14:paraId="3DCE23D3" w14:textId="4B6B4B6F" w:rsidR="00340518" w:rsidRDefault="002B38E5" w:rsidP="00AD58BD">
            <w:r>
              <w:t>A mark is to the left of “Or Filter” in the file menu.</w:t>
            </w:r>
          </w:p>
        </w:tc>
        <w:tc>
          <w:tcPr>
            <w:tcW w:w="1475" w:type="dxa"/>
          </w:tcPr>
          <w:p w14:paraId="2841235B" w14:textId="77777777" w:rsidR="00340518" w:rsidRDefault="00340518" w:rsidP="00AD58BD"/>
        </w:tc>
      </w:tr>
      <w:tr w:rsidR="00340518" w14:paraId="19B96AF9" w14:textId="77777777" w:rsidTr="00C87C0C">
        <w:trPr>
          <w:cantSplit/>
          <w:trHeight w:val="467"/>
        </w:trPr>
        <w:tc>
          <w:tcPr>
            <w:tcW w:w="692" w:type="dxa"/>
          </w:tcPr>
          <w:p w14:paraId="3577A3A3" w14:textId="7EB99C8A" w:rsidR="00340518" w:rsidRDefault="00340518" w:rsidP="00AD58BD">
            <w:r>
              <w:t>4.</w:t>
            </w:r>
          </w:p>
        </w:tc>
        <w:tc>
          <w:tcPr>
            <w:tcW w:w="2316" w:type="dxa"/>
          </w:tcPr>
          <w:p w14:paraId="49CD6268" w14:textId="3C23A9EC" w:rsidR="002B38E5" w:rsidRDefault="00C87C0C" w:rsidP="00AD58BD">
            <w:r>
              <w:t xml:space="preserve">Enter “55” into the INDEX filter, “OPT01” in the DESCRIPTION filter, “2” in the RESTRICTION_TYPE filter, “2” in the ATTENTION1 filter, and </w:t>
            </w:r>
            <w:r w:rsidR="007A69F0">
              <w:t>“</w:t>
            </w:r>
            <w:r>
              <w:t>2</w:t>
            </w:r>
            <w:r w:rsidR="007A69F0">
              <w:t>”</w:t>
            </w:r>
            <w:r>
              <w:t xml:space="preserve"> in the ATTENTION2 filter.</w:t>
            </w:r>
          </w:p>
        </w:tc>
        <w:tc>
          <w:tcPr>
            <w:tcW w:w="2272" w:type="dxa"/>
            <w:gridSpan w:val="2"/>
          </w:tcPr>
          <w:p w14:paraId="6745007A" w14:textId="2DCBEBA8" w:rsidR="00340518" w:rsidRDefault="00340518" w:rsidP="00AD58BD">
            <w:r>
              <w:t xml:space="preserve">To </w:t>
            </w:r>
            <w:r w:rsidR="00C87C0C">
              <w:t>select rows matching INDEX:55 OR DESCRIPTION: OPT01 OR RESTRICTION_TYPE:2 OR ATTENTION1:2 or ATTENTION2:2</w:t>
            </w:r>
          </w:p>
        </w:tc>
        <w:tc>
          <w:tcPr>
            <w:tcW w:w="2278" w:type="dxa"/>
          </w:tcPr>
          <w:p w14:paraId="5D303A36" w14:textId="121E813B" w:rsidR="00340518" w:rsidRDefault="00340518" w:rsidP="00AD58BD">
            <w:r>
              <w:t>Only the rows with index 57 and index 55 should be selecte</w:t>
            </w:r>
            <w:r w:rsidR="00C87C0C">
              <w:t>d.</w:t>
            </w:r>
          </w:p>
        </w:tc>
        <w:tc>
          <w:tcPr>
            <w:tcW w:w="1475" w:type="dxa"/>
          </w:tcPr>
          <w:p w14:paraId="1E36070E" w14:textId="77777777" w:rsidR="00340518" w:rsidRDefault="00340518"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C87C0C">
        <w:trPr>
          <w:trHeight w:val="599"/>
        </w:trPr>
        <w:tc>
          <w:tcPr>
            <w:tcW w:w="4614" w:type="dxa"/>
            <w:gridSpan w:val="3"/>
          </w:tcPr>
          <w:p w14:paraId="339675A6" w14:textId="77777777" w:rsidR="00874CDE" w:rsidRDefault="00874CDE" w:rsidP="00AD58BD">
            <w:r>
              <w:t xml:space="preserve">Testing Team: </w:t>
            </w:r>
          </w:p>
          <w:p w14:paraId="693E48AA" w14:textId="77777777" w:rsidR="00CF29EC" w:rsidRDefault="00CF29EC" w:rsidP="00CF29EC"/>
          <w:p w14:paraId="2E2C2F88" w14:textId="15769D9E" w:rsidR="00874CDE" w:rsidRDefault="00CF29EC" w:rsidP="00CF29EC">
            <w:r>
              <w:t>TBD</w:t>
            </w:r>
          </w:p>
        </w:tc>
        <w:tc>
          <w:tcPr>
            <w:tcW w:w="4419"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46" w:name="_Toc37975682"/>
      <w:r>
        <w:lastRenderedPageBreak/>
        <w:t>Test 3</w:t>
      </w:r>
      <w:bookmarkEnd w:id="46"/>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34"/>
        <w:gridCol w:w="1575"/>
        <w:gridCol w:w="653"/>
        <w:gridCol w:w="2278"/>
        <w:gridCol w:w="1500"/>
      </w:tblGrid>
      <w:tr w:rsidR="006B73CE" w14:paraId="530A16AD" w14:textId="77777777" w:rsidTr="007A69F0">
        <w:trPr>
          <w:cantSplit/>
          <w:trHeight w:val="201"/>
        </w:trPr>
        <w:tc>
          <w:tcPr>
            <w:tcW w:w="4602" w:type="dxa"/>
            <w:gridSpan w:val="3"/>
          </w:tcPr>
          <w:p w14:paraId="20E1B7B2" w14:textId="022CFCF2" w:rsidR="006B73CE" w:rsidRDefault="006B73CE" w:rsidP="00AD58BD">
            <w:r>
              <w:t>Test No.: 3</w:t>
            </w:r>
          </w:p>
        </w:tc>
        <w:tc>
          <w:tcPr>
            <w:tcW w:w="4431"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commentRangeStart w:id="47"/>
            <w:r w:rsidR="00EC2775" w:rsidRPr="00F22538">
              <w:t>AND</w:t>
            </w:r>
            <w:r w:rsidRPr="00F22538">
              <w:t xml:space="preserve"> Filter</w:t>
            </w:r>
            <w:commentRangeEnd w:id="47"/>
            <w:r w:rsidR="00C16AB5">
              <w:rPr>
                <w:rStyle w:val="CommentReference"/>
              </w:rPr>
              <w:commentReference w:id="47"/>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7A69F0">
        <w:trPr>
          <w:cantSplit/>
          <w:trHeight w:val="467"/>
        </w:trPr>
        <w:tc>
          <w:tcPr>
            <w:tcW w:w="693" w:type="dxa"/>
          </w:tcPr>
          <w:p w14:paraId="50D5216C" w14:textId="0049B798" w:rsidR="0081030D" w:rsidRDefault="006B73CE" w:rsidP="00B25A52">
            <w:r>
              <w:t>STEP</w:t>
            </w:r>
          </w:p>
        </w:tc>
        <w:tc>
          <w:tcPr>
            <w:tcW w:w="2334" w:type="dxa"/>
          </w:tcPr>
          <w:p w14:paraId="6341022C" w14:textId="6E8F0899" w:rsidR="0081030D" w:rsidRDefault="006B73CE" w:rsidP="00B25A52">
            <w:r>
              <w:t>OPERATOR ACTION</w:t>
            </w:r>
          </w:p>
        </w:tc>
        <w:tc>
          <w:tcPr>
            <w:tcW w:w="2228" w:type="dxa"/>
            <w:gridSpan w:val="2"/>
          </w:tcPr>
          <w:p w14:paraId="2B3627B5" w14:textId="3E2D652B" w:rsidR="00036F55" w:rsidRDefault="006B73CE" w:rsidP="00B25A52">
            <w:r>
              <w:t>PURPOSE</w:t>
            </w:r>
          </w:p>
        </w:tc>
        <w:tc>
          <w:tcPr>
            <w:tcW w:w="2278" w:type="dxa"/>
          </w:tcPr>
          <w:p w14:paraId="419A7255" w14:textId="2704944D" w:rsidR="00036F55" w:rsidRDefault="006B73CE" w:rsidP="00AD58BD">
            <w:r>
              <w:t>EXEPCTED RESULTS</w:t>
            </w:r>
          </w:p>
        </w:tc>
        <w:tc>
          <w:tcPr>
            <w:tcW w:w="1500" w:type="dxa"/>
          </w:tcPr>
          <w:p w14:paraId="59ADEAE6" w14:textId="75BA0C76" w:rsidR="006B73CE" w:rsidRDefault="006B73CE" w:rsidP="00B25A52">
            <w:r>
              <w:t>COMMENTS</w:t>
            </w:r>
          </w:p>
        </w:tc>
      </w:tr>
      <w:tr w:rsidR="00B25A52" w14:paraId="5DAE0226" w14:textId="77777777" w:rsidTr="007A69F0">
        <w:trPr>
          <w:cantSplit/>
          <w:trHeight w:val="395"/>
        </w:trPr>
        <w:tc>
          <w:tcPr>
            <w:tcW w:w="693" w:type="dxa"/>
          </w:tcPr>
          <w:p w14:paraId="6708D3BB" w14:textId="3686A82E" w:rsidR="00B25A52" w:rsidRDefault="00B25A52" w:rsidP="00AD58BD">
            <w:r>
              <w:t>1.</w:t>
            </w:r>
          </w:p>
        </w:tc>
        <w:tc>
          <w:tcPr>
            <w:tcW w:w="2334" w:type="dxa"/>
          </w:tcPr>
          <w:p w14:paraId="58AFA7D1" w14:textId="627D7FEC" w:rsidR="00B25A52" w:rsidRDefault="00B25A52" w:rsidP="00AD58BD">
            <w:r>
              <w:t>Choose, File -&gt; Open and select TEST_DB.</w:t>
            </w:r>
          </w:p>
        </w:tc>
        <w:tc>
          <w:tcPr>
            <w:tcW w:w="2228" w:type="dxa"/>
            <w:gridSpan w:val="2"/>
          </w:tcPr>
          <w:p w14:paraId="65C5D291" w14:textId="539CF120" w:rsidR="00B25A52" w:rsidRDefault="00B25A52" w:rsidP="00AD58BD">
            <w:r>
              <w:t>To populate the database edit window.</w:t>
            </w:r>
          </w:p>
        </w:tc>
        <w:tc>
          <w:tcPr>
            <w:tcW w:w="2278" w:type="dxa"/>
          </w:tcPr>
          <w:p w14:paraId="712BF61D" w14:textId="000347FF" w:rsidR="00B25A52" w:rsidRDefault="002264FA" w:rsidP="00AD58BD">
            <w:r>
              <w:t>The database edit window is populated with BIG_TABLE, CONSTRAINT_TABLE, and TYPE_TABLE.</w:t>
            </w:r>
          </w:p>
        </w:tc>
        <w:tc>
          <w:tcPr>
            <w:tcW w:w="1500" w:type="dxa"/>
          </w:tcPr>
          <w:p w14:paraId="3E8DB6E3" w14:textId="77777777" w:rsidR="00B25A52" w:rsidRDefault="00B25A52" w:rsidP="00AD58BD"/>
        </w:tc>
      </w:tr>
      <w:tr w:rsidR="00B25A52" w14:paraId="55F88D29" w14:textId="77777777" w:rsidTr="007A69F0">
        <w:trPr>
          <w:cantSplit/>
          <w:trHeight w:val="395"/>
        </w:trPr>
        <w:tc>
          <w:tcPr>
            <w:tcW w:w="693" w:type="dxa"/>
          </w:tcPr>
          <w:p w14:paraId="713759DD" w14:textId="6FE8108A" w:rsidR="00B25A52" w:rsidRDefault="00B25A52" w:rsidP="00AD58BD">
            <w:r>
              <w:t>2.</w:t>
            </w:r>
          </w:p>
        </w:tc>
        <w:tc>
          <w:tcPr>
            <w:tcW w:w="2334" w:type="dxa"/>
          </w:tcPr>
          <w:p w14:paraId="737F773B" w14:textId="21B01E90" w:rsidR="00B25A52" w:rsidRDefault="00B25A52" w:rsidP="00AD58BD">
            <w:r>
              <w:t>Double click CONSTRAINT_TABLE</w:t>
            </w:r>
          </w:p>
        </w:tc>
        <w:tc>
          <w:tcPr>
            <w:tcW w:w="2228" w:type="dxa"/>
            <w:gridSpan w:val="2"/>
          </w:tcPr>
          <w:p w14:paraId="7CB05660" w14:textId="77777777" w:rsidR="00B25A52" w:rsidRDefault="00B25A52" w:rsidP="00B25A52">
            <w:r>
              <w:t>To open CONSTRAINT_TABLE table edit window.</w:t>
            </w:r>
          </w:p>
          <w:p w14:paraId="7C0E0DB0" w14:textId="77777777" w:rsidR="00B25A52" w:rsidRDefault="00B25A52" w:rsidP="00AD58BD"/>
        </w:tc>
        <w:tc>
          <w:tcPr>
            <w:tcW w:w="2278" w:type="dxa"/>
          </w:tcPr>
          <w:p w14:paraId="4230117F" w14:textId="7A4D372C" w:rsidR="00B25A52" w:rsidRDefault="002264FA" w:rsidP="00AD58BD">
            <w:r>
              <w:t>CONSTRAINT_TABLE table edit window is shown.</w:t>
            </w:r>
          </w:p>
        </w:tc>
        <w:tc>
          <w:tcPr>
            <w:tcW w:w="1500" w:type="dxa"/>
          </w:tcPr>
          <w:p w14:paraId="491C1904" w14:textId="77777777" w:rsidR="00B25A52" w:rsidRDefault="00B25A52" w:rsidP="00AD58BD"/>
        </w:tc>
      </w:tr>
      <w:tr w:rsidR="00B25A52" w14:paraId="5B76F9BC" w14:textId="77777777" w:rsidTr="007A69F0">
        <w:trPr>
          <w:cantSplit/>
          <w:trHeight w:val="395"/>
        </w:trPr>
        <w:tc>
          <w:tcPr>
            <w:tcW w:w="693" w:type="dxa"/>
          </w:tcPr>
          <w:p w14:paraId="41577B80" w14:textId="171A5BD2" w:rsidR="00B25A52" w:rsidRDefault="00B25A52" w:rsidP="00AD58BD">
            <w:r>
              <w:t>3.</w:t>
            </w:r>
          </w:p>
        </w:tc>
        <w:tc>
          <w:tcPr>
            <w:tcW w:w="2334" w:type="dxa"/>
          </w:tcPr>
          <w:p w14:paraId="5429B8C3" w14:textId="548407C2" w:rsidR="00B25A52" w:rsidRDefault="00B25A52" w:rsidP="00AD58BD">
            <w:r>
              <w:t>In the table edit window, select File -&gt; And Filter</w:t>
            </w:r>
          </w:p>
        </w:tc>
        <w:tc>
          <w:tcPr>
            <w:tcW w:w="2228" w:type="dxa"/>
            <w:gridSpan w:val="2"/>
          </w:tcPr>
          <w:p w14:paraId="5FA1F3D2" w14:textId="443632FB" w:rsidR="00B25A52" w:rsidRDefault="00B25A52" w:rsidP="00AD58BD">
            <w:r>
              <w:t>To ensure using the “AND filter”</w:t>
            </w:r>
          </w:p>
        </w:tc>
        <w:tc>
          <w:tcPr>
            <w:tcW w:w="2278" w:type="dxa"/>
          </w:tcPr>
          <w:p w14:paraId="6313971A" w14:textId="5B9D91DF" w:rsidR="00B25A52" w:rsidRDefault="00DE3295" w:rsidP="00AD58BD">
            <w:r>
              <w:t>A mark is to the left of “And Filter” in the file menu.</w:t>
            </w:r>
          </w:p>
        </w:tc>
        <w:tc>
          <w:tcPr>
            <w:tcW w:w="1500" w:type="dxa"/>
          </w:tcPr>
          <w:p w14:paraId="0198BC28" w14:textId="77777777" w:rsidR="00B25A52" w:rsidRDefault="00B25A52" w:rsidP="00AD58BD"/>
        </w:tc>
      </w:tr>
      <w:tr w:rsidR="00B25A52" w14:paraId="18C665E8" w14:textId="77777777" w:rsidTr="007A69F0">
        <w:trPr>
          <w:cantSplit/>
          <w:trHeight w:val="395"/>
        </w:trPr>
        <w:tc>
          <w:tcPr>
            <w:tcW w:w="693" w:type="dxa"/>
          </w:tcPr>
          <w:p w14:paraId="57F21F2F" w14:textId="0AB9B1DD" w:rsidR="00B25A52" w:rsidRDefault="00B25A52" w:rsidP="00AD58BD">
            <w:r>
              <w:t>4.</w:t>
            </w:r>
          </w:p>
        </w:tc>
        <w:tc>
          <w:tcPr>
            <w:tcW w:w="2334" w:type="dxa"/>
          </w:tcPr>
          <w:p w14:paraId="7EA34535" w14:textId="76BAE5A7" w:rsidR="00B25A52" w:rsidRDefault="007A69F0" w:rsidP="00AD58BD">
            <w:r>
              <w:t>Enter “55” into the INDEX filter, “OPT02” in the DESCRIPTION filter, “RESTRICTED” in the RESTRICTION_TYPE filter, “0” in the ATTENTION1 filter, and “DISABLE” in the ATTENTION2 filter.</w:t>
            </w:r>
          </w:p>
        </w:tc>
        <w:tc>
          <w:tcPr>
            <w:tcW w:w="2228" w:type="dxa"/>
            <w:gridSpan w:val="2"/>
          </w:tcPr>
          <w:p w14:paraId="58A2FB1D" w14:textId="72F40CB5" w:rsidR="00B25A52" w:rsidRDefault="00B25A52" w:rsidP="00AD58BD">
            <w:r>
              <w:t>Only the rows matching every filter should show for AND condition</w:t>
            </w:r>
          </w:p>
        </w:tc>
        <w:tc>
          <w:tcPr>
            <w:tcW w:w="2278" w:type="dxa"/>
          </w:tcPr>
          <w:p w14:paraId="7F8860EC" w14:textId="38584AAF" w:rsidR="00B25A52" w:rsidRDefault="00B25A52" w:rsidP="00AD58BD">
            <w:r>
              <w:t>Only the row with index 55 should be selected.</w:t>
            </w:r>
          </w:p>
        </w:tc>
        <w:tc>
          <w:tcPr>
            <w:tcW w:w="1500" w:type="dxa"/>
          </w:tcPr>
          <w:p w14:paraId="2DFB3253" w14:textId="77777777" w:rsidR="00B25A52" w:rsidRDefault="00B25A52" w:rsidP="00AD58BD"/>
        </w:tc>
      </w:tr>
      <w:tr w:rsidR="00B25A52" w14:paraId="0A7F9993" w14:textId="77777777" w:rsidTr="007A69F0">
        <w:trPr>
          <w:cantSplit/>
          <w:trHeight w:val="395"/>
        </w:trPr>
        <w:tc>
          <w:tcPr>
            <w:tcW w:w="693" w:type="dxa"/>
          </w:tcPr>
          <w:p w14:paraId="1D2E7EE3" w14:textId="5BE33E46" w:rsidR="00B25A52" w:rsidRDefault="00B25A52" w:rsidP="00AD58BD">
            <w:r>
              <w:t>5.</w:t>
            </w:r>
          </w:p>
        </w:tc>
        <w:tc>
          <w:tcPr>
            <w:tcW w:w="2334" w:type="dxa"/>
          </w:tcPr>
          <w:p w14:paraId="1BC67F97" w14:textId="698772F0" w:rsidR="00B25A52" w:rsidRDefault="00B25A52" w:rsidP="00AD58BD">
            <w:r>
              <w:t xml:space="preserve">Change the </w:t>
            </w:r>
            <w:r w:rsidR="0012354B">
              <w:t>ATTENTION2</w:t>
            </w:r>
            <w:r>
              <w:t xml:space="preserve"> filter to </w:t>
            </w:r>
            <w:r w:rsidR="0012354B">
              <w:t>“</w:t>
            </w:r>
            <w:r>
              <w:t>CORRECT</w:t>
            </w:r>
            <w:r w:rsidR="0012354B">
              <w:t>”</w:t>
            </w:r>
          </w:p>
        </w:tc>
        <w:tc>
          <w:tcPr>
            <w:tcW w:w="2228" w:type="dxa"/>
            <w:gridSpan w:val="2"/>
          </w:tcPr>
          <w:p w14:paraId="29199561" w14:textId="30318CAC" w:rsidR="00B25A52" w:rsidRDefault="00B25A52" w:rsidP="00AD58BD">
            <w:r>
              <w:t>Make one filter not match</w:t>
            </w:r>
            <w:r w:rsidR="00A72DD8">
              <w:t xml:space="preserve"> (ATTENTION2 column filter)</w:t>
            </w:r>
            <w:r>
              <w:t xml:space="preserve"> to make sure it isn’t just checking the first filter only and displaying the row since then.</w:t>
            </w:r>
          </w:p>
        </w:tc>
        <w:tc>
          <w:tcPr>
            <w:tcW w:w="2278" w:type="dxa"/>
          </w:tcPr>
          <w:p w14:paraId="558475B1" w14:textId="20F3F388" w:rsidR="00B25A52" w:rsidRDefault="00B25A52" w:rsidP="00AD58BD">
            <w:r>
              <w:t>No rows should be showing.</w:t>
            </w:r>
          </w:p>
        </w:tc>
        <w:tc>
          <w:tcPr>
            <w:tcW w:w="1500" w:type="dxa"/>
          </w:tcPr>
          <w:p w14:paraId="55A3DDC4" w14:textId="77777777" w:rsidR="00B25A52" w:rsidRDefault="00B25A52"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7A69F0">
        <w:trPr>
          <w:trHeight w:val="599"/>
        </w:trPr>
        <w:tc>
          <w:tcPr>
            <w:tcW w:w="4602" w:type="dxa"/>
            <w:gridSpan w:val="3"/>
          </w:tcPr>
          <w:p w14:paraId="04E828E8" w14:textId="77777777" w:rsidR="006B73CE" w:rsidRDefault="006B73CE" w:rsidP="00AD58BD">
            <w:r>
              <w:t xml:space="preserve">Testing Team: </w:t>
            </w:r>
          </w:p>
          <w:p w14:paraId="0289738B" w14:textId="77777777" w:rsidR="00CF29EC" w:rsidRDefault="00CF29EC" w:rsidP="00CF29EC"/>
          <w:p w14:paraId="5975F2CB" w14:textId="6E22575C" w:rsidR="006B73CE" w:rsidRDefault="00CF29EC" w:rsidP="00CF29EC">
            <w:r>
              <w:t>TBD</w:t>
            </w:r>
          </w:p>
        </w:tc>
        <w:tc>
          <w:tcPr>
            <w:tcW w:w="4431"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48" w:name="_Toc37975683"/>
      <w:r>
        <w:lastRenderedPageBreak/>
        <w:t>Test 4</w:t>
      </w:r>
      <w:bookmarkEnd w:id="48"/>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11F43C8B" w:rsidR="00976AE2" w:rsidRDefault="00976AE2" w:rsidP="00976AE2">
      <w:r w:rsidRPr="00B34944">
        <w:rPr>
          <w:b/>
          <w:bCs/>
        </w:rPr>
        <w:t>Notes:</w:t>
      </w:r>
      <w:r w:rsidRPr="00B34944">
        <w:t xml:space="preserve"> </w:t>
      </w:r>
      <w:r w:rsidR="00F64174">
        <w:t xml:space="preserve">This tests grammar described in the filter help section with different operations as well as checking single values are converted to double precision.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9"/>
        <w:gridCol w:w="1204"/>
        <w:gridCol w:w="451"/>
        <w:gridCol w:w="2278"/>
        <w:gridCol w:w="1948"/>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02397D">
        <w:trPr>
          <w:cantSplit/>
          <w:trHeight w:val="323"/>
        </w:trPr>
        <w:tc>
          <w:tcPr>
            <w:tcW w:w="625" w:type="dxa"/>
          </w:tcPr>
          <w:p w14:paraId="0B712216" w14:textId="77777777" w:rsidR="00976AE2" w:rsidRDefault="00976AE2" w:rsidP="00AD58BD">
            <w:r>
              <w:t>STEP</w:t>
            </w:r>
          </w:p>
          <w:p w14:paraId="0E355AE5" w14:textId="77777777" w:rsidR="00976AE2" w:rsidRDefault="00976AE2" w:rsidP="00AD58BD"/>
          <w:p w14:paraId="2FECBFCF" w14:textId="491C635C" w:rsidR="00692306" w:rsidRDefault="00692306" w:rsidP="00AD58BD"/>
        </w:tc>
        <w:tc>
          <w:tcPr>
            <w:tcW w:w="2619" w:type="dxa"/>
          </w:tcPr>
          <w:p w14:paraId="59D19DAD" w14:textId="56D273DE" w:rsidR="00090371" w:rsidRDefault="00976AE2" w:rsidP="00AD58BD">
            <w:r>
              <w:t>OPERATOR ACTION</w:t>
            </w:r>
          </w:p>
        </w:tc>
        <w:tc>
          <w:tcPr>
            <w:tcW w:w="1705" w:type="dxa"/>
            <w:gridSpan w:val="2"/>
          </w:tcPr>
          <w:p w14:paraId="011661CB" w14:textId="3CFF17F3" w:rsidR="00090371" w:rsidRDefault="00976AE2" w:rsidP="00AD58BD">
            <w:r>
              <w:t>PURPOSE</w:t>
            </w:r>
          </w:p>
        </w:tc>
        <w:tc>
          <w:tcPr>
            <w:tcW w:w="1980" w:type="dxa"/>
          </w:tcPr>
          <w:p w14:paraId="24818BA3" w14:textId="28840625" w:rsidR="00090371" w:rsidRDefault="00976AE2" w:rsidP="00AD58BD">
            <w:r>
              <w:t>EXEPCTED RESULTS</w:t>
            </w:r>
          </w:p>
        </w:tc>
        <w:tc>
          <w:tcPr>
            <w:tcW w:w="2104" w:type="dxa"/>
          </w:tcPr>
          <w:p w14:paraId="04FF1842" w14:textId="6256E12F" w:rsidR="00976AE2" w:rsidRDefault="00976AE2" w:rsidP="00AD58BD">
            <w:r>
              <w:t>COMMENTS</w:t>
            </w:r>
          </w:p>
        </w:tc>
      </w:tr>
      <w:tr w:rsidR="0002397D" w14:paraId="0822266B" w14:textId="77777777" w:rsidTr="0002397D">
        <w:trPr>
          <w:cantSplit/>
          <w:trHeight w:val="332"/>
        </w:trPr>
        <w:tc>
          <w:tcPr>
            <w:tcW w:w="625" w:type="dxa"/>
          </w:tcPr>
          <w:p w14:paraId="7B9B4BE2" w14:textId="7C378B4F" w:rsidR="0002397D" w:rsidRDefault="0002397D" w:rsidP="00AD58BD">
            <w:r>
              <w:t>1.</w:t>
            </w:r>
          </w:p>
        </w:tc>
        <w:tc>
          <w:tcPr>
            <w:tcW w:w="2619" w:type="dxa"/>
          </w:tcPr>
          <w:p w14:paraId="0FBB1C42" w14:textId="28145BC2" w:rsidR="0002397D" w:rsidRDefault="0002397D" w:rsidP="00AD58BD">
            <w:r>
              <w:t>Choose, File -&gt; Open and select TEST_DB.</w:t>
            </w:r>
          </w:p>
        </w:tc>
        <w:tc>
          <w:tcPr>
            <w:tcW w:w="1705" w:type="dxa"/>
            <w:gridSpan w:val="2"/>
          </w:tcPr>
          <w:p w14:paraId="1837CCE5" w14:textId="014F34A5" w:rsidR="0002397D" w:rsidRDefault="0002397D" w:rsidP="00AD58BD">
            <w:r>
              <w:t>To populate the database edit window.</w:t>
            </w:r>
          </w:p>
        </w:tc>
        <w:tc>
          <w:tcPr>
            <w:tcW w:w="1980" w:type="dxa"/>
          </w:tcPr>
          <w:p w14:paraId="2FBC3A85" w14:textId="18EDA30F" w:rsidR="0002397D" w:rsidRDefault="002264FA" w:rsidP="00AD58BD">
            <w:r>
              <w:t>The database edit window is populated with BIG_TABLE, CONSTRAINT_TABLE, and TYPE_TABLE.</w:t>
            </w:r>
          </w:p>
        </w:tc>
        <w:tc>
          <w:tcPr>
            <w:tcW w:w="2104" w:type="dxa"/>
          </w:tcPr>
          <w:p w14:paraId="631DC52C" w14:textId="77777777" w:rsidR="0002397D" w:rsidRDefault="0002397D" w:rsidP="00AD58BD"/>
        </w:tc>
      </w:tr>
      <w:tr w:rsidR="0002397D" w14:paraId="21BC6987" w14:textId="77777777" w:rsidTr="0002397D">
        <w:trPr>
          <w:cantSplit/>
          <w:trHeight w:val="332"/>
        </w:trPr>
        <w:tc>
          <w:tcPr>
            <w:tcW w:w="625" w:type="dxa"/>
          </w:tcPr>
          <w:p w14:paraId="3D678311" w14:textId="60EC73F9" w:rsidR="0002397D" w:rsidRDefault="0002397D" w:rsidP="00AD58BD">
            <w:r>
              <w:t>2.</w:t>
            </w:r>
          </w:p>
        </w:tc>
        <w:tc>
          <w:tcPr>
            <w:tcW w:w="2619" w:type="dxa"/>
          </w:tcPr>
          <w:p w14:paraId="471BE663" w14:textId="14B1992E" w:rsidR="0002397D" w:rsidRDefault="0002397D" w:rsidP="00AD58BD">
            <w:r>
              <w:t>Double click TYPE_TABLE</w:t>
            </w:r>
          </w:p>
        </w:tc>
        <w:tc>
          <w:tcPr>
            <w:tcW w:w="1705" w:type="dxa"/>
            <w:gridSpan w:val="2"/>
          </w:tcPr>
          <w:p w14:paraId="14623B2F" w14:textId="12F643E2" w:rsidR="0002397D" w:rsidRDefault="0002397D" w:rsidP="00AD58BD">
            <w:r>
              <w:t>To open TYPE_TABLE table edit window.</w:t>
            </w:r>
          </w:p>
        </w:tc>
        <w:tc>
          <w:tcPr>
            <w:tcW w:w="1980" w:type="dxa"/>
          </w:tcPr>
          <w:p w14:paraId="17853E09" w14:textId="7F4A8373" w:rsidR="0002397D" w:rsidRDefault="002264FA" w:rsidP="00AD58BD">
            <w:r>
              <w:t>TYPE_TABLE table edit window is shown.</w:t>
            </w:r>
          </w:p>
        </w:tc>
        <w:tc>
          <w:tcPr>
            <w:tcW w:w="2104" w:type="dxa"/>
          </w:tcPr>
          <w:p w14:paraId="6DA9AF71" w14:textId="77777777" w:rsidR="0002397D" w:rsidRDefault="0002397D" w:rsidP="00AD58BD"/>
        </w:tc>
      </w:tr>
      <w:tr w:rsidR="0002397D" w14:paraId="466EB2F6" w14:textId="77777777" w:rsidTr="0002397D">
        <w:trPr>
          <w:cantSplit/>
          <w:trHeight w:val="332"/>
        </w:trPr>
        <w:tc>
          <w:tcPr>
            <w:tcW w:w="625" w:type="dxa"/>
          </w:tcPr>
          <w:p w14:paraId="387C209B" w14:textId="66543FB1" w:rsidR="0002397D" w:rsidRDefault="0002397D" w:rsidP="00AD58BD">
            <w:r>
              <w:t>3.</w:t>
            </w:r>
          </w:p>
        </w:tc>
        <w:tc>
          <w:tcPr>
            <w:tcW w:w="2619" w:type="dxa"/>
          </w:tcPr>
          <w:p w14:paraId="0CFBA324" w14:textId="0BD92680" w:rsidR="0002397D" w:rsidRDefault="0002397D" w:rsidP="00AD58BD">
            <w:r>
              <w:t xml:space="preserve">In the second filter (under FIELD_SMALLINT column) enter </w:t>
            </w:r>
            <w:r w:rsidR="0012354B">
              <w:t>“</w:t>
            </w:r>
            <w:r w:rsidRPr="00090371">
              <w:t>((&lt; 6 &amp;&amp; &gt; 3) &amp;&amp; !5.0)</w:t>
            </w:r>
            <w:r w:rsidR="0012354B">
              <w:t>”</w:t>
            </w:r>
            <w:r>
              <w:t xml:space="preserve"> and press enter.</w:t>
            </w:r>
          </w:p>
        </w:tc>
        <w:tc>
          <w:tcPr>
            <w:tcW w:w="1705" w:type="dxa"/>
            <w:gridSpan w:val="2"/>
          </w:tcPr>
          <w:p w14:paraId="2CAE64D6" w14:textId="163F921A" w:rsidR="0002397D" w:rsidRDefault="0002397D" w:rsidP="00AD58BD">
            <w:r>
              <w:t>To filter out numbers between 3 and 6 that are not 5.</w:t>
            </w:r>
          </w:p>
        </w:tc>
        <w:tc>
          <w:tcPr>
            <w:tcW w:w="1980" w:type="dxa"/>
          </w:tcPr>
          <w:p w14:paraId="395F2788" w14:textId="1CCBD830" w:rsidR="0002397D" w:rsidRDefault="0002397D" w:rsidP="00AD58BD">
            <w:r>
              <w:t>Only the seven rows with 4 in the FIELD_SMALLINT column should be showing.</w:t>
            </w:r>
          </w:p>
        </w:tc>
        <w:tc>
          <w:tcPr>
            <w:tcW w:w="2104" w:type="dxa"/>
          </w:tcPr>
          <w:p w14:paraId="127C5251" w14:textId="1CD6074F" w:rsidR="0002397D" w:rsidRDefault="0002397D" w:rsidP="00AD58BD"/>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367E69A6" w14:textId="77777777" w:rsidR="00CF29EC" w:rsidRDefault="00CF29EC" w:rsidP="00CF29EC"/>
          <w:p w14:paraId="0961C5F0" w14:textId="2AA7CE36" w:rsidR="00976AE2" w:rsidRDefault="00CF29EC" w:rsidP="00CF29EC">
            <w:r>
              <w:t>TBD</w:t>
            </w:r>
          </w:p>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49" w:name="_Toc37975684"/>
      <w:r>
        <w:lastRenderedPageBreak/>
        <w:t>Test 5</w:t>
      </w:r>
      <w:bookmarkEnd w:id="49"/>
    </w:p>
    <w:p w14:paraId="405C8F6A" w14:textId="77777777" w:rsidR="00976AE2" w:rsidRDefault="00976AE2" w:rsidP="00976AE2"/>
    <w:p w14:paraId="39F6B890" w14:textId="38551EAE" w:rsidR="00976AE2" w:rsidRPr="004C24BE" w:rsidRDefault="00976AE2" w:rsidP="00976AE2">
      <w:r w:rsidRPr="00B34944">
        <w:rPr>
          <w:b/>
          <w:bCs/>
        </w:rPr>
        <w:t xml:space="preserve">Objective: </w:t>
      </w:r>
      <w:r w:rsidR="004C24BE">
        <w:t>To test the replace</w:t>
      </w:r>
      <w:r w:rsidR="00663140">
        <w:t xml:space="preserve"> all</w:t>
      </w:r>
      <w:r w:rsidR="004C24BE">
        <w:t xml:space="preserve"> functionality</w:t>
      </w:r>
      <w:r w:rsidR="00DB710F">
        <w:t>.</w:t>
      </w:r>
    </w:p>
    <w:p w14:paraId="0434CF4F" w14:textId="68BA231B" w:rsidR="00976AE2" w:rsidRDefault="00976AE2" w:rsidP="00976AE2">
      <w:r w:rsidRPr="00B34944">
        <w:rPr>
          <w:b/>
          <w:bCs/>
        </w:rPr>
        <w:t>Notes:</w:t>
      </w:r>
      <w:r w:rsidRPr="00B34944">
        <w:t xml:space="preserve"> </w:t>
      </w:r>
      <w:r w:rsidR="004C24BE">
        <w:t>The search help screen</w:t>
      </w:r>
      <w:r w:rsidR="00A70D00">
        <w:t xml:space="preserve"> which assists in explaining the replacing functionality</w:t>
      </w:r>
      <w:r w:rsidR="004C24BE">
        <w:t xml:space="preserve">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307"/>
        <w:gridCol w:w="1609"/>
        <w:gridCol w:w="629"/>
        <w:gridCol w:w="2278"/>
        <w:gridCol w:w="1527"/>
      </w:tblGrid>
      <w:tr w:rsidR="00976AE2" w14:paraId="4021CC0B" w14:textId="77777777" w:rsidTr="00A90BCA">
        <w:trPr>
          <w:cantSplit/>
          <w:trHeight w:val="201"/>
        </w:trPr>
        <w:tc>
          <w:tcPr>
            <w:tcW w:w="4599" w:type="dxa"/>
            <w:gridSpan w:val="3"/>
          </w:tcPr>
          <w:p w14:paraId="7901B947" w14:textId="414D12DE" w:rsidR="00976AE2" w:rsidRDefault="00976AE2" w:rsidP="00AD58BD">
            <w:r>
              <w:t xml:space="preserve">Test No.: </w:t>
            </w:r>
            <w:r w:rsidR="00262BA7">
              <w:t>5</w:t>
            </w:r>
          </w:p>
        </w:tc>
        <w:tc>
          <w:tcPr>
            <w:tcW w:w="4434"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6B946E37" w:rsidR="00976AE2" w:rsidRPr="00E47986" w:rsidRDefault="00976AE2" w:rsidP="00AD58BD">
            <w:r w:rsidRPr="00E47986">
              <w:t xml:space="preserve">Test title:  </w:t>
            </w:r>
            <w:commentRangeStart w:id="50"/>
            <w:r w:rsidR="004C24BE">
              <w:t>Replace</w:t>
            </w:r>
            <w:r w:rsidR="008419B5">
              <w:t xml:space="preserve"> All</w:t>
            </w:r>
            <w:commentRangeEnd w:id="50"/>
            <w:r w:rsidR="00C16AB5">
              <w:rPr>
                <w:rStyle w:val="CommentReference"/>
              </w:rPr>
              <w:commentReference w:id="50"/>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90BCA">
        <w:trPr>
          <w:cantSplit/>
          <w:trHeight w:val="431"/>
        </w:trPr>
        <w:tc>
          <w:tcPr>
            <w:tcW w:w="683" w:type="dxa"/>
          </w:tcPr>
          <w:p w14:paraId="5F078676" w14:textId="576490D8" w:rsidR="007E2150" w:rsidRDefault="00976AE2" w:rsidP="00012EA2">
            <w:r>
              <w:t>STEP</w:t>
            </w:r>
          </w:p>
        </w:tc>
        <w:tc>
          <w:tcPr>
            <w:tcW w:w="2307" w:type="dxa"/>
          </w:tcPr>
          <w:p w14:paraId="168AAA1B" w14:textId="00F32A60" w:rsidR="007E2150" w:rsidRDefault="00976AE2" w:rsidP="00012EA2">
            <w:r>
              <w:t>OPERATOR ACTION</w:t>
            </w:r>
          </w:p>
        </w:tc>
        <w:tc>
          <w:tcPr>
            <w:tcW w:w="2238" w:type="dxa"/>
            <w:gridSpan w:val="2"/>
          </w:tcPr>
          <w:p w14:paraId="3262B7B1" w14:textId="56171F9C" w:rsidR="00252AEB" w:rsidRDefault="00976AE2" w:rsidP="00012EA2">
            <w:r>
              <w:t>PURPOSE</w:t>
            </w:r>
          </w:p>
        </w:tc>
        <w:tc>
          <w:tcPr>
            <w:tcW w:w="2278" w:type="dxa"/>
          </w:tcPr>
          <w:p w14:paraId="67D6E494" w14:textId="24DAB1F5" w:rsidR="00651DBF" w:rsidRDefault="00976AE2" w:rsidP="00012EA2">
            <w:r>
              <w:t>EXEPCTED RESULTS</w:t>
            </w:r>
          </w:p>
        </w:tc>
        <w:tc>
          <w:tcPr>
            <w:tcW w:w="1527" w:type="dxa"/>
          </w:tcPr>
          <w:p w14:paraId="0561F1CF" w14:textId="74E9C9FC" w:rsidR="005912F0" w:rsidRDefault="00976AE2" w:rsidP="00012EA2">
            <w:r>
              <w:t>COMMENTS</w:t>
            </w:r>
          </w:p>
        </w:tc>
      </w:tr>
      <w:tr w:rsidR="00012EA2" w14:paraId="5C1DB33B" w14:textId="77777777" w:rsidTr="00A90BCA">
        <w:trPr>
          <w:cantSplit/>
          <w:trHeight w:val="35"/>
        </w:trPr>
        <w:tc>
          <w:tcPr>
            <w:tcW w:w="683" w:type="dxa"/>
          </w:tcPr>
          <w:p w14:paraId="538577BA" w14:textId="72AA4A47" w:rsidR="00012EA2" w:rsidRDefault="00012EA2" w:rsidP="00AD58BD">
            <w:r>
              <w:t>1.</w:t>
            </w:r>
          </w:p>
        </w:tc>
        <w:tc>
          <w:tcPr>
            <w:tcW w:w="2307" w:type="dxa"/>
          </w:tcPr>
          <w:p w14:paraId="424F07E4" w14:textId="158F1C5A" w:rsidR="00012EA2" w:rsidRDefault="00012EA2" w:rsidP="00AD58BD">
            <w:r>
              <w:t>Choose, File -&gt; Open and select TEST_DB.</w:t>
            </w:r>
          </w:p>
        </w:tc>
        <w:tc>
          <w:tcPr>
            <w:tcW w:w="2238" w:type="dxa"/>
            <w:gridSpan w:val="2"/>
          </w:tcPr>
          <w:p w14:paraId="127419C5" w14:textId="77777777" w:rsidR="00012EA2" w:rsidRDefault="00012EA2" w:rsidP="00012EA2">
            <w:r>
              <w:t>To populate the database edit window.</w:t>
            </w:r>
          </w:p>
          <w:p w14:paraId="6CEE9030" w14:textId="77777777" w:rsidR="00012EA2" w:rsidRDefault="00012EA2" w:rsidP="00AD58BD"/>
        </w:tc>
        <w:tc>
          <w:tcPr>
            <w:tcW w:w="2278" w:type="dxa"/>
          </w:tcPr>
          <w:p w14:paraId="171E83E4" w14:textId="6F952A60" w:rsidR="00012EA2" w:rsidRDefault="002264FA" w:rsidP="00AD58BD">
            <w:r>
              <w:t>The database edit window is populated with BIG_TABLE, CONSTRAINT_TABLE, and TYPE_TABLE.</w:t>
            </w:r>
          </w:p>
        </w:tc>
        <w:tc>
          <w:tcPr>
            <w:tcW w:w="1527" w:type="dxa"/>
          </w:tcPr>
          <w:p w14:paraId="08B67E73" w14:textId="77777777" w:rsidR="00012EA2" w:rsidRDefault="00012EA2" w:rsidP="00AD58BD"/>
        </w:tc>
      </w:tr>
      <w:tr w:rsidR="00012EA2" w14:paraId="25C523F6" w14:textId="77777777" w:rsidTr="00A90BCA">
        <w:trPr>
          <w:cantSplit/>
          <w:trHeight w:val="35"/>
        </w:trPr>
        <w:tc>
          <w:tcPr>
            <w:tcW w:w="683" w:type="dxa"/>
          </w:tcPr>
          <w:p w14:paraId="4A906027" w14:textId="66C80DA1" w:rsidR="00012EA2" w:rsidRDefault="00012EA2" w:rsidP="00AD58BD">
            <w:r>
              <w:t>2.</w:t>
            </w:r>
          </w:p>
        </w:tc>
        <w:tc>
          <w:tcPr>
            <w:tcW w:w="2307" w:type="dxa"/>
          </w:tcPr>
          <w:p w14:paraId="1FC5983A" w14:textId="34DC661F" w:rsidR="00012EA2" w:rsidRDefault="00012EA2" w:rsidP="00AD58BD">
            <w:r>
              <w:t>Double click CONSTRAINT_TABLE</w:t>
            </w:r>
          </w:p>
        </w:tc>
        <w:tc>
          <w:tcPr>
            <w:tcW w:w="2238" w:type="dxa"/>
            <w:gridSpan w:val="2"/>
          </w:tcPr>
          <w:p w14:paraId="1AC68318" w14:textId="77777777" w:rsidR="00012EA2" w:rsidRDefault="00012EA2" w:rsidP="00012EA2">
            <w:r>
              <w:t>To open CONSTRAINT_TABLE table edit window.</w:t>
            </w:r>
          </w:p>
          <w:p w14:paraId="7A6DBDA9" w14:textId="77777777" w:rsidR="00012EA2" w:rsidRDefault="00012EA2" w:rsidP="00AD58BD"/>
        </w:tc>
        <w:tc>
          <w:tcPr>
            <w:tcW w:w="2278" w:type="dxa"/>
          </w:tcPr>
          <w:p w14:paraId="5F11FF5E" w14:textId="5A8E2BC3" w:rsidR="00012EA2" w:rsidRDefault="002264FA" w:rsidP="00AD58BD">
            <w:r>
              <w:t>CONSTRAINT_TABLE table edit window is shown.</w:t>
            </w:r>
          </w:p>
        </w:tc>
        <w:tc>
          <w:tcPr>
            <w:tcW w:w="1527" w:type="dxa"/>
          </w:tcPr>
          <w:p w14:paraId="507EA678" w14:textId="77777777" w:rsidR="00012EA2" w:rsidRDefault="00012EA2" w:rsidP="00AD58BD"/>
        </w:tc>
      </w:tr>
      <w:tr w:rsidR="00012EA2" w14:paraId="1E827EE6" w14:textId="77777777" w:rsidTr="00A90BCA">
        <w:trPr>
          <w:cantSplit/>
          <w:trHeight w:val="35"/>
        </w:trPr>
        <w:tc>
          <w:tcPr>
            <w:tcW w:w="683" w:type="dxa"/>
          </w:tcPr>
          <w:p w14:paraId="4319EF2B" w14:textId="0F93E98F" w:rsidR="00012EA2" w:rsidRDefault="00012EA2" w:rsidP="00AD58BD">
            <w:r>
              <w:t>3.</w:t>
            </w:r>
          </w:p>
        </w:tc>
        <w:tc>
          <w:tcPr>
            <w:tcW w:w="2307" w:type="dxa"/>
          </w:tcPr>
          <w:p w14:paraId="54F927FA" w14:textId="21080691" w:rsidR="00012EA2" w:rsidRDefault="00012EA2" w:rsidP="00AD58BD">
            <w:r>
              <w:t>Click Edit-&gt;Search</w:t>
            </w:r>
          </w:p>
        </w:tc>
        <w:tc>
          <w:tcPr>
            <w:tcW w:w="2238" w:type="dxa"/>
            <w:gridSpan w:val="2"/>
          </w:tcPr>
          <w:p w14:paraId="757F761D" w14:textId="219454F9" w:rsidR="00012EA2" w:rsidRDefault="00012EA2" w:rsidP="00AD58BD">
            <w:r>
              <w:t>To open the edit search window</w:t>
            </w:r>
          </w:p>
        </w:tc>
        <w:tc>
          <w:tcPr>
            <w:tcW w:w="2278" w:type="dxa"/>
          </w:tcPr>
          <w:p w14:paraId="35E31DA3" w14:textId="5E15BD45" w:rsidR="00012EA2" w:rsidRDefault="00A90BCA" w:rsidP="00AD58BD">
            <w:r>
              <w:t>The search window is shown.</w:t>
            </w:r>
          </w:p>
        </w:tc>
        <w:tc>
          <w:tcPr>
            <w:tcW w:w="1527" w:type="dxa"/>
          </w:tcPr>
          <w:p w14:paraId="64F4CDA7" w14:textId="77777777" w:rsidR="00012EA2" w:rsidRDefault="00012EA2" w:rsidP="00AD58BD"/>
        </w:tc>
      </w:tr>
      <w:tr w:rsidR="00012EA2" w14:paraId="1F884768" w14:textId="77777777" w:rsidTr="00A90BCA">
        <w:trPr>
          <w:cantSplit/>
          <w:trHeight w:val="35"/>
        </w:trPr>
        <w:tc>
          <w:tcPr>
            <w:tcW w:w="683" w:type="dxa"/>
          </w:tcPr>
          <w:p w14:paraId="7AEC58BA" w14:textId="61D53FCA" w:rsidR="00012EA2" w:rsidRDefault="00012EA2" w:rsidP="00AD58BD">
            <w:r>
              <w:t>6.</w:t>
            </w:r>
          </w:p>
        </w:tc>
        <w:tc>
          <w:tcPr>
            <w:tcW w:w="2307" w:type="dxa"/>
          </w:tcPr>
          <w:p w14:paraId="5814C8B6" w14:textId="220E9213" w:rsidR="00012EA2" w:rsidRDefault="00A90BCA" w:rsidP="00AD58BD">
            <w:r>
              <w:t>Enter “</w:t>
            </w:r>
            <w:r w:rsidR="00012EA2">
              <w:t>UNINHIBITED</w:t>
            </w:r>
            <w:r>
              <w:t>” into the search box</w:t>
            </w:r>
            <w:r w:rsidR="00012EA2">
              <w:t xml:space="preserve"> and click Find</w:t>
            </w:r>
          </w:p>
        </w:tc>
        <w:tc>
          <w:tcPr>
            <w:tcW w:w="2238" w:type="dxa"/>
            <w:gridSpan w:val="2"/>
          </w:tcPr>
          <w:p w14:paraId="70ED2E53" w14:textId="3BDE86A6" w:rsidR="00012EA2" w:rsidRDefault="00012EA2" w:rsidP="00012EA2">
            <w:r>
              <w:t xml:space="preserve">To </w:t>
            </w:r>
            <w:r w:rsidR="00A90BCA">
              <w:t>search for UNINHIBITED</w:t>
            </w:r>
          </w:p>
          <w:p w14:paraId="3064DE23" w14:textId="77777777" w:rsidR="00012EA2" w:rsidRDefault="00012EA2" w:rsidP="00AD58BD"/>
        </w:tc>
        <w:tc>
          <w:tcPr>
            <w:tcW w:w="2278" w:type="dxa"/>
          </w:tcPr>
          <w:p w14:paraId="28AAAD66" w14:textId="57A16C23" w:rsidR="00012EA2" w:rsidRDefault="00012EA2" w:rsidP="00AD58BD">
            <w:r>
              <w:t>Found at (0,2) should appear in the bottom of the search window.</w:t>
            </w:r>
          </w:p>
        </w:tc>
        <w:tc>
          <w:tcPr>
            <w:tcW w:w="1527" w:type="dxa"/>
          </w:tcPr>
          <w:p w14:paraId="36CADCE0" w14:textId="77777777" w:rsidR="00012EA2" w:rsidRDefault="00012EA2" w:rsidP="00AD58BD"/>
        </w:tc>
      </w:tr>
      <w:tr w:rsidR="00012EA2" w14:paraId="28818EE1" w14:textId="77777777" w:rsidTr="00A90BCA">
        <w:trPr>
          <w:cantSplit/>
          <w:trHeight w:val="35"/>
        </w:trPr>
        <w:tc>
          <w:tcPr>
            <w:tcW w:w="683" w:type="dxa"/>
          </w:tcPr>
          <w:p w14:paraId="3A30A83D" w14:textId="22F4833E" w:rsidR="00012EA2" w:rsidRDefault="00012EA2" w:rsidP="00AD58BD">
            <w:r>
              <w:t>7.</w:t>
            </w:r>
          </w:p>
        </w:tc>
        <w:tc>
          <w:tcPr>
            <w:tcW w:w="2307" w:type="dxa"/>
          </w:tcPr>
          <w:p w14:paraId="7396F2F2" w14:textId="199380FB" w:rsidR="00012EA2" w:rsidRDefault="00012EA2" w:rsidP="00012EA2">
            <w:r>
              <w:t xml:space="preserve">Enter </w:t>
            </w:r>
            <w:r w:rsidR="00A90BCA">
              <w:t>“</w:t>
            </w:r>
            <w:r>
              <w:t>DISABLE</w:t>
            </w:r>
            <w:r w:rsidR="00A90BCA">
              <w:t>”</w:t>
            </w:r>
            <w:r>
              <w:t xml:space="preserve"> in the Replace box and click </w:t>
            </w:r>
            <w:r w:rsidR="00A90BCA">
              <w:t>R</w:t>
            </w:r>
            <w:r>
              <w:t>eplaceAll</w:t>
            </w:r>
          </w:p>
          <w:p w14:paraId="77B31069" w14:textId="77777777" w:rsidR="00012EA2" w:rsidRDefault="00012EA2" w:rsidP="00AD58BD"/>
        </w:tc>
        <w:tc>
          <w:tcPr>
            <w:tcW w:w="2238" w:type="dxa"/>
            <w:gridSpan w:val="2"/>
          </w:tcPr>
          <w:p w14:paraId="2B898DB2" w14:textId="77777777" w:rsidR="00012EA2" w:rsidRDefault="00012EA2" w:rsidP="00AD58BD"/>
        </w:tc>
        <w:tc>
          <w:tcPr>
            <w:tcW w:w="2278" w:type="dxa"/>
          </w:tcPr>
          <w:p w14:paraId="570DC1C0" w14:textId="5460E915" w:rsidR="00012EA2" w:rsidRDefault="00012EA2" w:rsidP="00AD58BD">
            <w:r>
              <w:t>Section (0,2) and (1,2) should now say DISABLE</w:t>
            </w:r>
          </w:p>
        </w:tc>
        <w:tc>
          <w:tcPr>
            <w:tcW w:w="1527" w:type="dxa"/>
          </w:tcPr>
          <w:p w14:paraId="45CEC5A8" w14:textId="77777777" w:rsidR="00012EA2" w:rsidRDefault="00012EA2"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90BCA">
        <w:trPr>
          <w:trHeight w:val="599"/>
        </w:trPr>
        <w:tc>
          <w:tcPr>
            <w:tcW w:w="4599" w:type="dxa"/>
            <w:gridSpan w:val="3"/>
          </w:tcPr>
          <w:p w14:paraId="7C036BB3" w14:textId="77777777" w:rsidR="00976AE2" w:rsidRDefault="00976AE2" w:rsidP="00AD58BD">
            <w:r>
              <w:t xml:space="preserve">Testing Team: </w:t>
            </w:r>
          </w:p>
          <w:p w14:paraId="029EBD58" w14:textId="77777777" w:rsidR="00CF29EC" w:rsidRDefault="00CF29EC" w:rsidP="00CF29EC"/>
          <w:p w14:paraId="2A47AB0A" w14:textId="1ED296A3" w:rsidR="00976AE2" w:rsidRDefault="00CF29EC" w:rsidP="00CF29EC">
            <w:r>
              <w:t>TBD</w:t>
            </w:r>
          </w:p>
        </w:tc>
        <w:tc>
          <w:tcPr>
            <w:tcW w:w="4434"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51" w:name="_Toc37975685"/>
      <w:bookmarkEnd w:id="42"/>
      <w:bookmarkEnd w:id="43"/>
      <w:r w:rsidRPr="000E6735">
        <w:lastRenderedPageBreak/>
        <w:t>Test Schedule</w:t>
      </w:r>
      <w:bookmarkEnd w:id="51"/>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w:t>
      </w:r>
      <w:commentRangeStart w:id="52"/>
      <w:r w:rsidR="000E6735">
        <w:t>April 21</w:t>
      </w:r>
      <w:r w:rsidR="000E6735" w:rsidRPr="000E6735">
        <w:rPr>
          <w:vertAlign w:val="superscript"/>
        </w:rPr>
        <w:t>st</w:t>
      </w:r>
      <w:commentRangeEnd w:id="52"/>
      <w:r w:rsidR="00C16AB5">
        <w:rPr>
          <w:rStyle w:val="CommentReference"/>
        </w:rPr>
        <w:commentReference w:id="52"/>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53" w:name="_Toc37975686"/>
      <w:r>
        <w:lastRenderedPageBreak/>
        <w:t>Other Sections</w:t>
      </w:r>
      <w:bookmarkEnd w:id="53"/>
    </w:p>
    <w:p w14:paraId="224C6D16" w14:textId="28CED560" w:rsidR="008403C9" w:rsidRDefault="008403C9" w:rsidP="008403C9">
      <w:pPr>
        <w:pStyle w:val="Heading2"/>
      </w:pPr>
      <w:bookmarkStart w:id="54" w:name="_Toc37975687"/>
      <w:r>
        <w:t>Software Requirements</w:t>
      </w:r>
      <w:bookmarkEnd w:id="54"/>
    </w:p>
    <w:p w14:paraId="21DC8570" w14:textId="1845F0DA" w:rsidR="008403C9" w:rsidRDefault="008403C9" w:rsidP="008403C9"/>
    <w:p w14:paraId="4E359EB5" w14:textId="296A0C3A" w:rsidR="008A5D2C" w:rsidRPr="008403C9" w:rsidRDefault="008A5D2C" w:rsidP="008403C9">
      <w:r>
        <w:t xml:space="preserve">The software required for testing is included in the Github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55" w:name="_Toc227033596"/>
      <w:bookmarkStart w:id="56" w:name="_Toc37975688"/>
      <w:r w:rsidRPr="00183D21">
        <w:lastRenderedPageBreak/>
        <w:t>Appendix</w:t>
      </w:r>
      <w:bookmarkEnd w:id="55"/>
      <w:bookmarkEnd w:id="56"/>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57" w:name="_Toc37975689"/>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57"/>
    </w:p>
    <w:p w14:paraId="5CAF1F72" w14:textId="11392B48" w:rsidR="00482962" w:rsidRPr="00482962" w:rsidRDefault="00482962" w:rsidP="00482962">
      <w:r>
        <w:rPr>
          <w:noProof/>
        </w:rPr>
        <w:drawing>
          <wp:inline distT="0" distB="0" distL="0" distR="0" wp14:anchorId="593E344F" wp14:editId="495B696B">
            <wp:extent cx="4508389" cy="1596471"/>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439" cy="1600030"/>
                    </a:xfrm>
                    <a:prstGeom prst="rect">
                      <a:avLst/>
                    </a:prstGeom>
                  </pic:spPr>
                </pic:pic>
              </a:graphicData>
            </a:graphic>
          </wp:inline>
        </w:drawing>
      </w:r>
    </w:p>
    <w:p w14:paraId="77158997" w14:textId="6F13F43C" w:rsidR="00040947" w:rsidRDefault="00482962" w:rsidP="00482962">
      <w:pPr>
        <w:pStyle w:val="Heading2"/>
      </w:pPr>
      <w:bookmarkStart w:id="58" w:name="_Toc37975690"/>
      <w:r>
        <w:t>Database Edit and Table Edit Windows</w:t>
      </w:r>
      <w:bookmarkEnd w:id="58"/>
    </w:p>
    <w:p w14:paraId="53F9BD5E" w14:textId="309B6084" w:rsidR="00482962" w:rsidRDefault="00482962" w:rsidP="00482962">
      <w:r>
        <w:rPr>
          <w:noProof/>
        </w:rPr>
        <w:drawing>
          <wp:inline distT="0" distB="0" distL="0" distR="0" wp14:anchorId="26430EA3" wp14:editId="471EFAC8">
            <wp:extent cx="5080883" cy="212042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954" cy="2122538"/>
                    </a:xfrm>
                    <a:prstGeom prst="rect">
                      <a:avLst/>
                    </a:prstGeom>
                  </pic:spPr>
                </pic:pic>
              </a:graphicData>
            </a:graphic>
          </wp:inline>
        </w:drawing>
      </w:r>
    </w:p>
    <w:p w14:paraId="53D28131" w14:textId="71CD8400" w:rsidR="00482962" w:rsidRDefault="00482962" w:rsidP="00482962">
      <w:pPr>
        <w:pStyle w:val="Heading2"/>
      </w:pPr>
      <w:bookmarkStart w:id="59" w:name="_Toc37975691"/>
      <w:r>
        <w:t>Filter Search</w:t>
      </w:r>
      <w:bookmarkEnd w:id="59"/>
    </w:p>
    <w:p w14:paraId="0507D9B3" w14:textId="29C3C790" w:rsidR="00482962" w:rsidRDefault="00482962" w:rsidP="007A4335">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7C8D2C38" w14:textId="4EE66A49" w:rsidR="00482962" w:rsidRDefault="00482962" w:rsidP="007A4335"/>
    <w:p w14:paraId="78885BCA" w14:textId="5CE79FFB" w:rsidR="00482962" w:rsidRDefault="00482962" w:rsidP="00482962">
      <w:pPr>
        <w:pStyle w:val="Heading2"/>
      </w:pPr>
      <w:bookmarkStart w:id="60" w:name="_Toc37975692"/>
      <w:r>
        <w:lastRenderedPageBreak/>
        <w:t>Filter Types</w:t>
      </w:r>
      <w:bookmarkEnd w:id="60"/>
    </w:p>
    <w:p w14:paraId="3CF14D5B" w14:textId="26A14C43" w:rsidR="00482962" w:rsidRPr="00482962" w:rsidRDefault="00482962" w:rsidP="00482962">
      <w:r>
        <w:rPr>
          <w:noProof/>
        </w:rPr>
        <w:drawing>
          <wp:inline distT="0" distB="0" distL="0" distR="0" wp14:anchorId="14F77CE3" wp14:editId="4B09FE28">
            <wp:extent cx="4488511" cy="201284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600" cy="2019615"/>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1C917F47" w:rsidR="00E554C7" w:rsidRDefault="00707D0D" w:rsidP="00707D0D">
      <w:pPr>
        <w:pStyle w:val="Heading2"/>
      </w:pPr>
      <w:bookmarkStart w:id="61" w:name="_Filter_Help_Screen"/>
      <w:bookmarkStart w:id="62" w:name="_Toc37975693"/>
      <w:bookmarkEnd w:id="61"/>
      <w:r>
        <w:t>Filter Help Screen Logic Example</w:t>
      </w:r>
      <w:bookmarkEnd w:id="62"/>
    </w:p>
    <w:p w14:paraId="3A55D2FC" w14:textId="0471483A" w:rsidR="00707D0D" w:rsidRDefault="00707D0D" w:rsidP="007A4335">
      <w:r>
        <w:rPr>
          <w:noProof/>
        </w:rPr>
        <w:drawing>
          <wp:inline distT="0" distB="0" distL="0" distR="0" wp14:anchorId="098E749A" wp14:editId="378891B7">
            <wp:extent cx="4488180" cy="15090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700" cy="1515925"/>
                    </a:xfrm>
                    <a:prstGeom prst="rect">
                      <a:avLst/>
                    </a:prstGeom>
                  </pic:spPr>
                </pic:pic>
              </a:graphicData>
            </a:graphic>
          </wp:inline>
        </w:drawing>
      </w:r>
    </w:p>
    <w:p w14:paraId="08EC82BC" w14:textId="74601978" w:rsidR="002954EE" w:rsidRDefault="002954EE" w:rsidP="007A4335"/>
    <w:p w14:paraId="25BE131F" w14:textId="77777777" w:rsidR="002954EE" w:rsidRDefault="002954EE"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0A87A8FF" w:rsidR="00056596" w:rsidRDefault="00056596" w:rsidP="007A4335"/>
    <w:p w14:paraId="116AE60D" w14:textId="4D084907" w:rsidR="00B843E6" w:rsidRDefault="00B843E6" w:rsidP="007A4335"/>
    <w:p w14:paraId="51E6763F" w14:textId="11532D86" w:rsidR="00B843E6" w:rsidRDefault="00B843E6" w:rsidP="007A4335"/>
    <w:p w14:paraId="3F0630F7" w14:textId="6B9151EA" w:rsidR="00B843E6" w:rsidRDefault="00B843E6" w:rsidP="007A4335"/>
    <w:p w14:paraId="41006436" w14:textId="47113C2A" w:rsidR="00B843E6" w:rsidRDefault="00B843E6" w:rsidP="007A4335"/>
    <w:p w14:paraId="7B3DFB35" w14:textId="77777777" w:rsidR="00B843E6" w:rsidRDefault="00B843E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Ricardo Pena" w:date="2020-04-20T23:52:00Z" w:initials="RP">
    <w:p w14:paraId="3DEF1389" w14:textId="77777777" w:rsidR="00821FE7" w:rsidRDefault="00821FE7">
      <w:pPr>
        <w:pStyle w:val="CommentText"/>
      </w:pPr>
      <w:r>
        <w:rPr>
          <w:rStyle w:val="CommentReference"/>
        </w:rPr>
        <w:annotationRef/>
      </w:r>
      <w:r>
        <w:t>This is more for another revision or other technical reports, but in this part you should give an overview of the changes you made to the document and your reasoning for it, especially if it’s a significant change. This is applicable to most technical reports in the industry.</w:t>
      </w:r>
    </w:p>
    <w:p w14:paraId="5E1481B2" w14:textId="77777777" w:rsidR="00821FE7" w:rsidRDefault="00821FE7">
      <w:pPr>
        <w:pStyle w:val="CommentText"/>
      </w:pPr>
      <w:r>
        <w:t>If you were to give a pdf version, which is usually the released version of a document, to someone this is the only way for them to know what has changed from one version to the next, without having to compare them line by line.</w:t>
      </w:r>
    </w:p>
    <w:p w14:paraId="50130B1E" w14:textId="5B3A5F10" w:rsidR="00821FE7" w:rsidRDefault="00821FE7">
      <w:pPr>
        <w:pStyle w:val="CommentText"/>
      </w:pPr>
      <w:r>
        <w:t>Keep this in mind for future revisions or for other documents you write.</w:t>
      </w:r>
    </w:p>
  </w:comment>
  <w:comment w:id="27" w:author="Ricardo Pena" w:date="2020-04-21T00:19:00Z" w:initials="RP">
    <w:p w14:paraId="307300D8" w14:textId="09AB8DD7" w:rsidR="00A8674D" w:rsidRDefault="00A8674D">
      <w:pPr>
        <w:pStyle w:val="CommentText"/>
      </w:pPr>
      <w:r>
        <w:rPr>
          <w:rStyle w:val="CommentReference"/>
        </w:rPr>
        <w:annotationRef/>
      </w:r>
      <w:r>
        <w:t>remove</w:t>
      </w:r>
    </w:p>
  </w:comment>
  <w:comment w:id="35" w:author="Ricardo Pena" w:date="2020-04-21T00:22:00Z" w:initials="RP">
    <w:p w14:paraId="156D2A47" w14:textId="7671D434" w:rsidR="00A8674D" w:rsidRDefault="00A8674D">
      <w:pPr>
        <w:pStyle w:val="CommentText"/>
      </w:pPr>
      <w:r>
        <w:rPr>
          <w:rStyle w:val="CommentReference"/>
        </w:rPr>
        <w:annotationRef/>
      </w:r>
      <w:r>
        <w:t>It would be helpful if you pointed the reader to images in the appendix section. Just so the reader can have a reference.</w:t>
      </w:r>
    </w:p>
  </w:comment>
  <w:comment w:id="41" w:author="Ricardo Pena" w:date="2020-04-21T00:26:00Z" w:initials="RP">
    <w:p w14:paraId="07E6B4F2" w14:textId="1E97F063" w:rsidR="00A8674D" w:rsidRDefault="00A8674D">
      <w:pPr>
        <w:pStyle w:val="CommentText"/>
      </w:pPr>
      <w:r>
        <w:rPr>
          <w:rStyle w:val="CommentReference"/>
        </w:rPr>
        <w:annotationRef/>
      </w:r>
      <w:r>
        <w:t>One word</w:t>
      </w:r>
    </w:p>
  </w:comment>
  <w:comment w:id="40" w:author="Ricardo Pena" w:date="2020-04-21T00:28:00Z" w:initials="RP">
    <w:p w14:paraId="7094D1A4" w14:textId="77777777" w:rsidR="00A8674D" w:rsidRDefault="00A8674D">
      <w:pPr>
        <w:pStyle w:val="CommentText"/>
      </w:pPr>
      <w:r>
        <w:rPr>
          <w:rStyle w:val="CommentReference"/>
        </w:rPr>
        <w:annotationRef/>
      </w:r>
      <w:r>
        <w:t>Suggestion:</w:t>
      </w:r>
    </w:p>
    <w:p w14:paraId="6EFCCDBF" w14:textId="77777777" w:rsidR="00A8674D" w:rsidRDefault="00A8674D">
      <w:pPr>
        <w:pStyle w:val="CommentText"/>
      </w:pPr>
      <w:r>
        <w:t>This is very repetitive information. You might want to consider addressing pre-requisites or pre-setup or something like that</w:t>
      </w:r>
      <w:r w:rsidR="00EC4C6A">
        <w:t>. This could probably be included in the intro part of section 4.0.</w:t>
      </w:r>
    </w:p>
    <w:p w14:paraId="4BD616E3" w14:textId="6F6ABBFD" w:rsidR="00EC4C6A" w:rsidRDefault="00EC4C6A">
      <w:pPr>
        <w:pStyle w:val="CommentText"/>
      </w:pPr>
      <w:r>
        <w:t>Same for all test cases.</w:t>
      </w:r>
    </w:p>
  </w:comment>
  <w:comment w:id="45" w:author="Ricardo Pena" w:date="2020-04-21T00:47:00Z" w:initials="RP">
    <w:p w14:paraId="0795D02F" w14:textId="20A95244" w:rsidR="00C16AB5" w:rsidRDefault="00C16AB5">
      <w:pPr>
        <w:pStyle w:val="CommentText"/>
      </w:pPr>
      <w:r>
        <w:rPr>
          <w:rStyle w:val="CommentReference"/>
        </w:rPr>
        <w:annotationRef/>
      </w:r>
      <w:r>
        <w:t>You could elaborate more as to what this means. You can do it here, in the objective part, or the testing approach.</w:t>
      </w:r>
    </w:p>
  </w:comment>
  <w:comment w:id="47" w:author="Ricardo Pena" w:date="2020-04-21T00:45:00Z" w:initials="RP">
    <w:p w14:paraId="13AB2E85" w14:textId="106C6CC6" w:rsidR="00C16AB5" w:rsidRDefault="00C16AB5">
      <w:pPr>
        <w:pStyle w:val="CommentText"/>
      </w:pPr>
      <w:r>
        <w:rPr>
          <w:rStyle w:val="CommentReference"/>
        </w:rPr>
        <w:annotationRef/>
      </w:r>
      <w:r>
        <w:t>You could elaborate more as to what this means. You can do it here, in the objective part, or the testing approach.</w:t>
      </w:r>
    </w:p>
  </w:comment>
  <w:comment w:id="50" w:author="Ricardo Pena" w:date="2020-04-21T00:43:00Z" w:initials="RP">
    <w:p w14:paraId="5DB541C9" w14:textId="570270B8" w:rsidR="00C16AB5" w:rsidRDefault="00C16AB5">
      <w:pPr>
        <w:pStyle w:val="CommentText"/>
      </w:pPr>
      <w:r>
        <w:rPr>
          <w:rStyle w:val="CommentReference"/>
        </w:rPr>
        <w:annotationRef/>
      </w:r>
      <w:r>
        <w:t>I know you already refer to the help screen on your note, but you might want to elaborate on what you’ll be replacing or what the function entails. You don’t have to do a whole paragraph. A brief sentence should be enough. You could do it here or above in the objective part.</w:t>
      </w:r>
    </w:p>
  </w:comment>
  <w:comment w:id="52" w:author="Ricardo Pena" w:date="2020-04-21T00:48:00Z" w:initials="RP">
    <w:p w14:paraId="1AC5B573" w14:textId="748FCCD5" w:rsidR="00C16AB5" w:rsidRDefault="00C16AB5">
      <w:pPr>
        <w:pStyle w:val="CommentText"/>
      </w:pPr>
      <w:r>
        <w:rPr>
          <w:rStyle w:val="CommentReference"/>
        </w:rPr>
        <w:annotationRef/>
      </w:r>
      <w:r>
        <w:t>New due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130B1E" w15:done="0"/>
  <w15:commentEx w15:paraId="307300D8" w15:done="0"/>
  <w15:commentEx w15:paraId="156D2A47" w15:done="0"/>
  <w15:commentEx w15:paraId="07E6B4F2" w15:done="0"/>
  <w15:commentEx w15:paraId="4BD616E3" w15:done="0"/>
  <w15:commentEx w15:paraId="0795D02F" w15:done="0"/>
  <w15:commentEx w15:paraId="13AB2E85" w15:done="0"/>
  <w15:commentEx w15:paraId="5DB541C9" w15:done="0"/>
  <w15:commentEx w15:paraId="1AC5B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130B1E" w16cid:durableId="2248B450"/>
  <w16cid:commentId w16cid:paraId="307300D8" w16cid:durableId="2248BA8F"/>
  <w16cid:commentId w16cid:paraId="156D2A47" w16cid:durableId="2248BB3D"/>
  <w16cid:commentId w16cid:paraId="07E6B4F2" w16cid:durableId="2248BC36"/>
  <w16cid:commentId w16cid:paraId="4BD616E3" w16cid:durableId="2248BCAB"/>
  <w16cid:commentId w16cid:paraId="0795D02F" w16cid:durableId="2248C107"/>
  <w16cid:commentId w16cid:paraId="13AB2E85" w16cid:durableId="2248C0A9"/>
  <w16cid:commentId w16cid:paraId="5DB541C9" w16cid:durableId="2248C015"/>
  <w16cid:commentId w16cid:paraId="1AC5B573" w16cid:durableId="2248C1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1ED89" w14:textId="77777777" w:rsidR="00A20D2A" w:rsidRDefault="00A20D2A">
      <w:r>
        <w:separator/>
      </w:r>
    </w:p>
  </w:endnote>
  <w:endnote w:type="continuationSeparator" w:id="0">
    <w:p w14:paraId="39CA71C7" w14:textId="77777777" w:rsidR="00A20D2A" w:rsidRDefault="00A20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821FE7" w14:paraId="623145A8" w14:textId="77777777">
      <w:tc>
        <w:tcPr>
          <w:tcW w:w="4428" w:type="dxa"/>
        </w:tcPr>
        <w:p w14:paraId="760A2E2D" w14:textId="5B223B3A" w:rsidR="00821FE7" w:rsidRDefault="00821FE7">
          <w:pPr>
            <w:pStyle w:val="Footer"/>
          </w:pPr>
          <w:r>
            <w:rPr>
              <w:color w:val="000000"/>
            </w:rPr>
            <w:sym w:font="Symbol" w:char="F0D3"/>
          </w:r>
          <w:r>
            <w:rPr>
              <w:color w:val="000000"/>
            </w:rPr>
            <w:t xml:space="preserve"> 2020 </w:t>
          </w:r>
          <w:r>
            <w:t>Group 2 Team 9</w:t>
          </w:r>
        </w:p>
      </w:tc>
      <w:tc>
        <w:tcPr>
          <w:tcW w:w="4428" w:type="dxa"/>
        </w:tcPr>
        <w:p w14:paraId="7F9A6C14" w14:textId="4B471675" w:rsidR="00821FE7" w:rsidRDefault="00821FE7">
          <w:pPr>
            <w:pStyle w:val="Footer"/>
            <w:jc w:val="right"/>
          </w:pPr>
        </w:p>
      </w:tc>
    </w:tr>
  </w:tbl>
  <w:p w14:paraId="174A2AC1" w14:textId="77777777" w:rsidR="00821FE7" w:rsidRDefault="00821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821FE7" w14:paraId="2DE01049" w14:textId="77777777">
      <w:trPr>
        <w:trHeight w:hRule="exact" w:val="552"/>
      </w:trPr>
      <w:tc>
        <w:tcPr>
          <w:tcW w:w="3060" w:type="dxa"/>
        </w:tcPr>
        <w:p w14:paraId="4D2085BE" w14:textId="77777777" w:rsidR="00821FE7" w:rsidRDefault="00821FE7">
          <w:pPr>
            <w:pStyle w:val="Footer"/>
            <w:spacing w:before="80"/>
            <w:rPr>
              <w:bCs/>
            </w:rPr>
          </w:pPr>
          <w:r>
            <w:t>Test Plan</w:t>
          </w:r>
        </w:p>
        <w:p w14:paraId="73B7AEE0" w14:textId="77777777" w:rsidR="00821FE7" w:rsidRDefault="00821FE7">
          <w:pPr>
            <w:pStyle w:val="Footer"/>
            <w:spacing w:before="80"/>
          </w:pPr>
        </w:p>
        <w:p w14:paraId="68BCB3F2" w14:textId="77777777" w:rsidR="00821FE7" w:rsidRDefault="00821FE7">
          <w:pPr>
            <w:pStyle w:val="Footer"/>
            <w:spacing w:before="80"/>
          </w:pPr>
        </w:p>
      </w:tc>
      <w:tc>
        <w:tcPr>
          <w:tcW w:w="2880" w:type="dxa"/>
        </w:tcPr>
        <w:p w14:paraId="2A502C66" w14:textId="3350F19B" w:rsidR="00821FE7" w:rsidRDefault="00821FE7">
          <w:pPr>
            <w:pStyle w:val="Footer"/>
            <w:spacing w:before="80"/>
            <w:rPr>
              <w:bCs/>
            </w:rPr>
          </w:pPr>
          <w:r>
            <w:t>Group 2 Team 9</w:t>
          </w:r>
        </w:p>
      </w:tc>
      <w:tc>
        <w:tcPr>
          <w:tcW w:w="1980" w:type="dxa"/>
        </w:tcPr>
        <w:p w14:paraId="60C40498" w14:textId="77777777" w:rsidR="00821FE7" w:rsidRDefault="00821FE7">
          <w:pPr>
            <w:pStyle w:val="Footer"/>
            <w:spacing w:before="80"/>
            <w:rPr>
              <w:bCs/>
            </w:rPr>
          </w:pPr>
          <w:r>
            <w:rPr>
              <w:bCs/>
            </w:rPr>
            <w:t>Date</w:t>
          </w:r>
        </w:p>
        <w:p w14:paraId="5AF11641" w14:textId="1754B202" w:rsidR="00821FE7" w:rsidRDefault="00821FE7">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4/20/2020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11:37 PM</w:t>
          </w:r>
          <w:r>
            <w:rPr>
              <w:b w:val="0"/>
              <w:bCs/>
            </w:rPr>
            <w:fldChar w:fldCharType="end"/>
          </w:r>
        </w:p>
      </w:tc>
      <w:tc>
        <w:tcPr>
          <w:tcW w:w="1080" w:type="dxa"/>
        </w:tcPr>
        <w:p w14:paraId="6DEFB00D" w14:textId="77777777" w:rsidR="00821FE7" w:rsidRDefault="00821FE7">
          <w:pPr>
            <w:pStyle w:val="Footer"/>
            <w:spacing w:before="80"/>
            <w:rPr>
              <w:bCs/>
            </w:rPr>
          </w:pPr>
          <w:r>
            <w:rPr>
              <w:bCs/>
            </w:rPr>
            <w:t>Page</w:t>
          </w:r>
        </w:p>
        <w:p w14:paraId="1F41C6E7" w14:textId="77777777" w:rsidR="00821FE7" w:rsidRDefault="00821FE7">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821FE7" w:rsidRDefault="00821FE7">
          <w:pPr>
            <w:pStyle w:val="Footer"/>
            <w:spacing w:before="80"/>
          </w:pPr>
        </w:p>
        <w:p w14:paraId="5A0FDEB8" w14:textId="77777777" w:rsidR="00821FE7" w:rsidRDefault="00821FE7">
          <w:pPr>
            <w:pStyle w:val="Footer"/>
            <w:spacing w:before="80"/>
          </w:pPr>
        </w:p>
      </w:tc>
    </w:tr>
  </w:tbl>
  <w:p w14:paraId="07DD9963" w14:textId="77777777" w:rsidR="00821FE7" w:rsidRDefault="00821F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821FE7" w14:paraId="2A7F53DE" w14:textId="77777777">
      <w:tc>
        <w:tcPr>
          <w:tcW w:w="3240" w:type="dxa"/>
        </w:tcPr>
        <w:p w14:paraId="7C38E656" w14:textId="77777777" w:rsidR="00821FE7" w:rsidRDefault="00821FE7">
          <w:pPr>
            <w:pStyle w:val="Footer"/>
            <w:rPr>
              <w:b w:val="0"/>
              <w:bCs/>
            </w:rPr>
          </w:pPr>
          <w:r>
            <w:rPr>
              <w:b w:val="0"/>
              <w:bCs/>
            </w:rPr>
            <w:t>Test Plan</w:t>
          </w:r>
        </w:p>
      </w:tc>
      <w:tc>
        <w:tcPr>
          <w:tcW w:w="2880" w:type="dxa"/>
        </w:tcPr>
        <w:p w14:paraId="2DE9630F" w14:textId="6DB3E237" w:rsidR="00821FE7" w:rsidRDefault="00821FE7">
          <w:pPr>
            <w:pStyle w:val="Footer"/>
            <w:rPr>
              <w:b w:val="0"/>
              <w:bCs/>
            </w:rPr>
          </w:pPr>
          <w:r>
            <w:rPr>
              <w:bCs/>
            </w:rPr>
            <w:t>Group 2 Team 9</w:t>
          </w:r>
        </w:p>
      </w:tc>
      <w:tc>
        <w:tcPr>
          <w:tcW w:w="1980" w:type="dxa"/>
        </w:tcPr>
        <w:p w14:paraId="6D8A0CFD" w14:textId="12F5F8BB" w:rsidR="00821FE7" w:rsidRDefault="00821FE7">
          <w:pPr>
            <w:pStyle w:val="Footer"/>
          </w:pPr>
          <w:r>
            <w:t>April 16, 2020</w:t>
          </w:r>
        </w:p>
      </w:tc>
      <w:tc>
        <w:tcPr>
          <w:tcW w:w="900" w:type="dxa"/>
        </w:tcPr>
        <w:p w14:paraId="64213E3E" w14:textId="77777777" w:rsidR="00821FE7" w:rsidRDefault="00821FE7">
          <w:pPr>
            <w:pStyle w:val="Footer"/>
            <w:rPr>
              <w:b w:val="0"/>
              <w:bCs/>
            </w:rPr>
          </w:pPr>
          <w:r>
            <w:rPr>
              <w:b w:val="0"/>
              <w:bCs/>
            </w:rPr>
            <w:t>Page</w:t>
          </w:r>
        </w:p>
        <w:p w14:paraId="6A5DC5EF" w14:textId="77777777" w:rsidR="00821FE7" w:rsidRDefault="00821FE7">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821FE7" w:rsidRDefault="00821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2D84D" w14:textId="77777777" w:rsidR="00A20D2A" w:rsidRDefault="00A20D2A">
      <w:r>
        <w:separator/>
      </w:r>
    </w:p>
  </w:footnote>
  <w:footnote w:type="continuationSeparator" w:id="0">
    <w:p w14:paraId="2F4C320E" w14:textId="77777777" w:rsidR="00A20D2A" w:rsidRDefault="00A20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821FE7" w:rsidRDefault="00821FE7">
    <w:pPr>
      <w:rPr>
        <w:sz w:val="24"/>
      </w:rPr>
    </w:pPr>
  </w:p>
  <w:p w14:paraId="39D92A92" w14:textId="77777777" w:rsidR="00821FE7" w:rsidRDefault="00821FE7">
    <w:pPr>
      <w:pBdr>
        <w:top w:val="single" w:sz="6" w:space="1" w:color="auto"/>
      </w:pBdr>
      <w:rPr>
        <w:sz w:val="24"/>
      </w:rPr>
    </w:pPr>
  </w:p>
  <w:p w14:paraId="5B42F529" w14:textId="4195A365" w:rsidR="00821FE7" w:rsidRDefault="00821FE7">
    <w:pPr>
      <w:pStyle w:val="Title"/>
    </w:pPr>
    <w:r>
      <w:t>Group 2 Team 9</w:t>
    </w:r>
  </w:p>
  <w:p w14:paraId="32C402BB" w14:textId="77777777" w:rsidR="00821FE7" w:rsidRDefault="00821FE7">
    <w:pPr>
      <w:pBdr>
        <w:bottom w:val="single" w:sz="6" w:space="1" w:color="auto"/>
      </w:pBdr>
      <w:jc w:val="right"/>
      <w:rPr>
        <w:sz w:val="24"/>
      </w:rPr>
    </w:pPr>
  </w:p>
  <w:p w14:paraId="24A99BCC" w14:textId="77777777" w:rsidR="00821FE7" w:rsidRDefault="00821FE7">
    <w:pPr>
      <w:pStyle w:val="Title"/>
    </w:pPr>
  </w:p>
  <w:p w14:paraId="19CAAF1D" w14:textId="77777777" w:rsidR="00821FE7" w:rsidRDefault="00821FE7">
    <w:pPr>
      <w:pStyle w:val="Title"/>
    </w:pPr>
  </w:p>
  <w:p w14:paraId="0FACA263" w14:textId="77777777" w:rsidR="00821FE7" w:rsidRDefault="00821FE7">
    <w:pPr>
      <w:pStyle w:val="Title"/>
    </w:pPr>
  </w:p>
  <w:p w14:paraId="6CDE61F1" w14:textId="77777777" w:rsidR="00821FE7" w:rsidRDefault="00821FE7">
    <w:pPr>
      <w:pStyle w:val="Title"/>
    </w:pPr>
  </w:p>
  <w:p w14:paraId="2A603A50" w14:textId="77777777" w:rsidR="00821FE7" w:rsidRDefault="00821FE7">
    <w:pPr>
      <w:pStyle w:val="Title"/>
    </w:pPr>
  </w:p>
  <w:p w14:paraId="48A9C7EF" w14:textId="77777777" w:rsidR="00821FE7" w:rsidRDefault="00821FE7">
    <w:pPr>
      <w:pStyle w:val="Title"/>
    </w:pPr>
  </w:p>
  <w:p w14:paraId="3467F07F" w14:textId="77777777" w:rsidR="00821FE7" w:rsidRDefault="00821FE7">
    <w:pPr>
      <w:pStyle w:val="Title"/>
    </w:pPr>
  </w:p>
  <w:p w14:paraId="1281F55B" w14:textId="77777777" w:rsidR="00821FE7" w:rsidRDefault="00821FE7">
    <w:pPr>
      <w:pStyle w:val="Title"/>
    </w:pPr>
  </w:p>
  <w:p w14:paraId="1EAE66E6" w14:textId="77777777" w:rsidR="00821FE7" w:rsidRDefault="00821FE7">
    <w:pPr>
      <w:pStyle w:val="Title"/>
    </w:pPr>
  </w:p>
  <w:p w14:paraId="23AE39EE" w14:textId="77777777" w:rsidR="00821FE7" w:rsidRDefault="00821FE7">
    <w:pPr>
      <w:pStyle w:val="Title"/>
    </w:pPr>
  </w:p>
  <w:p w14:paraId="6DF13806" w14:textId="77777777" w:rsidR="00821FE7" w:rsidRDefault="00821FE7"/>
  <w:p w14:paraId="59FF32D7" w14:textId="77777777" w:rsidR="00821FE7" w:rsidRDefault="00821FE7"/>
  <w:p w14:paraId="2E4E5B44" w14:textId="77777777" w:rsidR="00821FE7" w:rsidRDefault="00821F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821FE7" w:rsidRDefault="00821FE7">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821FE7" w:rsidRDefault="00821FE7">
    <w:pPr>
      <w:pStyle w:val="Header"/>
    </w:pPr>
    <w:r>
      <w:t>Test Plan</w:t>
    </w:r>
    <w:r>
      <w:tab/>
    </w:r>
    <w:r>
      <w:tab/>
    </w:r>
  </w:p>
  <w:p w14:paraId="7D0D0CC2" w14:textId="77777777" w:rsidR="00821FE7" w:rsidRDefault="00821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2EA2"/>
    <w:rsid w:val="00013402"/>
    <w:rsid w:val="0002159A"/>
    <w:rsid w:val="0002353C"/>
    <w:rsid w:val="0002397D"/>
    <w:rsid w:val="0003292B"/>
    <w:rsid w:val="00036F55"/>
    <w:rsid w:val="00040947"/>
    <w:rsid w:val="00056596"/>
    <w:rsid w:val="0006164E"/>
    <w:rsid w:val="00062D50"/>
    <w:rsid w:val="0006395A"/>
    <w:rsid w:val="00065F29"/>
    <w:rsid w:val="00087726"/>
    <w:rsid w:val="00090371"/>
    <w:rsid w:val="000927B9"/>
    <w:rsid w:val="00093AE2"/>
    <w:rsid w:val="00097BCC"/>
    <w:rsid w:val="000A24D3"/>
    <w:rsid w:val="000B55A8"/>
    <w:rsid w:val="000D54D8"/>
    <w:rsid w:val="000E6735"/>
    <w:rsid w:val="000F1AE9"/>
    <w:rsid w:val="000F513D"/>
    <w:rsid w:val="000F5801"/>
    <w:rsid w:val="00120158"/>
    <w:rsid w:val="0012354B"/>
    <w:rsid w:val="001251D5"/>
    <w:rsid w:val="00126E6E"/>
    <w:rsid w:val="0012752D"/>
    <w:rsid w:val="00127FDF"/>
    <w:rsid w:val="001339A9"/>
    <w:rsid w:val="00150787"/>
    <w:rsid w:val="0016684D"/>
    <w:rsid w:val="00183D21"/>
    <w:rsid w:val="00186946"/>
    <w:rsid w:val="001A4896"/>
    <w:rsid w:val="001B7429"/>
    <w:rsid w:val="001B7F2B"/>
    <w:rsid w:val="001D1323"/>
    <w:rsid w:val="001D3F9E"/>
    <w:rsid w:val="001F1C71"/>
    <w:rsid w:val="001F46FC"/>
    <w:rsid w:val="00211740"/>
    <w:rsid w:val="002264FA"/>
    <w:rsid w:val="00226F55"/>
    <w:rsid w:val="00242A94"/>
    <w:rsid w:val="0025009F"/>
    <w:rsid w:val="002516CA"/>
    <w:rsid w:val="00251CF5"/>
    <w:rsid w:val="00251E17"/>
    <w:rsid w:val="00252AEB"/>
    <w:rsid w:val="00262BA7"/>
    <w:rsid w:val="00281A09"/>
    <w:rsid w:val="00283889"/>
    <w:rsid w:val="00291749"/>
    <w:rsid w:val="002954EE"/>
    <w:rsid w:val="002A78E4"/>
    <w:rsid w:val="002B38E5"/>
    <w:rsid w:val="002B3966"/>
    <w:rsid w:val="002D6F18"/>
    <w:rsid w:val="002F3E49"/>
    <w:rsid w:val="002F7B18"/>
    <w:rsid w:val="00305CCA"/>
    <w:rsid w:val="00331F9A"/>
    <w:rsid w:val="00340518"/>
    <w:rsid w:val="00342AFB"/>
    <w:rsid w:val="0035672D"/>
    <w:rsid w:val="00357D58"/>
    <w:rsid w:val="003747E8"/>
    <w:rsid w:val="0037537B"/>
    <w:rsid w:val="00375694"/>
    <w:rsid w:val="00383676"/>
    <w:rsid w:val="003B440D"/>
    <w:rsid w:val="003C66F8"/>
    <w:rsid w:val="003D54B8"/>
    <w:rsid w:val="003D58CD"/>
    <w:rsid w:val="003F22A9"/>
    <w:rsid w:val="00400540"/>
    <w:rsid w:val="00414A3C"/>
    <w:rsid w:val="00424E01"/>
    <w:rsid w:val="0044102E"/>
    <w:rsid w:val="00442922"/>
    <w:rsid w:val="00445FC7"/>
    <w:rsid w:val="004558DF"/>
    <w:rsid w:val="004706B7"/>
    <w:rsid w:val="00482962"/>
    <w:rsid w:val="00493D36"/>
    <w:rsid w:val="00495F49"/>
    <w:rsid w:val="00497848"/>
    <w:rsid w:val="004C24BE"/>
    <w:rsid w:val="004D791E"/>
    <w:rsid w:val="004E396D"/>
    <w:rsid w:val="00505B84"/>
    <w:rsid w:val="00513157"/>
    <w:rsid w:val="00520BF0"/>
    <w:rsid w:val="005216C1"/>
    <w:rsid w:val="00525CC9"/>
    <w:rsid w:val="005318AA"/>
    <w:rsid w:val="0056531D"/>
    <w:rsid w:val="005731F3"/>
    <w:rsid w:val="005841B0"/>
    <w:rsid w:val="005912F0"/>
    <w:rsid w:val="005C124E"/>
    <w:rsid w:val="005C61E0"/>
    <w:rsid w:val="005D2C17"/>
    <w:rsid w:val="005E7AB0"/>
    <w:rsid w:val="0060419F"/>
    <w:rsid w:val="00623F73"/>
    <w:rsid w:val="00637DBD"/>
    <w:rsid w:val="006469B8"/>
    <w:rsid w:val="00651DBF"/>
    <w:rsid w:val="00657631"/>
    <w:rsid w:val="00663140"/>
    <w:rsid w:val="00674A18"/>
    <w:rsid w:val="00692306"/>
    <w:rsid w:val="006A4638"/>
    <w:rsid w:val="006B59A9"/>
    <w:rsid w:val="006B73CE"/>
    <w:rsid w:val="006C1533"/>
    <w:rsid w:val="006C4571"/>
    <w:rsid w:val="006C5214"/>
    <w:rsid w:val="006F20C0"/>
    <w:rsid w:val="00707D0D"/>
    <w:rsid w:val="00727738"/>
    <w:rsid w:val="00755A88"/>
    <w:rsid w:val="0076697F"/>
    <w:rsid w:val="00783713"/>
    <w:rsid w:val="00790ACB"/>
    <w:rsid w:val="007A07A5"/>
    <w:rsid w:val="007A4335"/>
    <w:rsid w:val="007A69F0"/>
    <w:rsid w:val="007B0661"/>
    <w:rsid w:val="007B33CF"/>
    <w:rsid w:val="007C5237"/>
    <w:rsid w:val="007E0AF8"/>
    <w:rsid w:val="007E2150"/>
    <w:rsid w:val="007F6E56"/>
    <w:rsid w:val="0081030D"/>
    <w:rsid w:val="00821FE7"/>
    <w:rsid w:val="00827AD9"/>
    <w:rsid w:val="008343C3"/>
    <w:rsid w:val="008403C9"/>
    <w:rsid w:val="008419B5"/>
    <w:rsid w:val="00842DC1"/>
    <w:rsid w:val="008433D2"/>
    <w:rsid w:val="008455A4"/>
    <w:rsid w:val="00870CC2"/>
    <w:rsid w:val="00874CDE"/>
    <w:rsid w:val="0088068D"/>
    <w:rsid w:val="0088474D"/>
    <w:rsid w:val="00890DD7"/>
    <w:rsid w:val="0089604B"/>
    <w:rsid w:val="00897171"/>
    <w:rsid w:val="008A2DAB"/>
    <w:rsid w:val="008A5D2C"/>
    <w:rsid w:val="008B0468"/>
    <w:rsid w:val="008C782C"/>
    <w:rsid w:val="009069AE"/>
    <w:rsid w:val="009159D7"/>
    <w:rsid w:val="009162F5"/>
    <w:rsid w:val="00916854"/>
    <w:rsid w:val="00933FAC"/>
    <w:rsid w:val="00941D93"/>
    <w:rsid w:val="00950C36"/>
    <w:rsid w:val="009645B2"/>
    <w:rsid w:val="00972300"/>
    <w:rsid w:val="00976AE2"/>
    <w:rsid w:val="00984A7E"/>
    <w:rsid w:val="009A50C1"/>
    <w:rsid w:val="009C3109"/>
    <w:rsid w:val="009C50BF"/>
    <w:rsid w:val="009C775C"/>
    <w:rsid w:val="009C7FF3"/>
    <w:rsid w:val="009D09E4"/>
    <w:rsid w:val="009D0DC6"/>
    <w:rsid w:val="00A20D2A"/>
    <w:rsid w:val="00A313CD"/>
    <w:rsid w:val="00A32859"/>
    <w:rsid w:val="00A55EE3"/>
    <w:rsid w:val="00A62A00"/>
    <w:rsid w:val="00A70D00"/>
    <w:rsid w:val="00A72DD8"/>
    <w:rsid w:val="00A8674D"/>
    <w:rsid w:val="00A90BCA"/>
    <w:rsid w:val="00AD358C"/>
    <w:rsid w:val="00AD58BD"/>
    <w:rsid w:val="00AD6B21"/>
    <w:rsid w:val="00AF5084"/>
    <w:rsid w:val="00B16D03"/>
    <w:rsid w:val="00B22D3B"/>
    <w:rsid w:val="00B25A52"/>
    <w:rsid w:val="00B25E83"/>
    <w:rsid w:val="00B34944"/>
    <w:rsid w:val="00B35B27"/>
    <w:rsid w:val="00B73554"/>
    <w:rsid w:val="00B843E6"/>
    <w:rsid w:val="00B87483"/>
    <w:rsid w:val="00BC6283"/>
    <w:rsid w:val="00BE01C4"/>
    <w:rsid w:val="00BE0F58"/>
    <w:rsid w:val="00BE2C58"/>
    <w:rsid w:val="00BE682D"/>
    <w:rsid w:val="00BF1845"/>
    <w:rsid w:val="00C16AB5"/>
    <w:rsid w:val="00C85F57"/>
    <w:rsid w:val="00C87C0C"/>
    <w:rsid w:val="00C96CC0"/>
    <w:rsid w:val="00CA6C8E"/>
    <w:rsid w:val="00CB688A"/>
    <w:rsid w:val="00CC138B"/>
    <w:rsid w:val="00CF29EC"/>
    <w:rsid w:val="00D00599"/>
    <w:rsid w:val="00D0751F"/>
    <w:rsid w:val="00D3560F"/>
    <w:rsid w:val="00D35A79"/>
    <w:rsid w:val="00D443BA"/>
    <w:rsid w:val="00D628D1"/>
    <w:rsid w:val="00D87C70"/>
    <w:rsid w:val="00D87FDB"/>
    <w:rsid w:val="00D9483A"/>
    <w:rsid w:val="00D9772F"/>
    <w:rsid w:val="00DA76E7"/>
    <w:rsid w:val="00DB710F"/>
    <w:rsid w:val="00DC0B08"/>
    <w:rsid w:val="00DE10EA"/>
    <w:rsid w:val="00DE3295"/>
    <w:rsid w:val="00DE34E0"/>
    <w:rsid w:val="00E25158"/>
    <w:rsid w:val="00E25999"/>
    <w:rsid w:val="00E3048D"/>
    <w:rsid w:val="00E31597"/>
    <w:rsid w:val="00E47450"/>
    <w:rsid w:val="00E47986"/>
    <w:rsid w:val="00E52798"/>
    <w:rsid w:val="00E52A92"/>
    <w:rsid w:val="00E554C7"/>
    <w:rsid w:val="00E62D89"/>
    <w:rsid w:val="00E63749"/>
    <w:rsid w:val="00E90CC5"/>
    <w:rsid w:val="00E9361C"/>
    <w:rsid w:val="00E95A56"/>
    <w:rsid w:val="00E9670A"/>
    <w:rsid w:val="00EC2775"/>
    <w:rsid w:val="00EC4C6A"/>
    <w:rsid w:val="00ED7FFB"/>
    <w:rsid w:val="00F21B34"/>
    <w:rsid w:val="00F22538"/>
    <w:rsid w:val="00F24590"/>
    <w:rsid w:val="00F40169"/>
    <w:rsid w:val="00F513A1"/>
    <w:rsid w:val="00F56757"/>
    <w:rsid w:val="00F64174"/>
    <w:rsid w:val="00F7627B"/>
    <w:rsid w:val="00FA0DA3"/>
    <w:rsid w:val="00FB3495"/>
    <w:rsid w:val="00FF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image" Target="media/image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0</TotalTime>
  <Pages>15</Pages>
  <Words>2425</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16216</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Ricardo Pena</cp:lastModifiedBy>
  <cp:revision>39</cp:revision>
  <cp:lastPrinted>2002-04-23T16:31:00Z</cp:lastPrinted>
  <dcterms:created xsi:type="dcterms:W3CDTF">2020-04-16T23:33:00Z</dcterms:created>
  <dcterms:modified xsi:type="dcterms:W3CDTF">2020-04-21T06:49:00Z</dcterms:modified>
</cp:coreProperties>
</file>