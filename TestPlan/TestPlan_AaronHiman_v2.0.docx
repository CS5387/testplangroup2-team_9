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CF072" w14:textId="72BD263F" w:rsidR="00941D93" w:rsidRDefault="00342AFB">
      <w:pPr>
        <w:pStyle w:val="Title"/>
      </w:pPr>
      <w:r>
        <w:t>Db Edit Test Plan Assignment</w:t>
      </w:r>
    </w:p>
    <w:p w14:paraId="17910C86" w14:textId="77777777" w:rsidR="00941D93" w:rsidRDefault="00941D93">
      <w:pPr>
        <w:pStyle w:val="Title"/>
      </w:pPr>
      <w:r>
        <w:t xml:space="preserve">Test plan  </w:t>
      </w:r>
    </w:p>
    <w:p w14:paraId="329A329E" w14:textId="4FF776FE" w:rsidR="00941D93" w:rsidRDefault="00941D93">
      <w:pPr>
        <w:pStyle w:val="Subtitle"/>
      </w:pPr>
      <w:r>
        <w:t xml:space="preserve">Version </w:t>
      </w:r>
      <w:r w:rsidR="00870CC2">
        <w:t>2</w:t>
      </w:r>
      <w:r>
        <w:t>.0</w:t>
      </w:r>
    </w:p>
    <w:p w14:paraId="6094AB3E" w14:textId="29D1A038" w:rsidR="00941D93" w:rsidRDefault="007B0661">
      <w:pPr>
        <w:pStyle w:val="Subtitle"/>
        <w:rPr>
          <w:color w:val="000000"/>
        </w:rPr>
      </w:pPr>
      <w:r>
        <w:rPr>
          <w:color w:val="000000"/>
        </w:rPr>
        <w:t xml:space="preserve">April </w:t>
      </w:r>
      <w:r w:rsidR="00870CC2">
        <w:rPr>
          <w:color w:val="000000"/>
        </w:rPr>
        <w:t>16</w:t>
      </w:r>
      <w:r>
        <w:rPr>
          <w:color w:val="000000"/>
        </w:rPr>
        <w:t>, 2020</w:t>
      </w:r>
    </w:p>
    <w:p w14:paraId="427A4D2E" w14:textId="77777777" w:rsidR="00941D93" w:rsidRDefault="00941D93">
      <w:pPr>
        <w:pStyle w:val="DocControlHeading"/>
        <w:sectPr w:rsidR="00941D93">
          <w:headerReference w:type="default" r:id="rId7"/>
          <w:footerReference w:type="default" r:id="rId8"/>
          <w:pgSz w:w="12240" w:h="15840" w:code="1"/>
          <w:pgMar w:top="1440" w:right="1440" w:bottom="1440" w:left="1800" w:header="720" w:footer="720" w:gutter="0"/>
          <w:pgNumType w:fmt="lowerRoman"/>
          <w:cols w:space="720"/>
        </w:sectPr>
      </w:pPr>
      <w:bookmarkStart w:id="0" w:name="_Toc461626763"/>
      <w:bookmarkStart w:id="1" w:name="_Toc461628993"/>
      <w:bookmarkStart w:id="2" w:name="_Toc461632035"/>
    </w:p>
    <w:p w14:paraId="68EFA783" w14:textId="77777777" w:rsidR="00941D93" w:rsidRDefault="00941D93">
      <w:pPr>
        <w:pStyle w:val="DocControlHeading"/>
      </w:pPr>
      <w:bookmarkStart w:id="3" w:name="_Toc37975663"/>
      <w:r>
        <w:lastRenderedPageBreak/>
        <w:t>Document Control</w:t>
      </w:r>
      <w:bookmarkEnd w:id="0"/>
      <w:bookmarkEnd w:id="1"/>
      <w:bookmarkEnd w:id="2"/>
      <w:bookmarkEnd w:id="3"/>
    </w:p>
    <w:p w14:paraId="4CFA4992" w14:textId="77777777" w:rsidR="00941D93" w:rsidRDefault="00941D93">
      <w:pPr>
        <w:pStyle w:val="DocControlHeading2"/>
      </w:pPr>
      <w:bookmarkStart w:id="4" w:name="_Toc461626764"/>
      <w:bookmarkStart w:id="5" w:name="_Toc461628994"/>
      <w:bookmarkStart w:id="6" w:name="_Toc461632036"/>
      <w:bookmarkStart w:id="7" w:name="_Toc37975664"/>
      <w:r>
        <w:t>Approval</w:t>
      </w:r>
      <w:bookmarkEnd w:id="4"/>
      <w:bookmarkEnd w:id="5"/>
      <w:bookmarkEnd w:id="6"/>
      <w:bookmarkEnd w:id="7"/>
    </w:p>
    <w:p w14:paraId="38E53EFB" w14:textId="77777777" w:rsidR="00941D93" w:rsidRDefault="00941D93">
      <w:pPr>
        <w:pStyle w:val="Paragraph"/>
      </w:pPr>
      <w:r>
        <w:t>The Guidance Team and the customer shall approve this document.</w:t>
      </w:r>
    </w:p>
    <w:p w14:paraId="4DADEDF6" w14:textId="77777777" w:rsidR="00941D93" w:rsidRDefault="00941D93">
      <w:pPr>
        <w:pStyle w:val="DocControlHeading2"/>
      </w:pPr>
      <w:bookmarkStart w:id="8" w:name="_Toc461626765"/>
      <w:bookmarkStart w:id="9" w:name="_Toc461628995"/>
      <w:bookmarkStart w:id="10" w:name="_Toc461632037"/>
      <w:bookmarkStart w:id="11" w:name="_Toc37975665"/>
      <w:r>
        <w:t>Document Change Control</w:t>
      </w:r>
      <w:bookmarkEnd w:id="8"/>
      <w:bookmarkEnd w:id="9"/>
      <w:bookmarkEnd w:id="10"/>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28"/>
        <w:gridCol w:w="4428"/>
      </w:tblGrid>
      <w:tr w:rsidR="00941D93" w14:paraId="0546E3F7" w14:textId="77777777">
        <w:tc>
          <w:tcPr>
            <w:tcW w:w="4428" w:type="dxa"/>
          </w:tcPr>
          <w:p w14:paraId="248EDAD9" w14:textId="77777777" w:rsidR="00941D93" w:rsidRDefault="00941D93">
            <w:pPr>
              <w:jc w:val="right"/>
            </w:pPr>
            <w:r>
              <w:t>Initial Release:</w:t>
            </w:r>
          </w:p>
        </w:tc>
        <w:tc>
          <w:tcPr>
            <w:tcW w:w="4428" w:type="dxa"/>
          </w:tcPr>
          <w:p w14:paraId="176E8090" w14:textId="235B50F3" w:rsidR="00941D93" w:rsidRDefault="00342AFB">
            <w:r>
              <w:t>1.0</w:t>
            </w:r>
          </w:p>
        </w:tc>
      </w:tr>
      <w:tr w:rsidR="00941D93" w14:paraId="3838BEC9" w14:textId="77777777">
        <w:tc>
          <w:tcPr>
            <w:tcW w:w="4428" w:type="dxa"/>
          </w:tcPr>
          <w:p w14:paraId="0BA4316F" w14:textId="77777777" w:rsidR="00941D93" w:rsidRDefault="00941D93">
            <w:pPr>
              <w:jc w:val="right"/>
            </w:pPr>
            <w:r>
              <w:t>Current Release:</w:t>
            </w:r>
          </w:p>
        </w:tc>
        <w:tc>
          <w:tcPr>
            <w:tcW w:w="4428" w:type="dxa"/>
          </w:tcPr>
          <w:p w14:paraId="3509135E" w14:textId="0D521551" w:rsidR="00941D93" w:rsidRDefault="00870CC2">
            <w:r>
              <w:t>2</w:t>
            </w:r>
            <w:r w:rsidR="00040947">
              <w:t>.0</w:t>
            </w:r>
          </w:p>
        </w:tc>
      </w:tr>
      <w:tr w:rsidR="00941D93" w14:paraId="3C7CE533" w14:textId="77777777">
        <w:tc>
          <w:tcPr>
            <w:tcW w:w="4428" w:type="dxa"/>
          </w:tcPr>
          <w:p w14:paraId="73FC035A" w14:textId="77777777" w:rsidR="00941D93" w:rsidRDefault="00941D93">
            <w:pPr>
              <w:jc w:val="right"/>
            </w:pPr>
            <w:r>
              <w:t>Indicator of Last Page in Document:</w:t>
            </w:r>
          </w:p>
        </w:tc>
        <w:tc>
          <w:tcPr>
            <w:tcW w:w="4428" w:type="dxa"/>
          </w:tcPr>
          <w:p w14:paraId="261987D6" w14:textId="2FD553B6" w:rsidR="00941D93" w:rsidRDefault="00040947">
            <w:r>
              <w:t>$</w:t>
            </w:r>
          </w:p>
        </w:tc>
      </w:tr>
      <w:tr w:rsidR="00941D93" w14:paraId="60E8C578" w14:textId="77777777">
        <w:tc>
          <w:tcPr>
            <w:tcW w:w="4428" w:type="dxa"/>
          </w:tcPr>
          <w:p w14:paraId="1E71A1CF" w14:textId="77777777" w:rsidR="00941D93" w:rsidRDefault="00941D93">
            <w:pPr>
              <w:jc w:val="right"/>
            </w:pPr>
            <w:r>
              <w:t>Date of Last Review:</w:t>
            </w:r>
          </w:p>
        </w:tc>
        <w:tc>
          <w:tcPr>
            <w:tcW w:w="4428" w:type="dxa"/>
          </w:tcPr>
          <w:p w14:paraId="0859323B" w14:textId="29A05A4C" w:rsidR="00941D93" w:rsidRDefault="00870CC2">
            <w:r>
              <w:t>13 APR 20</w:t>
            </w:r>
          </w:p>
        </w:tc>
      </w:tr>
      <w:tr w:rsidR="00941D93" w14:paraId="68FB08F6" w14:textId="77777777">
        <w:tc>
          <w:tcPr>
            <w:tcW w:w="4428" w:type="dxa"/>
          </w:tcPr>
          <w:p w14:paraId="5CEC63BC" w14:textId="77777777" w:rsidR="00941D93" w:rsidRDefault="00941D93">
            <w:pPr>
              <w:jc w:val="right"/>
            </w:pPr>
            <w:r>
              <w:t>Date of Next Review:</w:t>
            </w:r>
          </w:p>
        </w:tc>
        <w:tc>
          <w:tcPr>
            <w:tcW w:w="4428" w:type="dxa"/>
          </w:tcPr>
          <w:p w14:paraId="73BB06A6" w14:textId="283246B9" w:rsidR="00941D93" w:rsidRDefault="003B440D">
            <w:r>
              <w:t>TBD</w:t>
            </w:r>
          </w:p>
        </w:tc>
      </w:tr>
      <w:tr w:rsidR="00941D93" w14:paraId="0DC74F08" w14:textId="77777777">
        <w:tc>
          <w:tcPr>
            <w:tcW w:w="4428" w:type="dxa"/>
          </w:tcPr>
          <w:p w14:paraId="0193AC8C" w14:textId="77777777" w:rsidR="00941D93" w:rsidRDefault="00941D93">
            <w:pPr>
              <w:jc w:val="right"/>
            </w:pPr>
            <w:r>
              <w:t>Target Date for Next Update:</w:t>
            </w:r>
          </w:p>
        </w:tc>
        <w:tc>
          <w:tcPr>
            <w:tcW w:w="4428" w:type="dxa"/>
          </w:tcPr>
          <w:p w14:paraId="194F2EE9" w14:textId="457024BC" w:rsidR="00941D93" w:rsidRDefault="003B440D">
            <w:r>
              <w:t>TBD</w:t>
            </w:r>
          </w:p>
        </w:tc>
      </w:tr>
    </w:tbl>
    <w:p w14:paraId="322F8F3B" w14:textId="77777777" w:rsidR="00941D93" w:rsidRDefault="00941D93">
      <w:pPr>
        <w:pStyle w:val="DocControlHeading2"/>
      </w:pPr>
      <w:bookmarkStart w:id="12" w:name="_Toc461626766"/>
      <w:bookmarkStart w:id="13" w:name="_Toc461628996"/>
      <w:bookmarkStart w:id="14" w:name="_Toc461632038"/>
      <w:bookmarkStart w:id="15" w:name="_Toc37975666"/>
      <w:r>
        <w:t>Distribution List</w:t>
      </w:r>
      <w:bookmarkEnd w:id="12"/>
      <w:bookmarkEnd w:id="13"/>
      <w:bookmarkEnd w:id="14"/>
      <w:bookmarkEnd w:id="15"/>
    </w:p>
    <w:p w14:paraId="659697CC" w14:textId="77777777" w:rsidR="00941D93" w:rsidRDefault="00941D93">
      <w:pPr>
        <w:pStyle w:val="Paragraph"/>
      </w:pPr>
      <w:r>
        <w:t>This following list of people shall receive a copy of this document every time a new version of this document becomes available:</w:t>
      </w:r>
    </w:p>
    <w:p w14:paraId="5D4A48A2" w14:textId="74FEC3BC" w:rsidR="00941D93" w:rsidRDefault="00941D93">
      <w:pPr>
        <w:ind w:left="2160"/>
      </w:pPr>
      <w:r>
        <w:t>Guidance Team Members:</w:t>
      </w:r>
      <w:r w:rsidR="001F1C71">
        <w:t xml:space="preserve"> Dr. Steve Roach</w:t>
      </w:r>
    </w:p>
    <w:p w14:paraId="05D15701" w14:textId="77777777" w:rsidR="00941D93" w:rsidRDefault="00941D93">
      <w:pPr>
        <w:ind w:left="2160"/>
      </w:pPr>
    </w:p>
    <w:p w14:paraId="4B038745" w14:textId="6FFC75B2" w:rsidR="00941D93" w:rsidRDefault="00941D93">
      <w:pPr>
        <w:ind w:left="1440" w:firstLine="720"/>
      </w:pPr>
      <w:r>
        <w:t xml:space="preserve">Customer: </w:t>
      </w:r>
      <w:r w:rsidR="001F1C71">
        <w:t>N/A</w:t>
      </w:r>
    </w:p>
    <w:p w14:paraId="61694DF6" w14:textId="77777777" w:rsidR="00941D93" w:rsidRDefault="00941D93">
      <w:pPr>
        <w:ind w:left="1440" w:firstLine="720"/>
      </w:pPr>
    </w:p>
    <w:p w14:paraId="50D5E9BE" w14:textId="25D91585" w:rsidR="001F1C71" w:rsidRDefault="00941D93" w:rsidP="001F1C71">
      <w:pPr>
        <w:ind w:left="1440" w:firstLine="720"/>
      </w:pPr>
      <w:r>
        <w:t>Software Team Members:</w:t>
      </w:r>
      <w:r w:rsidR="001F1C71">
        <w:t xml:space="preserve"> Aaron Himan</w:t>
      </w:r>
      <w:r w:rsidR="004558DF">
        <w:t xml:space="preserve"> (author)</w:t>
      </w:r>
      <w:r w:rsidR="001F1C71">
        <w:t>,</w:t>
      </w:r>
    </w:p>
    <w:p w14:paraId="79F5A6DA" w14:textId="238B7A7F" w:rsidR="001F1C71" w:rsidRPr="001339A9" w:rsidRDefault="001F1C71" w:rsidP="001F1C71">
      <w:pPr>
        <w:ind w:left="1440" w:firstLine="2880"/>
        <w:rPr>
          <w:lang w:val="es-MX"/>
        </w:rPr>
      </w:pPr>
      <w:r w:rsidRPr="001339A9">
        <w:rPr>
          <w:lang w:val="es-MX"/>
        </w:rPr>
        <w:t>Bianca De La Cruz</w:t>
      </w:r>
      <w:r w:rsidR="004558DF" w:rsidRPr="001339A9">
        <w:rPr>
          <w:lang w:val="es-MX"/>
        </w:rPr>
        <w:t xml:space="preserve"> (reviewer)</w:t>
      </w:r>
      <w:r w:rsidRPr="001339A9">
        <w:rPr>
          <w:lang w:val="es-MX"/>
        </w:rPr>
        <w:t>,</w:t>
      </w:r>
    </w:p>
    <w:p w14:paraId="0D1BD47C" w14:textId="1CE5DB37" w:rsidR="001F1C71" w:rsidRDefault="001F1C71" w:rsidP="001F1C71">
      <w:pPr>
        <w:ind w:left="1440" w:firstLine="2880"/>
      </w:pPr>
      <w:r>
        <w:t>Ricardo Pena</w:t>
      </w:r>
      <w:r w:rsidR="004558DF">
        <w:t xml:space="preserve"> (reviewer)</w:t>
      </w:r>
    </w:p>
    <w:p w14:paraId="0D108DAF" w14:textId="77777777" w:rsidR="00941D93" w:rsidRDefault="00941D93">
      <w:pPr>
        <w:pStyle w:val="DocControlHeading2"/>
      </w:pPr>
      <w:bookmarkStart w:id="16" w:name="_Toc461626767"/>
      <w:bookmarkStart w:id="17" w:name="_Toc461628997"/>
      <w:bookmarkStart w:id="18" w:name="_Toc461632039"/>
      <w:bookmarkStart w:id="19" w:name="_Toc37975667"/>
      <w:r>
        <w:t>Change Summary</w:t>
      </w:r>
      <w:bookmarkEnd w:id="16"/>
      <w:bookmarkEnd w:id="17"/>
      <w:bookmarkEnd w:id="18"/>
      <w:bookmarkEnd w:id="19"/>
    </w:p>
    <w:p w14:paraId="4F1827FF" w14:textId="77777777" w:rsidR="00941D93" w:rsidRDefault="00941D93">
      <w:pPr>
        <w:pStyle w:val="Paragraph"/>
      </w:pPr>
      <w:r>
        <w:t>The following table details changes made between versions of this document</w:t>
      </w:r>
    </w:p>
    <w:p w14:paraId="6CC34F08" w14:textId="77777777" w:rsidR="00941D93" w:rsidRDefault="00941D93">
      <w:pPr>
        <w:ind w:left="144"/>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4"/>
        <w:gridCol w:w="1170"/>
        <w:gridCol w:w="1800"/>
        <w:gridCol w:w="3978"/>
      </w:tblGrid>
      <w:tr w:rsidR="00941D93" w14:paraId="284223BC" w14:textId="77777777">
        <w:tc>
          <w:tcPr>
            <w:tcW w:w="1764" w:type="dxa"/>
          </w:tcPr>
          <w:p w14:paraId="1BBBC73E" w14:textId="77777777" w:rsidR="00941D93" w:rsidRDefault="00941D93">
            <w:pPr>
              <w:jc w:val="center"/>
            </w:pPr>
            <w:r>
              <w:t>Version</w:t>
            </w:r>
          </w:p>
        </w:tc>
        <w:tc>
          <w:tcPr>
            <w:tcW w:w="1170" w:type="dxa"/>
          </w:tcPr>
          <w:p w14:paraId="0DD74734" w14:textId="77777777" w:rsidR="00941D93" w:rsidRDefault="00941D93">
            <w:pPr>
              <w:jc w:val="center"/>
            </w:pPr>
            <w:r>
              <w:t>Date</w:t>
            </w:r>
          </w:p>
        </w:tc>
        <w:tc>
          <w:tcPr>
            <w:tcW w:w="1800" w:type="dxa"/>
          </w:tcPr>
          <w:p w14:paraId="16D359C7" w14:textId="77777777" w:rsidR="00941D93" w:rsidRDefault="00941D93">
            <w:pPr>
              <w:jc w:val="center"/>
            </w:pPr>
            <w:r>
              <w:t>Modifier</w:t>
            </w:r>
          </w:p>
        </w:tc>
        <w:tc>
          <w:tcPr>
            <w:tcW w:w="3978" w:type="dxa"/>
          </w:tcPr>
          <w:p w14:paraId="4527F07F" w14:textId="77777777" w:rsidR="00941D93" w:rsidRDefault="00941D93">
            <w:pPr>
              <w:jc w:val="center"/>
            </w:pPr>
            <w:r>
              <w:t>Description</w:t>
            </w:r>
          </w:p>
        </w:tc>
      </w:tr>
      <w:tr w:rsidR="00941D93" w14:paraId="60522246" w14:textId="77777777">
        <w:tc>
          <w:tcPr>
            <w:tcW w:w="1764" w:type="dxa"/>
          </w:tcPr>
          <w:p w14:paraId="0C61B6D8" w14:textId="69DC3895" w:rsidR="00941D93" w:rsidRDefault="0006164E">
            <w:pPr>
              <w:jc w:val="center"/>
            </w:pPr>
            <w:r>
              <w:t>1.0</w:t>
            </w:r>
          </w:p>
        </w:tc>
        <w:tc>
          <w:tcPr>
            <w:tcW w:w="1170" w:type="dxa"/>
          </w:tcPr>
          <w:p w14:paraId="1BB04441" w14:textId="43A98A16" w:rsidR="00941D93" w:rsidRDefault="003B440D">
            <w:pPr>
              <w:jc w:val="center"/>
            </w:pPr>
            <w:r>
              <w:t>8 APR 20</w:t>
            </w:r>
          </w:p>
        </w:tc>
        <w:tc>
          <w:tcPr>
            <w:tcW w:w="1800" w:type="dxa"/>
          </w:tcPr>
          <w:p w14:paraId="5437258A" w14:textId="4D594763" w:rsidR="00941D93" w:rsidRDefault="0006164E">
            <w:pPr>
              <w:jc w:val="center"/>
            </w:pPr>
            <w:r>
              <w:t>Aaron Himan</w:t>
            </w:r>
          </w:p>
        </w:tc>
        <w:tc>
          <w:tcPr>
            <w:tcW w:w="3978" w:type="dxa"/>
          </w:tcPr>
          <w:p w14:paraId="62A7F440" w14:textId="7778CF5F" w:rsidR="00941D93" w:rsidRDefault="0006164E" w:rsidP="0006164E">
            <w:pPr>
              <w:pStyle w:val="TableText"/>
              <w:widowControl/>
              <w:spacing w:before="0" w:after="0"/>
              <w:jc w:val="center"/>
            </w:pPr>
            <w:r>
              <w:t>Initial Test Plan</w:t>
            </w:r>
          </w:p>
        </w:tc>
      </w:tr>
      <w:tr w:rsidR="00941D93" w14:paraId="43C65ED5" w14:textId="77777777">
        <w:tc>
          <w:tcPr>
            <w:tcW w:w="1764" w:type="dxa"/>
          </w:tcPr>
          <w:p w14:paraId="49F9CE44" w14:textId="77A86747" w:rsidR="00941D93" w:rsidRDefault="00870CC2" w:rsidP="00870CC2">
            <w:pPr>
              <w:jc w:val="center"/>
            </w:pPr>
            <w:r>
              <w:t>2.0</w:t>
            </w:r>
          </w:p>
        </w:tc>
        <w:tc>
          <w:tcPr>
            <w:tcW w:w="1170" w:type="dxa"/>
          </w:tcPr>
          <w:p w14:paraId="0F6AE3B1" w14:textId="4BA5F6BF" w:rsidR="00941D93" w:rsidRDefault="00870CC2">
            <w:r>
              <w:t>16 APR 20</w:t>
            </w:r>
          </w:p>
        </w:tc>
        <w:tc>
          <w:tcPr>
            <w:tcW w:w="1800" w:type="dxa"/>
          </w:tcPr>
          <w:p w14:paraId="12ADC0BD" w14:textId="0DD89DD9" w:rsidR="00941D93" w:rsidRDefault="00870CC2" w:rsidP="00870CC2">
            <w:pPr>
              <w:jc w:val="center"/>
            </w:pPr>
            <w:r>
              <w:t>Aaron Himan</w:t>
            </w:r>
          </w:p>
        </w:tc>
        <w:tc>
          <w:tcPr>
            <w:tcW w:w="3978" w:type="dxa"/>
          </w:tcPr>
          <w:p w14:paraId="2EC7D86B" w14:textId="7F958C12" w:rsidR="00941D93" w:rsidRDefault="00870CC2" w:rsidP="00870CC2">
            <w:pPr>
              <w:jc w:val="center"/>
            </w:pPr>
            <w:commentRangeStart w:id="20"/>
            <w:commentRangeStart w:id="21"/>
            <w:r>
              <w:t>Revised</w:t>
            </w:r>
            <w:commentRangeEnd w:id="20"/>
            <w:r w:rsidR="00821FE7">
              <w:rPr>
                <w:rStyle w:val="CommentReference"/>
              </w:rPr>
              <w:commentReference w:id="20"/>
            </w:r>
            <w:commentRangeEnd w:id="21"/>
            <w:r w:rsidR="00FE6059">
              <w:rPr>
                <w:rStyle w:val="CommentReference"/>
              </w:rPr>
              <w:commentReference w:id="21"/>
            </w:r>
          </w:p>
        </w:tc>
      </w:tr>
      <w:tr w:rsidR="00941D93" w14:paraId="3247F75A" w14:textId="77777777">
        <w:tc>
          <w:tcPr>
            <w:tcW w:w="1764" w:type="dxa"/>
          </w:tcPr>
          <w:p w14:paraId="2C30E2AD" w14:textId="77777777" w:rsidR="00941D93" w:rsidRDefault="00941D93"/>
        </w:tc>
        <w:tc>
          <w:tcPr>
            <w:tcW w:w="1170" w:type="dxa"/>
          </w:tcPr>
          <w:p w14:paraId="6A74E3C2" w14:textId="77777777" w:rsidR="00941D93" w:rsidRDefault="00941D93"/>
        </w:tc>
        <w:tc>
          <w:tcPr>
            <w:tcW w:w="1800" w:type="dxa"/>
          </w:tcPr>
          <w:p w14:paraId="21526C4F" w14:textId="77777777" w:rsidR="00941D93" w:rsidRDefault="00941D93"/>
        </w:tc>
        <w:tc>
          <w:tcPr>
            <w:tcW w:w="3978" w:type="dxa"/>
          </w:tcPr>
          <w:p w14:paraId="7211DC93" w14:textId="77777777" w:rsidR="00941D93" w:rsidRDefault="00941D93"/>
        </w:tc>
      </w:tr>
    </w:tbl>
    <w:p w14:paraId="0DE90C98" w14:textId="77777777" w:rsidR="00941D93" w:rsidRDefault="00941D93">
      <w:pPr>
        <w:ind w:left="144"/>
      </w:pPr>
    </w:p>
    <w:p w14:paraId="4094CEFA" w14:textId="77777777" w:rsidR="00941D93" w:rsidRDefault="00941D93">
      <w:pPr>
        <w:ind w:left="144"/>
      </w:pPr>
    </w:p>
    <w:p w14:paraId="27D529A9" w14:textId="77777777" w:rsidR="00941D93" w:rsidRDefault="00941D93">
      <w:pPr>
        <w:ind w:left="144"/>
      </w:pPr>
    </w:p>
    <w:p w14:paraId="37ABEDE5" w14:textId="77777777" w:rsidR="00941D93" w:rsidRDefault="00941D93">
      <w:pPr>
        <w:ind w:left="144"/>
      </w:pPr>
    </w:p>
    <w:p w14:paraId="59D23831" w14:textId="77777777" w:rsidR="00941D93" w:rsidRDefault="00941D93">
      <w:pPr>
        <w:pStyle w:val="Paragraph"/>
      </w:pPr>
      <w:r>
        <w:t>Note: The template presented in this document was taken from:</w:t>
      </w:r>
    </w:p>
    <w:p w14:paraId="70C28D02" w14:textId="77777777" w:rsidR="00941D93" w:rsidRDefault="00941D93">
      <w:pPr>
        <w:pStyle w:val="Paragraph"/>
      </w:pPr>
      <w:r>
        <w:t xml:space="preserve">Donaldson, S., and S. Siegel, </w:t>
      </w:r>
      <w:r>
        <w:rPr>
          <w:i/>
          <w:iCs/>
        </w:rPr>
        <w:t>Successful Software Development</w:t>
      </w:r>
      <w:r>
        <w:t>. Upper Saddle River, NJ: Prentice Hall, 2001, pp. 321-323.</w:t>
      </w:r>
    </w:p>
    <w:p w14:paraId="72A8846D" w14:textId="77777777" w:rsidR="00E47986" w:rsidRDefault="00E47986">
      <w:pPr>
        <w:pStyle w:val="Paragraph"/>
      </w:pPr>
    </w:p>
    <w:p w14:paraId="45ED4FCB" w14:textId="77777777" w:rsidR="00E47986" w:rsidRDefault="00E47986" w:rsidP="00E47986">
      <w:pPr>
        <w:pStyle w:val="Paragraph"/>
      </w:pPr>
      <w:r>
        <w:t xml:space="preserve">Note: The template presented in this document was taken from: Donaldson, S., and S. Siegel, </w:t>
      </w:r>
      <w:r>
        <w:rPr>
          <w:i/>
          <w:iCs/>
        </w:rPr>
        <w:t>Successful Software Development</w:t>
      </w:r>
      <w:r>
        <w:t>. Upper Saddle River, NJ: Prentice Hall, 2001, pp. 321-323 and modified by Humberto Mendoza and Steve Roach.</w:t>
      </w:r>
    </w:p>
    <w:p w14:paraId="3C1B04E0" w14:textId="77777777" w:rsidR="00941D93" w:rsidRDefault="00941D93">
      <w:pPr>
        <w:pStyle w:val="Paragraph"/>
      </w:pPr>
    </w:p>
    <w:p w14:paraId="7396CEF4" w14:textId="77777777" w:rsidR="00941D93" w:rsidRDefault="00941D93">
      <w:pPr>
        <w:pStyle w:val="Paragraph"/>
      </w:pPr>
      <w:r>
        <w:t>Supplementary information is from:</w:t>
      </w:r>
    </w:p>
    <w:p w14:paraId="7B8E4EB6" w14:textId="77777777" w:rsidR="00941D93" w:rsidRDefault="00941D93">
      <w:pPr>
        <w:pStyle w:val="Paragraph"/>
      </w:pPr>
      <w:r>
        <w:t xml:space="preserve">Pfleeger, S.  </w:t>
      </w:r>
      <w:r>
        <w:rPr>
          <w:i/>
          <w:iCs/>
        </w:rPr>
        <w:t>Software Engineering, Theory and Practice</w:t>
      </w:r>
      <w:r>
        <w:t xml:space="preserve">.  Upper Saddle River, NJ: Prentice Hall, 1998, p. 365.  </w:t>
      </w:r>
    </w:p>
    <w:p w14:paraId="1D6EA7DC" w14:textId="77777777" w:rsidR="00941D93" w:rsidRDefault="00941D93">
      <w:pPr>
        <w:pStyle w:val="Paragraph"/>
      </w:pPr>
      <w:r>
        <w:br w:type="column"/>
      </w:r>
    </w:p>
    <w:p w14:paraId="392A739F" w14:textId="77777777" w:rsidR="00941D93" w:rsidRDefault="00941D93">
      <w:pPr>
        <w:ind w:left="144"/>
      </w:pPr>
    </w:p>
    <w:p w14:paraId="2CA2664A" w14:textId="77777777" w:rsidR="00941D93" w:rsidRDefault="00941D93">
      <w:pPr>
        <w:pStyle w:val="TOC2"/>
        <w:rPr>
          <w:sz w:val="28"/>
        </w:rPr>
      </w:pPr>
      <w:r>
        <w:rPr>
          <w:sz w:val="28"/>
        </w:rPr>
        <w:t>Table of Contents</w:t>
      </w:r>
    </w:p>
    <w:p w14:paraId="032B8DF0" w14:textId="53AED80C" w:rsidR="00087726" w:rsidRDefault="00941D93">
      <w:pPr>
        <w:pStyle w:val="TOC1"/>
        <w:rPr>
          <w:rFonts w:asciiTheme="minorHAnsi" w:eastAsiaTheme="minorEastAsia" w:hAnsiTheme="minorHAnsi" w:cstheme="minorBidi"/>
          <w:b w:val="0"/>
          <w:caps w:val="0"/>
          <w:noProof/>
          <w:sz w:val="22"/>
          <w:szCs w:val="22"/>
        </w:rPr>
      </w:pPr>
      <w:r>
        <w:rPr>
          <w:sz w:val="28"/>
        </w:rPr>
        <w:fldChar w:fldCharType="begin"/>
      </w:r>
      <w:r>
        <w:rPr>
          <w:sz w:val="28"/>
        </w:rPr>
        <w:instrText xml:space="preserve"> TOC \o "1-3" \h \z </w:instrText>
      </w:r>
      <w:r>
        <w:rPr>
          <w:sz w:val="28"/>
        </w:rPr>
        <w:fldChar w:fldCharType="separate"/>
      </w:r>
      <w:hyperlink w:anchor="_Toc37975663" w:history="1">
        <w:r w:rsidR="00087726" w:rsidRPr="00FE7438">
          <w:rPr>
            <w:rStyle w:val="Hyperlink"/>
            <w:noProof/>
          </w:rPr>
          <w:t>Document Control</w:t>
        </w:r>
        <w:r w:rsidR="00087726">
          <w:rPr>
            <w:noProof/>
            <w:webHidden/>
          </w:rPr>
          <w:tab/>
        </w:r>
        <w:r w:rsidR="00087726">
          <w:rPr>
            <w:noProof/>
            <w:webHidden/>
          </w:rPr>
          <w:fldChar w:fldCharType="begin"/>
        </w:r>
        <w:r w:rsidR="00087726">
          <w:rPr>
            <w:noProof/>
            <w:webHidden/>
          </w:rPr>
          <w:instrText xml:space="preserve"> PAGEREF _Toc37975663 \h </w:instrText>
        </w:r>
        <w:r w:rsidR="00087726">
          <w:rPr>
            <w:noProof/>
            <w:webHidden/>
          </w:rPr>
        </w:r>
        <w:r w:rsidR="00087726">
          <w:rPr>
            <w:noProof/>
            <w:webHidden/>
          </w:rPr>
          <w:fldChar w:fldCharType="separate"/>
        </w:r>
        <w:r w:rsidR="00087726">
          <w:rPr>
            <w:noProof/>
            <w:webHidden/>
          </w:rPr>
          <w:t>ii</w:t>
        </w:r>
        <w:r w:rsidR="00087726">
          <w:rPr>
            <w:noProof/>
            <w:webHidden/>
          </w:rPr>
          <w:fldChar w:fldCharType="end"/>
        </w:r>
      </w:hyperlink>
    </w:p>
    <w:p w14:paraId="38F0DCEC" w14:textId="3DD00199" w:rsidR="00087726" w:rsidRDefault="001E5C21">
      <w:pPr>
        <w:pStyle w:val="TOC2"/>
        <w:rPr>
          <w:rFonts w:asciiTheme="minorHAnsi" w:eastAsiaTheme="minorEastAsia" w:hAnsiTheme="minorHAnsi" w:cstheme="minorBidi"/>
          <w:b w:val="0"/>
          <w:bCs w:val="0"/>
          <w:smallCaps w:val="0"/>
          <w:noProof/>
          <w:sz w:val="22"/>
          <w:szCs w:val="22"/>
        </w:rPr>
      </w:pPr>
      <w:hyperlink w:anchor="_Toc37975664" w:history="1">
        <w:r w:rsidR="00087726" w:rsidRPr="00FE7438">
          <w:rPr>
            <w:rStyle w:val="Hyperlink"/>
            <w:noProof/>
          </w:rPr>
          <w:t>Approval</w:t>
        </w:r>
        <w:r w:rsidR="00087726">
          <w:rPr>
            <w:noProof/>
            <w:webHidden/>
          </w:rPr>
          <w:tab/>
        </w:r>
        <w:r w:rsidR="00087726">
          <w:rPr>
            <w:noProof/>
            <w:webHidden/>
          </w:rPr>
          <w:fldChar w:fldCharType="begin"/>
        </w:r>
        <w:r w:rsidR="00087726">
          <w:rPr>
            <w:noProof/>
            <w:webHidden/>
          </w:rPr>
          <w:instrText xml:space="preserve"> PAGEREF _Toc37975664 \h </w:instrText>
        </w:r>
        <w:r w:rsidR="00087726">
          <w:rPr>
            <w:noProof/>
            <w:webHidden/>
          </w:rPr>
        </w:r>
        <w:r w:rsidR="00087726">
          <w:rPr>
            <w:noProof/>
            <w:webHidden/>
          </w:rPr>
          <w:fldChar w:fldCharType="separate"/>
        </w:r>
        <w:r w:rsidR="00087726">
          <w:rPr>
            <w:noProof/>
            <w:webHidden/>
          </w:rPr>
          <w:t>ii</w:t>
        </w:r>
        <w:r w:rsidR="00087726">
          <w:rPr>
            <w:noProof/>
            <w:webHidden/>
          </w:rPr>
          <w:fldChar w:fldCharType="end"/>
        </w:r>
      </w:hyperlink>
    </w:p>
    <w:p w14:paraId="0B580E13" w14:textId="15D93949" w:rsidR="00087726" w:rsidRDefault="001E5C21">
      <w:pPr>
        <w:pStyle w:val="TOC2"/>
        <w:rPr>
          <w:rFonts w:asciiTheme="minorHAnsi" w:eastAsiaTheme="minorEastAsia" w:hAnsiTheme="minorHAnsi" w:cstheme="minorBidi"/>
          <w:b w:val="0"/>
          <w:bCs w:val="0"/>
          <w:smallCaps w:val="0"/>
          <w:noProof/>
          <w:sz w:val="22"/>
          <w:szCs w:val="22"/>
        </w:rPr>
      </w:pPr>
      <w:hyperlink w:anchor="_Toc37975665" w:history="1">
        <w:r w:rsidR="00087726" w:rsidRPr="00FE7438">
          <w:rPr>
            <w:rStyle w:val="Hyperlink"/>
            <w:noProof/>
          </w:rPr>
          <w:t>Document Change Control</w:t>
        </w:r>
        <w:r w:rsidR="00087726">
          <w:rPr>
            <w:noProof/>
            <w:webHidden/>
          </w:rPr>
          <w:tab/>
        </w:r>
        <w:r w:rsidR="00087726">
          <w:rPr>
            <w:noProof/>
            <w:webHidden/>
          </w:rPr>
          <w:fldChar w:fldCharType="begin"/>
        </w:r>
        <w:r w:rsidR="00087726">
          <w:rPr>
            <w:noProof/>
            <w:webHidden/>
          </w:rPr>
          <w:instrText xml:space="preserve"> PAGEREF _Toc37975665 \h </w:instrText>
        </w:r>
        <w:r w:rsidR="00087726">
          <w:rPr>
            <w:noProof/>
            <w:webHidden/>
          </w:rPr>
        </w:r>
        <w:r w:rsidR="00087726">
          <w:rPr>
            <w:noProof/>
            <w:webHidden/>
          </w:rPr>
          <w:fldChar w:fldCharType="separate"/>
        </w:r>
        <w:r w:rsidR="00087726">
          <w:rPr>
            <w:noProof/>
            <w:webHidden/>
          </w:rPr>
          <w:t>ii</w:t>
        </w:r>
        <w:r w:rsidR="00087726">
          <w:rPr>
            <w:noProof/>
            <w:webHidden/>
          </w:rPr>
          <w:fldChar w:fldCharType="end"/>
        </w:r>
      </w:hyperlink>
    </w:p>
    <w:p w14:paraId="4C20AC31" w14:textId="48F85B88" w:rsidR="00087726" w:rsidRDefault="001E5C21">
      <w:pPr>
        <w:pStyle w:val="TOC2"/>
        <w:rPr>
          <w:rFonts w:asciiTheme="minorHAnsi" w:eastAsiaTheme="minorEastAsia" w:hAnsiTheme="minorHAnsi" w:cstheme="minorBidi"/>
          <w:b w:val="0"/>
          <w:bCs w:val="0"/>
          <w:smallCaps w:val="0"/>
          <w:noProof/>
          <w:sz w:val="22"/>
          <w:szCs w:val="22"/>
        </w:rPr>
      </w:pPr>
      <w:hyperlink w:anchor="_Toc37975666" w:history="1">
        <w:r w:rsidR="00087726" w:rsidRPr="00FE7438">
          <w:rPr>
            <w:rStyle w:val="Hyperlink"/>
            <w:noProof/>
          </w:rPr>
          <w:t>Distribution List</w:t>
        </w:r>
        <w:r w:rsidR="00087726">
          <w:rPr>
            <w:noProof/>
            <w:webHidden/>
          </w:rPr>
          <w:tab/>
        </w:r>
        <w:r w:rsidR="00087726">
          <w:rPr>
            <w:noProof/>
            <w:webHidden/>
          </w:rPr>
          <w:fldChar w:fldCharType="begin"/>
        </w:r>
        <w:r w:rsidR="00087726">
          <w:rPr>
            <w:noProof/>
            <w:webHidden/>
          </w:rPr>
          <w:instrText xml:space="preserve"> PAGEREF _Toc37975666 \h </w:instrText>
        </w:r>
        <w:r w:rsidR="00087726">
          <w:rPr>
            <w:noProof/>
            <w:webHidden/>
          </w:rPr>
        </w:r>
        <w:r w:rsidR="00087726">
          <w:rPr>
            <w:noProof/>
            <w:webHidden/>
          </w:rPr>
          <w:fldChar w:fldCharType="separate"/>
        </w:r>
        <w:r w:rsidR="00087726">
          <w:rPr>
            <w:noProof/>
            <w:webHidden/>
          </w:rPr>
          <w:t>ii</w:t>
        </w:r>
        <w:r w:rsidR="00087726">
          <w:rPr>
            <w:noProof/>
            <w:webHidden/>
          </w:rPr>
          <w:fldChar w:fldCharType="end"/>
        </w:r>
      </w:hyperlink>
    </w:p>
    <w:p w14:paraId="1C7AC3F9" w14:textId="12E48A5E" w:rsidR="00087726" w:rsidRDefault="001E5C21">
      <w:pPr>
        <w:pStyle w:val="TOC2"/>
        <w:rPr>
          <w:rFonts w:asciiTheme="minorHAnsi" w:eastAsiaTheme="minorEastAsia" w:hAnsiTheme="minorHAnsi" w:cstheme="minorBidi"/>
          <w:b w:val="0"/>
          <w:bCs w:val="0"/>
          <w:smallCaps w:val="0"/>
          <w:noProof/>
          <w:sz w:val="22"/>
          <w:szCs w:val="22"/>
        </w:rPr>
      </w:pPr>
      <w:hyperlink w:anchor="_Toc37975667" w:history="1">
        <w:r w:rsidR="00087726" w:rsidRPr="00FE7438">
          <w:rPr>
            <w:rStyle w:val="Hyperlink"/>
            <w:noProof/>
          </w:rPr>
          <w:t>Change Summary</w:t>
        </w:r>
        <w:r w:rsidR="00087726">
          <w:rPr>
            <w:noProof/>
            <w:webHidden/>
          </w:rPr>
          <w:tab/>
        </w:r>
        <w:r w:rsidR="00087726">
          <w:rPr>
            <w:noProof/>
            <w:webHidden/>
          </w:rPr>
          <w:fldChar w:fldCharType="begin"/>
        </w:r>
        <w:r w:rsidR="00087726">
          <w:rPr>
            <w:noProof/>
            <w:webHidden/>
          </w:rPr>
          <w:instrText xml:space="preserve"> PAGEREF _Toc37975667 \h </w:instrText>
        </w:r>
        <w:r w:rsidR="00087726">
          <w:rPr>
            <w:noProof/>
            <w:webHidden/>
          </w:rPr>
        </w:r>
        <w:r w:rsidR="00087726">
          <w:rPr>
            <w:noProof/>
            <w:webHidden/>
          </w:rPr>
          <w:fldChar w:fldCharType="separate"/>
        </w:r>
        <w:r w:rsidR="00087726">
          <w:rPr>
            <w:noProof/>
            <w:webHidden/>
          </w:rPr>
          <w:t>ii</w:t>
        </w:r>
        <w:r w:rsidR="00087726">
          <w:rPr>
            <w:noProof/>
            <w:webHidden/>
          </w:rPr>
          <w:fldChar w:fldCharType="end"/>
        </w:r>
      </w:hyperlink>
    </w:p>
    <w:p w14:paraId="2CBCD7B6" w14:textId="396431D0" w:rsidR="00087726" w:rsidRDefault="001E5C21">
      <w:pPr>
        <w:pStyle w:val="TOC1"/>
        <w:tabs>
          <w:tab w:val="left" w:pos="400"/>
        </w:tabs>
        <w:rPr>
          <w:rFonts w:asciiTheme="minorHAnsi" w:eastAsiaTheme="minorEastAsia" w:hAnsiTheme="minorHAnsi" w:cstheme="minorBidi"/>
          <w:b w:val="0"/>
          <w:caps w:val="0"/>
          <w:noProof/>
          <w:sz w:val="22"/>
          <w:szCs w:val="22"/>
        </w:rPr>
      </w:pPr>
      <w:hyperlink w:anchor="_Toc37975668" w:history="1">
        <w:r w:rsidR="00087726" w:rsidRPr="00FE7438">
          <w:rPr>
            <w:rStyle w:val="Hyperlink"/>
            <w:noProof/>
          </w:rPr>
          <w:t>1.</w:t>
        </w:r>
        <w:r w:rsidR="00087726">
          <w:rPr>
            <w:rFonts w:asciiTheme="minorHAnsi" w:eastAsiaTheme="minorEastAsia" w:hAnsiTheme="minorHAnsi" w:cstheme="minorBidi"/>
            <w:b w:val="0"/>
            <w:caps w:val="0"/>
            <w:noProof/>
            <w:sz w:val="22"/>
            <w:szCs w:val="22"/>
          </w:rPr>
          <w:tab/>
        </w:r>
        <w:r w:rsidR="00087726" w:rsidRPr="00FE7438">
          <w:rPr>
            <w:rStyle w:val="Hyperlink"/>
            <w:noProof/>
          </w:rPr>
          <w:t>Introduction</w:t>
        </w:r>
        <w:r w:rsidR="00087726">
          <w:rPr>
            <w:noProof/>
            <w:webHidden/>
          </w:rPr>
          <w:tab/>
        </w:r>
        <w:r w:rsidR="00087726">
          <w:rPr>
            <w:noProof/>
            <w:webHidden/>
          </w:rPr>
          <w:fldChar w:fldCharType="begin"/>
        </w:r>
        <w:r w:rsidR="00087726">
          <w:rPr>
            <w:noProof/>
            <w:webHidden/>
          </w:rPr>
          <w:instrText xml:space="preserve"> PAGEREF _Toc37975668 \h </w:instrText>
        </w:r>
        <w:r w:rsidR="00087726">
          <w:rPr>
            <w:noProof/>
            <w:webHidden/>
          </w:rPr>
        </w:r>
        <w:r w:rsidR="00087726">
          <w:rPr>
            <w:noProof/>
            <w:webHidden/>
          </w:rPr>
          <w:fldChar w:fldCharType="separate"/>
        </w:r>
        <w:r w:rsidR="00087726">
          <w:rPr>
            <w:noProof/>
            <w:webHidden/>
          </w:rPr>
          <w:t>1</w:t>
        </w:r>
        <w:r w:rsidR="00087726">
          <w:rPr>
            <w:noProof/>
            <w:webHidden/>
          </w:rPr>
          <w:fldChar w:fldCharType="end"/>
        </w:r>
      </w:hyperlink>
    </w:p>
    <w:p w14:paraId="63AC3A0E" w14:textId="3D4FA4F6" w:rsidR="00087726" w:rsidRDefault="001E5C21">
      <w:pPr>
        <w:pStyle w:val="TOC2"/>
        <w:tabs>
          <w:tab w:val="left" w:pos="1200"/>
        </w:tabs>
        <w:rPr>
          <w:rFonts w:asciiTheme="minorHAnsi" w:eastAsiaTheme="minorEastAsia" w:hAnsiTheme="minorHAnsi" w:cstheme="minorBidi"/>
          <w:b w:val="0"/>
          <w:bCs w:val="0"/>
          <w:smallCaps w:val="0"/>
          <w:noProof/>
          <w:sz w:val="22"/>
          <w:szCs w:val="22"/>
        </w:rPr>
      </w:pPr>
      <w:hyperlink w:anchor="_Toc37975669" w:history="1">
        <w:r w:rsidR="00087726" w:rsidRPr="00FE7438">
          <w:rPr>
            <w:rStyle w:val="Hyperlink"/>
            <w:noProof/>
          </w:rPr>
          <w:t>1.1.</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Purpose</w:t>
        </w:r>
        <w:r w:rsidR="00087726">
          <w:rPr>
            <w:noProof/>
            <w:webHidden/>
          </w:rPr>
          <w:tab/>
        </w:r>
        <w:r w:rsidR="00087726">
          <w:rPr>
            <w:noProof/>
            <w:webHidden/>
          </w:rPr>
          <w:fldChar w:fldCharType="begin"/>
        </w:r>
        <w:r w:rsidR="00087726">
          <w:rPr>
            <w:noProof/>
            <w:webHidden/>
          </w:rPr>
          <w:instrText xml:space="preserve"> PAGEREF _Toc37975669 \h </w:instrText>
        </w:r>
        <w:r w:rsidR="00087726">
          <w:rPr>
            <w:noProof/>
            <w:webHidden/>
          </w:rPr>
        </w:r>
        <w:r w:rsidR="00087726">
          <w:rPr>
            <w:noProof/>
            <w:webHidden/>
          </w:rPr>
          <w:fldChar w:fldCharType="separate"/>
        </w:r>
        <w:r w:rsidR="00087726">
          <w:rPr>
            <w:noProof/>
            <w:webHidden/>
          </w:rPr>
          <w:t>1</w:t>
        </w:r>
        <w:r w:rsidR="00087726">
          <w:rPr>
            <w:noProof/>
            <w:webHidden/>
          </w:rPr>
          <w:fldChar w:fldCharType="end"/>
        </w:r>
      </w:hyperlink>
    </w:p>
    <w:p w14:paraId="613C1C3A" w14:textId="53948997" w:rsidR="00087726" w:rsidRDefault="001E5C21">
      <w:pPr>
        <w:pStyle w:val="TOC2"/>
        <w:tabs>
          <w:tab w:val="left" w:pos="1200"/>
        </w:tabs>
        <w:rPr>
          <w:rFonts w:asciiTheme="minorHAnsi" w:eastAsiaTheme="minorEastAsia" w:hAnsiTheme="minorHAnsi" w:cstheme="minorBidi"/>
          <w:b w:val="0"/>
          <w:bCs w:val="0"/>
          <w:smallCaps w:val="0"/>
          <w:noProof/>
          <w:sz w:val="22"/>
          <w:szCs w:val="22"/>
        </w:rPr>
      </w:pPr>
      <w:hyperlink w:anchor="_Toc37975670" w:history="1">
        <w:r w:rsidR="00087726" w:rsidRPr="00FE7438">
          <w:rPr>
            <w:rStyle w:val="Hyperlink"/>
            <w:noProof/>
          </w:rPr>
          <w:t>1.2.</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Scope</w:t>
        </w:r>
        <w:r w:rsidR="00087726">
          <w:rPr>
            <w:noProof/>
            <w:webHidden/>
          </w:rPr>
          <w:tab/>
        </w:r>
        <w:r w:rsidR="00087726">
          <w:rPr>
            <w:noProof/>
            <w:webHidden/>
          </w:rPr>
          <w:fldChar w:fldCharType="begin"/>
        </w:r>
        <w:r w:rsidR="00087726">
          <w:rPr>
            <w:noProof/>
            <w:webHidden/>
          </w:rPr>
          <w:instrText xml:space="preserve"> PAGEREF _Toc37975670 \h </w:instrText>
        </w:r>
        <w:r w:rsidR="00087726">
          <w:rPr>
            <w:noProof/>
            <w:webHidden/>
          </w:rPr>
        </w:r>
        <w:r w:rsidR="00087726">
          <w:rPr>
            <w:noProof/>
            <w:webHidden/>
          </w:rPr>
          <w:fldChar w:fldCharType="separate"/>
        </w:r>
        <w:r w:rsidR="00087726">
          <w:rPr>
            <w:noProof/>
            <w:webHidden/>
          </w:rPr>
          <w:t>1</w:t>
        </w:r>
        <w:r w:rsidR="00087726">
          <w:rPr>
            <w:noProof/>
            <w:webHidden/>
          </w:rPr>
          <w:fldChar w:fldCharType="end"/>
        </w:r>
      </w:hyperlink>
    </w:p>
    <w:p w14:paraId="5A13C18C" w14:textId="21DF4B7C" w:rsidR="00087726" w:rsidRDefault="001E5C21">
      <w:pPr>
        <w:pStyle w:val="TOC2"/>
        <w:tabs>
          <w:tab w:val="left" w:pos="1200"/>
        </w:tabs>
        <w:rPr>
          <w:rFonts w:asciiTheme="minorHAnsi" w:eastAsiaTheme="minorEastAsia" w:hAnsiTheme="minorHAnsi" w:cstheme="minorBidi"/>
          <w:b w:val="0"/>
          <w:bCs w:val="0"/>
          <w:smallCaps w:val="0"/>
          <w:noProof/>
          <w:sz w:val="22"/>
          <w:szCs w:val="22"/>
        </w:rPr>
      </w:pPr>
      <w:hyperlink w:anchor="_Toc37975671" w:history="1">
        <w:r w:rsidR="00087726" w:rsidRPr="00FE7438">
          <w:rPr>
            <w:rStyle w:val="Hyperlink"/>
            <w:noProof/>
          </w:rPr>
          <w:t>1.3.</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System Overview</w:t>
        </w:r>
        <w:r w:rsidR="00087726">
          <w:rPr>
            <w:noProof/>
            <w:webHidden/>
          </w:rPr>
          <w:tab/>
        </w:r>
        <w:r w:rsidR="00087726">
          <w:rPr>
            <w:noProof/>
            <w:webHidden/>
          </w:rPr>
          <w:fldChar w:fldCharType="begin"/>
        </w:r>
        <w:r w:rsidR="00087726">
          <w:rPr>
            <w:noProof/>
            <w:webHidden/>
          </w:rPr>
          <w:instrText xml:space="preserve"> PAGEREF _Toc37975671 \h </w:instrText>
        </w:r>
        <w:r w:rsidR="00087726">
          <w:rPr>
            <w:noProof/>
            <w:webHidden/>
          </w:rPr>
        </w:r>
        <w:r w:rsidR="00087726">
          <w:rPr>
            <w:noProof/>
            <w:webHidden/>
          </w:rPr>
          <w:fldChar w:fldCharType="separate"/>
        </w:r>
        <w:r w:rsidR="00087726">
          <w:rPr>
            <w:noProof/>
            <w:webHidden/>
          </w:rPr>
          <w:t>1</w:t>
        </w:r>
        <w:r w:rsidR="00087726">
          <w:rPr>
            <w:noProof/>
            <w:webHidden/>
          </w:rPr>
          <w:fldChar w:fldCharType="end"/>
        </w:r>
      </w:hyperlink>
    </w:p>
    <w:p w14:paraId="42F507F4" w14:textId="6CD586AA" w:rsidR="00087726" w:rsidRDefault="001E5C21">
      <w:pPr>
        <w:pStyle w:val="TOC2"/>
        <w:tabs>
          <w:tab w:val="left" w:pos="1200"/>
        </w:tabs>
        <w:rPr>
          <w:rFonts w:asciiTheme="minorHAnsi" w:eastAsiaTheme="minorEastAsia" w:hAnsiTheme="minorHAnsi" w:cstheme="minorBidi"/>
          <w:b w:val="0"/>
          <w:bCs w:val="0"/>
          <w:smallCaps w:val="0"/>
          <w:noProof/>
          <w:sz w:val="22"/>
          <w:szCs w:val="22"/>
        </w:rPr>
      </w:pPr>
      <w:hyperlink w:anchor="_Toc37975672" w:history="1">
        <w:r w:rsidR="00087726" w:rsidRPr="00FE7438">
          <w:rPr>
            <w:rStyle w:val="Hyperlink"/>
            <w:noProof/>
          </w:rPr>
          <w:t>1.4.</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Suspension and Exit Criteria</w:t>
        </w:r>
        <w:r w:rsidR="00087726">
          <w:rPr>
            <w:noProof/>
            <w:webHidden/>
          </w:rPr>
          <w:tab/>
        </w:r>
        <w:r w:rsidR="00087726">
          <w:rPr>
            <w:noProof/>
            <w:webHidden/>
          </w:rPr>
          <w:fldChar w:fldCharType="begin"/>
        </w:r>
        <w:r w:rsidR="00087726">
          <w:rPr>
            <w:noProof/>
            <w:webHidden/>
          </w:rPr>
          <w:instrText xml:space="preserve"> PAGEREF _Toc37975672 \h </w:instrText>
        </w:r>
        <w:r w:rsidR="00087726">
          <w:rPr>
            <w:noProof/>
            <w:webHidden/>
          </w:rPr>
        </w:r>
        <w:r w:rsidR="00087726">
          <w:rPr>
            <w:noProof/>
            <w:webHidden/>
          </w:rPr>
          <w:fldChar w:fldCharType="separate"/>
        </w:r>
        <w:r w:rsidR="00087726">
          <w:rPr>
            <w:noProof/>
            <w:webHidden/>
          </w:rPr>
          <w:t>1</w:t>
        </w:r>
        <w:r w:rsidR="00087726">
          <w:rPr>
            <w:noProof/>
            <w:webHidden/>
          </w:rPr>
          <w:fldChar w:fldCharType="end"/>
        </w:r>
      </w:hyperlink>
    </w:p>
    <w:p w14:paraId="4D3EEB4A" w14:textId="243D1FD1" w:rsidR="00087726" w:rsidRDefault="001E5C21">
      <w:pPr>
        <w:pStyle w:val="TOC2"/>
        <w:tabs>
          <w:tab w:val="left" w:pos="1200"/>
        </w:tabs>
        <w:rPr>
          <w:rFonts w:asciiTheme="minorHAnsi" w:eastAsiaTheme="minorEastAsia" w:hAnsiTheme="minorHAnsi" w:cstheme="minorBidi"/>
          <w:b w:val="0"/>
          <w:bCs w:val="0"/>
          <w:smallCaps w:val="0"/>
          <w:noProof/>
          <w:sz w:val="22"/>
          <w:szCs w:val="22"/>
        </w:rPr>
      </w:pPr>
      <w:hyperlink w:anchor="_Toc37975673" w:history="1">
        <w:r w:rsidR="00087726" w:rsidRPr="00FE7438">
          <w:rPr>
            <w:rStyle w:val="Hyperlink"/>
            <w:noProof/>
          </w:rPr>
          <w:t>1.5.</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Document Overview</w:t>
        </w:r>
        <w:r w:rsidR="00087726">
          <w:rPr>
            <w:noProof/>
            <w:webHidden/>
          </w:rPr>
          <w:tab/>
        </w:r>
        <w:r w:rsidR="00087726">
          <w:rPr>
            <w:noProof/>
            <w:webHidden/>
          </w:rPr>
          <w:fldChar w:fldCharType="begin"/>
        </w:r>
        <w:r w:rsidR="00087726">
          <w:rPr>
            <w:noProof/>
            <w:webHidden/>
          </w:rPr>
          <w:instrText xml:space="preserve"> PAGEREF _Toc37975673 \h </w:instrText>
        </w:r>
        <w:r w:rsidR="00087726">
          <w:rPr>
            <w:noProof/>
            <w:webHidden/>
          </w:rPr>
        </w:r>
        <w:r w:rsidR="00087726">
          <w:rPr>
            <w:noProof/>
            <w:webHidden/>
          </w:rPr>
          <w:fldChar w:fldCharType="separate"/>
        </w:r>
        <w:r w:rsidR="00087726">
          <w:rPr>
            <w:noProof/>
            <w:webHidden/>
          </w:rPr>
          <w:t>1</w:t>
        </w:r>
        <w:r w:rsidR="00087726">
          <w:rPr>
            <w:noProof/>
            <w:webHidden/>
          </w:rPr>
          <w:fldChar w:fldCharType="end"/>
        </w:r>
      </w:hyperlink>
    </w:p>
    <w:p w14:paraId="01D552F3" w14:textId="6A0A93FB" w:rsidR="00087726" w:rsidRDefault="001E5C21">
      <w:pPr>
        <w:pStyle w:val="TOC2"/>
        <w:tabs>
          <w:tab w:val="left" w:pos="1200"/>
        </w:tabs>
        <w:rPr>
          <w:rFonts w:asciiTheme="minorHAnsi" w:eastAsiaTheme="minorEastAsia" w:hAnsiTheme="minorHAnsi" w:cstheme="minorBidi"/>
          <w:b w:val="0"/>
          <w:bCs w:val="0"/>
          <w:smallCaps w:val="0"/>
          <w:noProof/>
          <w:sz w:val="22"/>
          <w:szCs w:val="22"/>
        </w:rPr>
      </w:pPr>
      <w:hyperlink w:anchor="_Toc37975674" w:history="1">
        <w:r w:rsidR="00087726" w:rsidRPr="00FE7438">
          <w:rPr>
            <w:rStyle w:val="Hyperlink"/>
            <w:noProof/>
          </w:rPr>
          <w:t>1.6.</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References</w:t>
        </w:r>
        <w:r w:rsidR="00087726">
          <w:rPr>
            <w:noProof/>
            <w:webHidden/>
          </w:rPr>
          <w:tab/>
        </w:r>
        <w:r w:rsidR="00087726">
          <w:rPr>
            <w:noProof/>
            <w:webHidden/>
          </w:rPr>
          <w:fldChar w:fldCharType="begin"/>
        </w:r>
        <w:r w:rsidR="00087726">
          <w:rPr>
            <w:noProof/>
            <w:webHidden/>
          </w:rPr>
          <w:instrText xml:space="preserve"> PAGEREF _Toc37975674 \h </w:instrText>
        </w:r>
        <w:r w:rsidR="00087726">
          <w:rPr>
            <w:noProof/>
            <w:webHidden/>
          </w:rPr>
        </w:r>
        <w:r w:rsidR="00087726">
          <w:rPr>
            <w:noProof/>
            <w:webHidden/>
          </w:rPr>
          <w:fldChar w:fldCharType="separate"/>
        </w:r>
        <w:r w:rsidR="00087726">
          <w:rPr>
            <w:noProof/>
            <w:webHidden/>
          </w:rPr>
          <w:t>1</w:t>
        </w:r>
        <w:r w:rsidR="00087726">
          <w:rPr>
            <w:noProof/>
            <w:webHidden/>
          </w:rPr>
          <w:fldChar w:fldCharType="end"/>
        </w:r>
      </w:hyperlink>
    </w:p>
    <w:p w14:paraId="6FDBD851" w14:textId="0541D8EF" w:rsidR="00087726" w:rsidRDefault="001E5C21">
      <w:pPr>
        <w:pStyle w:val="TOC1"/>
        <w:tabs>
          <w:tab w:val="left" w:pos="400"/>
        </w:tabs>
        <w:rPr>
          <w:rFonts w:asciiTheme="minorHAnsi" w:eastAsiaTheme="minorEastAsia" w:hAnsiTheme="minorHAnsi" w:cstheme="minorBidi"/>
          <w:b w:val="0"/>
          <w:caps w:val="0"/>
          <w:noProof/>
          <w:sz w:val="22"/>
          <w:szCs w:val="22"/>
        </w:rPr>
      </w:pPr>
      <w:hyperlink w:anchor="_Toc37975675" w:history="1">
        <w:r w:rsidR="00087726" w:rsidRPr="00FE7438">
          <w:rPr>
            <w:rStyle w:val="Hyperlink"/>
            <w:noProof/>
          </w:rPr>
          <w:t>2.</w:t>
        </w:r>
        <w:r w:rsidR="00087726">
          <w:rPr>
            <w:rFonts w:asciiTheme="minorHAnsi" w:eastAsiaTheme="minorEastAsia" w:hAnsiTheme="minorHAnsi" w:cstheme="minorBidi"/>
            <w:b w:val="0"/>
            <w:caps w:val="0"/>
            <w:noProof/>
            <w:sz w:val="22"/>
            <w:szCs w:val="22"/>
          </w:rPr>
          <w:tab/>
        </w:r>
        <w:r w:rsidR="00087726" w:rsidRPr="00FE7438">
          <w:rPr>
            <w:rStyle w:val="Hyperlink"/>
            <w:noProof/>
          </w:rPr>
          <w:t>Test Items and Features</w:t>
        </w:r>
        <w:r w:rsidR="00087726">
          <w:rPr>
            <w:noProof/>
            <w:webHidden/>
          </w:rPr>
          <w:tab/>
        </w:r>
        <w:r w:rsidR="00087726">
          <w:rPr>
            <w:noProof/>
            <w:webHidden/>
          </w:rPr>
          <w:fldChar w:fldCharType="begin"/>
        </w:r>
        <w:r w:rsidR="00087726">
          <w:rPr>
            <w:noProof/>
            <w:webHidden/>
          </w:rPr>
          <w:instrText xml:space="preserve"> PAGEREF _Toc37975675 \h </w:instrText>
        </w:r>
        <w:r w:rsidR="00087726">
          <w:rPr>
            <w:noProof/>
            <w:webHidden/>
          </w:rPr>
        </w:r>
        <w:r w:rsidR="00087726">
          <w:rPr>
            <w:noProof/>
            <w:webHidden/>
          </w:rPr>
          <w:fldChar w:fldCharType="separate"/>
        </w:r>
        <w:r w:rsidR="00087726">
          <w:rPr>
            <w:noProof/>
            <w:webHidden/>
          </w:rPr>
          <w:t>2</w:t>
        </w:r>
        <w:r w:rsidR="00087726">
          <w:rPr>
            <w:noProof/>
            <w:webHidden/>
          </w:rPr>
          <w:fldChar w:fldCharType="end"/>
        </w:r>
      </w:hyperlink>
    </w:p>
    <w:p w14:paraId="6006836D" w14:textId="07557CA9" w:rsidR="00087726" w:rsidRDefault="001E5C21">
      <w:pPr>
        <w:pStyle w:val="TOC2"/>
        <w:tabs>
          <w:tab w:val="left" w:pos="1200"/>
        </w:tabs>
        <w:rPr>
          <w:rFonts w:asciiTheme="minorHAnsi" w:eastAsiaTheme="minorEastAsia" w:hAnsiTheme="minorHAnsi" w:cstheme="minorBidi"/>
          <w:b w:val="0"/>
          <w:bCs w:val="0"/>
          <w:smallCaps w:val="0"/>
          <w:noProof/>
          <w:sz w:val="22"/>
          <w:szCs w:val="22"/>
        </w:rPr>
      </w:pPr>
      <w:hyperlink w:anchor="_Toc37975676" w:history="1">
        <w:r w:rsidR="00087726" w:rsidRPr="00FE7438">
          <w:rPr>
            <w:rStyle w:val="Hyperlink"/>
            <w:noProof/>
          </w:rPr>
          <w:t>2.1.</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Test Items</w:t>
        </w:r>
        <w:r w:rsidR="00087726">
          <w:rPr>
            <w:noProof/>
            <w:webHidden/>
          </w:rPr>
          <w:tab/>
        </w:r>
        <w:r w:rsidR="00087726">
          <w:rPr>
            <w:noProof/>
            <w:webHidden/>
          </w:rPr>
          <w:fldChar w:fldCharType="begin"/>
        </w:r>
        <w:r w:rsidR="00087726">
          <w:rPr>
            <w:noProof/>
            <w:webHidden/>
          </w:rPr>
          <w:instrText xml:space="preserve"> PAGEREF _Toc37975676 \h </w:instrText>
        </w:r>
        <w:r w:rsidR="00087726">
          <w:rPr>
            <w:noProof/>
            <w:webHidden/>
          </w:rPr>
        </w:r>
        <w:r w:rsidR="00087726">
          <w:rPr>
            <w:noProof/>
            <w:webHidden/>
          </w:rPr>
          <w:fldChar w:fldCharType="separate"/>
        </w:r>
        <w:r w:rsidR="00087726">
          <w:rPr>
            <w:noProof/>
            <w:webHidden/>
          </w:rPr>
          <w:t>2</w:t>
        </w:r>
        <w:r w:rsidR="00087726">
          <w:rPr>
            <w:noProof/>
            <w:webHidden/>
          </w:rPr>
          <w:fldChar w:fldCharType="end"/>
        </w:r>
      </w:hyperlink>
    </w:p>
    <w:p w14:paraId="74ECE202" w14:textId="26B9CD7E" w:rsidR="00087726" w:rsidRDefault="001E5C21">
      <w:pPr>
        <w:pStyle w:val="TOC2"/>
        <w:tabs>
          <w:tab w:val="left" w:pos="1200"/>
        </w:tabs>
        <w:rPr>
          <w:rFonts w:asciiTheme="minorHAnsi" w:eastAsiaTheme="minorEastAsia" w:hAnsiTheme="minorHAnsi" w:cstheme="minorBidi"/>
          <w:b w:val="0"/>
          <w:bCs w:val="0"/>
          <w:smallCaps w:val="0"/>
          <w:noProof/>
          <w:sz w:val="22"/>
          <w:szCs w:val="22"/>
        </w:rPr>
      </w:pPr>
      <w:hyperlink w:anchor="_Toc37975677" w:history="1">
        <w:r w:rsidR="00087726" w:rsidRPr="00FE7438">
          <w:rPr>
            <w:rStyle w:val="Hyperlink"/>
            <w:noProof/>
          </w:rPr>
          <w:t>2.2.</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Test Features</w:t>
        </w:r>
        <w:r w:rsidR="00087726">
          <w:rPr>
            <w:noProof/>
            <w:webHidden/>
          </w:rPr>
          <w:tab/>
        </w:r>
        <w:r w:rsidR="00087726">
          <w:rPr>
            <w:noProof/>
            <w:webHidden/>
          </w:rPr>
          <w:fldChar w:fldCharType="begin"/>
        </w:r>
        <w:r w:rsidR="00087726">
          <w:rPr>
            <w:noProof/>
            <w:webHidden/>
          </w:rPr>
          <w:instrText xml:space="preserve"> PAGEREF _Toc37975677 \h </w:instrText>
        </w:r>
        <w:r w:rsidR="00087726">
          <w:rPr>
            <w:noProof/>
            <w:webHidden/>
          </w:rPr>
        </w:r>
        <w:r w:rsidR="00087726">
          <w:rPr>
            <w:noProof/>
            <w:webHidden/>
          </w:rPr>
          <w:fldChar w:fldCharType="separate"/>
        </w:r>
        <w:r w:rsidR="00087726">
          <w:rPr>
            <w:noProof/>
            <w:webHidden/>
          </w:rPr>
          <w:t>2</w:t>
        </w:r>
        <w:r w:rsidR="00087726">
          <w:rPr>
            <w:noProof/>
            <w:webHidden/>
          </w:rPr>
          <w:fldChar w:fldCharType="end"/>
        </w:r>
      </w:hyperlink>
    </w:p>
    <w:p w14:paraId="3EA758C5" w14:textId="35B9209A" w:rsidR="00087726" w:rsidRDefault="001E5C21">
      <w:pPr>
        <w:pStyle w:val="TOC1"/>
        <w:tabs>
          <w:tab w:val="left" w:pos="400"/>
        </w:tabs>
        <w:rPr>
          <w:rFonts w:asciiTheme="minorHAnsi" w:eastAsiaTheme="minorEastAsia" w:hAnsiTheme="minorHAnsi" w:cstheme="minorBidi"/>
          <w:b w:val="0"/>
          <w:caps w:val="0"/>
          <w:noProof/>
          <w:sz w:val="22"/>
          <w:szCs w:val="22"/>
        </w:rPr>
      </w:pPr>
      <w:hyperlink w:anchor="_Toc37975678" w:history="1">
        <w:r w:rsidR="00087726" w:rsidRPr="00FE7438">
          <w:rPr>
            <w:rStyle w:val="Hyperlink"/>
            <w:noProof/>
          </w:rPr>
          <w:t>3.</w:t>
        </w:r>
        <w:r w:rsidR="00087726">
          <w:rPr>
            <w:rFonts w:asciiTheme="minorHAnsi" w:eastAsiaTheme="minorEastAsia" w:hAnsiTheme="minorHAnsi" w:cstheme="minorBidi"/>
            <w:b w:val="0"/>
            <w:caps w:val="0"/>
            <w:noProof/>
            <w:sz w:val="22"/>
            <w:szCs w:val="22"/>
          </w:rPr>
          <w:tab/>
        </w:r>
        <w:r w:rsidR="00087726" w:rsidRPr="00FE7438">
          <w:rPr>
            <w:rStyle w:val="Hyperlink"/>
            <w:noProof/>
          </w:rPr>
          <w:t>Testing Approach</w:t>
        </w:r>
        <w:r w:rsidR="00087726">
          <w:rPr>
            <w:noProof/>
            <w:webHidden/>
          </w:rPr>
          <w:tab/>
        </w:r>
        <w:r w:rsidR="00087726">
          <w:rPr>
            <w:noProof/>
            <w:webHidden/>
          </w:rPr>
          <w:fldChar w:fldCharType="begin"/>
        </w:r>
        <w:r w:rsidR="00087726">
          <w:rPr>
            <w:noProof/>
            <w:webHidden/>
          </w:rPr>
          <w:instrText xml:space="preserve"> PAGEREF _Toc37975678 \h </w:instrText>
        </w:r>
        <w:r w:rsidR="00087726">
          <w:rPr>
            <w:noProof/>
            <w:webHidden/>
          </w:rPr>
        </w:r>
        <w:r w:rsidR="00087726">
          <w:rPr>
            <w:noProof/>
            <w:webHidden/>
          </w:rPr>
          <w:fldChar w:fldCharType="separate"/>
        </w:r>
        <w:r w:rsidR="00087726">
          <w:rPr>
            <w:noProof/>
            <w:webHidden/>
          </w:rPr>
          <w:t>3</w:t>
        </w:r>
        <w:r w:rsidR="00087726">
          <w:rPr>
            <w:noProof/>
            <w:webHidden/>
          </w:rPr>
          <w:fldChar w:fldCharType="end"/>
        </w:r>
      </w:hyperlink>
    </w:p>
    <w:p w14:paraId="350542BA" w14:textId="21F657FE" w:rsidR="00087726" w:rsidRDefault="001E5C21">
      <w:pPr>
        <w:pStyle w:val="TOC1"/>
        <w:tabs>
          <w:tab w:val="left" w:pos="400"/>
        </w:tabs>
        <w:rPr>
          <w:rFonts w:asciiTheme="minorHAnsi" w:eastAsiaTheme="minorEastAsia" w:hAnsiTheme="minorHAnsi" w:cstheme="minorBidi"/>
          <w:b w:val="0"/>
          <w:caps w:val="0"/>
          <w:noProof/>
          <w:sz w:val="22"/>
          <w:szCs w:val="22"/>
        </w:rPr>
      </w:pPr>
      <w:hyperlink w:anchor="_Toc37975679" w:history="1">
        <w:r w:rsidR="00087726" w:rsidRPr="00FE7438">
          <w:rPr>
            <w:rStyle w:val="Hyperlink"/>
            <w:noProof/>
          </w:rPr>
          <w:t>4.</w:t>
        </w:r>
        <w:r w:rsidR="00087726">
          <w:rPr>
            <w:rFonts w:asciiTheme="minorHAnsi" w:eastAsiaTheme="minorEastAsia" w:hAnsiTheme="minorHAnsi" w:cstheme="minorBidi"/>
            <w:b w:val="0"/>
            <w:caps w:val="0"/>
            <w:noProof/>
            <w:sz w:val="22"/>
            <w:szCs w:val="22"/>
          </w:rPr>
          <w:tab/>
        </w:r>
        <w:r w:rsidR="00087726" w:rsidRPr="00FE7438">
          <w:rPr>
            <w:rStyle w:val="Hyperlink"/>
            <w:noProof/>
          </w:rPr>
          <w:t>Group 2 Test Cases</w:t>
        </w:r>
        <w:r w:rsidR="00087726">
          <w:rPr>
            <w:noProof/>
            <w:webHidden/>
          </w:rPr>
          <w:tab/>
        </w:r>
        <w:r w:rsidR="00087726">
          <w:rPr>
            <w:noProof/>
            <w:webHidden/>
          </w:rPr>
          <w:fldChar w:fldCharType="begin"/>
        </w:r>
        <w:r w:rsidR="00087726">
          <w:rPr>
            <w:noProof/>
            <w:webHidden/>
          </w:rPr>
          <w:instrText xml:space="preserve"> PAGEREF _Toc37975679 \h </w:instrText>
        </w:r>
        <w:r w:rsidR="00087726">
          <w:rPr>
            <w:noProof/>
            <w:webHidden/>
          </w:rPr>
        </w:r>
        <w:r w:rsidR="00087726">
          <w:rPr>
            <w:noProof/>
            <w:webHidden/>
          </w:rPr>
          <w:fldChar w:fldCharType="separate"/>
        </w:r>
        <w:r w:rsidR="00087726">
          <w:rPr>
            <w:noProof/>
            <w:webHidden/>
          </w:rPr>
          <w:t>4</w:t>
        </w:r>
        <w:r w:rsidR="00087726">
          <w:rPr>
            <w:noProof/>
            <w:webHidden/>
          </w:rPr>
          <w:fldChar w:fldCharType="end"/>
        </w:r>
      </w:hyperlink>
    </w:p>
    <w:p w14:paraId="25DDA626" w14:textId="196698D8" w:rsidR="00087726" w:rsidRDefault="001E5C21">
      <w:pPr>
        <w:pStyle w:val="TOC2"/>
        <w:tabs>
          <w:tab w:val="left" w:pos="1200"/>
        </w:tabs>
        <w:rPr>
          <w:rFonts w:asciiTheme="minorHAnsi" w:eastAsiaTheme="minorEastAsia" w:hAnsiTheme="minorHAnsi" w:cstheme="minorBidi"/>
          <w:b w:val="0"/>
          <w:bCs w:val="0"/>
          <w:smallCaps w:val="0"/>
          <w:noProof/>
          <w:sz w:val="22"/>
          <w:szCs w:val="22"/>
        </w:rPr>
      </w:pPr>
      <w:hyperlink w:anchor="_Toc37975680" w:history="1">
        <w:r w:rsidR="00087726" w:rsidRPr="00FE7438">
          <w:rPr>
            <w:rStyle w:val="Hyperlink"/>
            <w:noProof/>
          </w:rPr>
          <w:t>4.1.</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Test 1</w:t>
        </w:r>
        <w:r w:rsidR="00087726">
          <w:rPr>
            <w:noProof/>
            <w:webHidden/>
          </w:rPr>
          <w:tab/>
        </w:r>
        <w:r w:rsidR="00087726">
          <w:rPr>
            <w:noProof/>
            <w:webHidden/>
          </w:rPr>
          <w:fldChar w:fldCharType="begin"/>
        </w:r>
        <w:r w:rsidR="00087726">
          <w:rPr>
            <w:noProof/>
            <w:webHidden/>
          </w:rPr>
          <w:instrText xml:space="preserve"> PAGEREF _Toc37975680 \h </w:instrText>
        </w:r>
        <w:r w:rsidR="00087726">
          <w:rPr>
            <w:noProof/>
            <w:webHidden/>
          </w:rPr>
        </w:r>
        <w:r w:rsidR="00087726">
          <w:rPr>
            <w:noProof/>
            <w:webHidden/>
          </w:rPr>
          <w:fldChar w:fldCharType="separate"/>
        </w:r>
        <w:r w:rsidR="00087726">
          <w:rPr>
            <w:noProof/>
            <w:webHidden/>
          </w:rPr>
          <w:t>4</w:t>
        </w:r>
        <w:r w:rsidR="00087726">
          <w:rPr>
            <w:noProof/>
            <w:webHidden/>
          </w:rPr>
          <w:fldChar w:fldCharType="end"/>
        </w:r>
      </w:hyperlink>
    </w:p>
    <w:p w14:paraId="433BCBB5" w14:textId="3AAA91C6" w:rsidR="00087726" w:rsidRDefault="001E5C21">
      <w:pPr>
        <w:pStyle w:val="TOC2"/>
        <w:tabs>
          <w:tab w:val="left" w:pos="1200"/>
        </w:tabs>
        <w:rPr>
          <w:rFonts w:asciiTheme="minorHAnsi" w:eastAsiaTheme="minorEastAsia" w:hAnsiTheme="minorHAnsi" w:cstheme="minorBidi"/>
          <w:b w:val="0"/>
          <w:bCs w:val="0"/>
          <w:smallCaps w:val="0"/>
          <w:noProof/>
          <w:sz w:val="22"/>
          <w:szCs w:val="22"/>
        </w:rPr>
      </w:pPr>
      <w:hyperlink w:anchor="_Toc37975681" w:history="1">
        <w:r w:rsidR="00087726" w:rsidRPr="00FE7438">
          <w:rPr>
            <w:rStyle w:val="Hyperlink"/>
            <w:noProof/>
          </w:rPr>
          <w:t>4.2.</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Test 2</w:t>
        </w:r>
        <w:r w:rsidR="00087726">
          <w:rPr>
            <w:noProof/>
            <w:webHidden/>
          </w:rPr>
          <w:tab/>
        </w:r>
        <w:r w:rsidR="00087726">
          <w:rPr>
            <w:noProof/>
            <w:webHidden/>
          </w:rPr>
          <w:fldChar w:fldCharType="begin"/>
        </w:r>
        <w:r w:rsidR="00087726">
          <w:rPr>
            <w:noProof/>
            <w:webHidden/>
          </w:rPr>
          <w:instrText xml:space="preserve"> PAGEREF _Toc37975681 \h </w:instrText>
        </w:r>
        <w:r w:rsidR="00087726">
          <w:rPr>
            <w:noProof/>
            <w:webHidden/>
          </w:rPr>
        </w:r>
        <w:r w:rsidR="00087726">
          <w:rPr>
            <w:noProof/>
            <w:webHidden/>
          </w:rPr>
          <w:fldChar w:fldCharType="separate"/>
        </w:r>
        <w:r w:rsidR="00087726">
          <w:rPr>
            <w:noProof/>
            <w:webHidden/>
          </w:rPr>
          <w:t>5</w:t>
        </w:r>
        <w:r w:rsidR="00087726">
          <w:rPr>
            <w:noProof/>
            <w:webHidden/>
          </w:rPr>
          <w:fldChar w:fldCharType="end"/>
        </w:r>
      </w:hyperlink>
    </w:p>
    <w:p w14:paraId="6802B8AA" w14:textId="2F815D1B" w:rsidR="00087726" w:rsidRDefault="001E5C21">
      <w:pPr>
        <w:pStyle w:val="TOC2"/>
        <w:tabs>
          <w:tab w:val="left" w:pos="1200"/>
        </w:tabs>
        <w:rPr>
          <w:rFonts w:asciiTheme="minorHAnsi" w:eastAsiaTheme="minorEastAsia" w:hAnsiTheme="minorHAnsi" w:cstheme="minorBidi"/>
          <w:b w:val="0"/>
          <w:bCs w:val="0"/>
          <w:smallCaps w:val="0"/>
          <w:noProof/>
          <w:sz w:val="22"/>
          <w:szCs w:val="22"/>
        </w:rPr>
      </w:pPr>
      <w:hyperlink w:anchor="_Toc37975682" w:history="1">
        <w:r w:rsidR="00087726" w:rsidRPr="00FE7438">
          <w:rPr>
            <w:rStyle w:val="Hyperlink"/>
            <w:noProof/>
          </w:rPr>
          <w:t>4.3.</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Test 3</w:t>
        </w:r>
        <w:r w:rsidR="00087726">
          <w:rPr>
            <w:noProof/>
            <w:webHidden/>
          </w:rPr>
          <w:tab/>
        </w:r>
        <w:r w:rsidR="00087726">
          <w:rPr>
            <w:noProof/>
            <w:webHidden/>
          </w:rPr>
          <w:fldChar w:fldCharType="begin"/>
        </w:r>
        <w:r w:rsidR="00087726">
          <w:rPr>
            <w:noProof/>
            <w:webHidden/>
          </w:rPr>
          <w:instrText xml:space="preserve"> PAGEREF _Toc37975682 \h </w:instrText>
        </w:r>
        <w:r w:rsidR="00087726">
          <w:rPr>
            <w:noProof/>
            <w:webHidden/>
          </w:rPr>
        </w:r>
        <w:r w:rsidR="00087726">
          <w:rPr>
            <w:noProof/>
            <w:webHidden/>
          </w:rPr>
          <w:fldChar w:fldCharType="separate"/>
        </w:r>
        <w:r w:rsidR="00087726">
          <w:rPr>
            <w:noProof/>
            <w:webHidden/>
          </w:rPr>
          <w:t>6</w:t>
        </w:r>
        <w:r w:rsidR="00087726">
          <w:rPr>
            <w:noProof/>
            <w:webHidden/>
          </w:rPr>
          <w:fldChar w:fldCharType="end"/>
        </w:r>
      </w:hyperlink>
    </w:p>
    <w:p w14:paraId="4B7350C3" w14:textId="65E670E7" w:rsidR="00087726" w:rsidRDefault="001E5C21">
      <w:pPr>
        <w:pStyle w:val="TOC2"/>
        <w:tabs>
          <w:tab w:val="left" w:pos="1200"/>
        </w:tabs>
        <w:rPr>
          <w:rFonts w:asciiTheme="minorHAnsi" w:eastAsiaTheme="minorEastAsia" w:hAnsiTheme="minorHAnsi" w:cstheme="minorBidi"/>
          <w:b w:val="0"/>
          <w:bCs w:val="0"/>
          <w:smallCaps w:val="0"/>
          <w:noProof/>
          <w:sz w:val="22"/>
          <w:szCs w:val="22"/>
        </w:rPr>
      </w:pPr>
      <w:hyperlink w:anchor="_Toc37975683" w:history="1">
        <w:r w:rsidR="00087726" w:rsidRPr="00FE7438">
          <w:rPr>
            <w:rStyle w:val="Hyperlink"/>
            <w:noProof/>
          </w:rPr>
          <w:t>4.4.</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Test 4</w:t>
        </w:r>
        <w:r w:rsidR="00087726">
          <w:rPr>
            <w:noProof/>
            <w:webHidden/>
          </w:rPr>
          <w:tab/>
        </w:r>
        <w:r w:rsidR="00087726">
          <w:rPr>
            <w:noProof/>
            <w:webHidden/>
          </w:rPr>
          <w:fldChar w:fldCharType="begin"/>
        </w:r>
        <w:r w:rsidR="00087726">
          <w:rPr>
            <w:noProof/>
            <w:webHidden/>
          </w:rPr>
          <w:instrText xml:space="preserve"> PAGEREF _Toc37975683 \h </w:instrText>
        </w:r>
        <w:r w:rsidR="00087726">
          <w:rPr>
            <w:noProof/>
            <w:webHidden/>
          </w:rPr>
        </w:r>
        <w:r w:rsidR="00087726">
          <w:rPr>
            <w:noProof/>
            <w:webHidden/>
          </w:rPr>
          <w:fldChar w:fldCharType="separate"/>
        </w:r>
        <w:r w:rsidR="00087726">
          <w:rPr>
            <w:noProof/>
            <w:webHidden/>
          </w:rPr>
          <w:t>7</w:t>
        </w:r>
        <w:r w:rsidR="00087726">
          <w:rPr>
            <w:noProof/>
            <w:webHidden/>
          </w:rPr>
          <w:fldChar w:fldCharType="end"/>
        </w:r>
      </w:hyperlink>
    </w:p>
    <w:p w14:paraId="21EE1E1C" w14:textId="76D7E384" w:rsidR="00087726" w:rsidRDefault="001E5C21">
      <w:pPr>
        <w:pStyle w:val="TOC2"/>
        <w:tabs>
          <w:tab w:val="left" w:pos="1200"/>
        </w:tabs>
        <w:rPr>
          <w:rFonts w:asciiTheme="minorHAnsi" w:eastAsiaTheme="minorEastAsia" w:hAnsiTheme="minorHAnsi" w:cstheme="minorBidi"/>
          <w:b w:val="0"/>
          <w:bCs w:val="0"/>
          <w:smallCaps w:val="0"/>
          <w:noProof/>
          <w:sz w:val="22"/>
          <w:szCs w:val="22"/>
        </w:rPr>
      </w:pPr>
      <w:hyperlink w:anchor="_Toc37975684" w:history="1">
        <w:r w:rsidR="00087726" w:rsidRPr="00FE7438">
          <w:rPr>
            <w:rStyle w:val="Hyperlink"/>
            <w:noProof/>
          </w:rPr>
          <w:t>4.5.</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Test 5</w:t>
        </w:r>
        <w:r w:rsidR="00087726">
          <w:rPr>
            <w:noProof/>
            <w:webHidden/>
          </w:rPr>
          <w:tab/>
        </w:r>
        <w:r w:rsidR="00087726">
          <w:rPr>
            <w:noProof/>
            <w:webHidden/>
          </w:rPr>
          <w:fldChar w:fldCharType="begin"/>
        </w:r>
        <w:r w:rsidR="00087726">
          <w:rPr>
            <w:noProof/>
            <w:webHidden/>
          </w:rPr>
          <w:instrText xml:space="preserve"> PAGEREF _Toc37975684 \h </w:instrText>
        </w:r>
        <w:r w:rsidR="00087726">
          <w:rPr>
            <w:noProof/>
            <w:webHidden/>
          </w:rPr>
        </w:r>
        <w:r w:rsidR="00087726">
          <w:rPr>
            <w:noProof/>
            <w:webHidden/>
          </w:rPr>
          <w:fldChar w:fldCharType="separate"/>
        </w:r>
        <w:r w:rsidR="00087726">
          <w:rPr>
            <w:noProof/>
            <w:webHidden/>
          </w:rPr>
          <w:t>8</w:t>
        </w:r>
        <w:r w:rsidR="00087726">
          <w:rPr>
            <w:noProof/>
            <w:webHidden/>
          </w:rPr>
          <w:fldChar w:fldCharType="end"/>
        </w:r>
      </w:hyperlink>
    </w:p>
    <w:p w14:paraId="4705E6C6" w14:textId="215C25FB" w:rsidR="00087726" w:rsidRDefault="001E5C21">
      <w:pPr>
        <w:pStyle w:val="TOC1"/>
        <w:tabs>
          <w:tab w:val="left" w:pos="400"/>
        </w:tabs>
        <w:rPr>
          <w:rFonts w:asciiTheme="minorHAnsi" w:eastAsiaTheme="minorEastAsia" w:hAnsiTheme="minorHAnsi" w:cstheme="minorBidi"/>
          <w:b w:val="0"/>
          <w:caps w:val="0"/>
          <w:noProof/>
          <w:sz w:val="22"/>
          <w:szCs w:val="22"/>
        </w:rPr>
      </w:pPr>
      <w:hyperlink w:anchor="_Toc37975685" w:history="1">
        <w:r w:rsidR="00087726" w:rsidRPr="00FE7438">
          <w:rPr>
            <w:rStyle w:val="Hyperlink"/>
            <w:noProof/>
          </w:rPr>
          <w:t>5.</w:t>
        </w:r>
        <w:r w:rsidR="00087726">
          <w:rPr>
            <w:rFonts w:asciiTheme="minorHAnsi" w:eastAsiaTheme="minorEastAsia" w:hAnsiTheme="minorHAnsi" w:cstheme="minorBidi"/>
            <w:b w:val="0"/>
            <w:caps w:val="0"/>
            <w:noProof/>
            <w:sz w:val="22"/>
            <w:szCs w:val="22"/>
          </w:rPr>
          <w:tab/>
        </w:r>
        <w:r w:rsidR="00087726" w:rsidRPr="00FE7438">
          <w:rPr>
            <w:rStyle w:val="Hyperlink"/>
            <w:noProof/>
          </w:rPr>
          <w:t>Test Schedule</w:t>
        </w:r>
        <w:r w:rsidR="00087726">
          <w:rPr>
            <w:noProof/>
            <w:webHidden/>
          </w:rPr>
          <w:tab/>
        </w:r>
        <w:r w:rsidR="00087726">
          <w:rPr>
            <w:noProof/>
            <w:webHidden/>
          </w:rPr>
          <w:fldChar w:fldCharType="begin"/>
        </w:r>
        <w:r w:rsidR="00087726">
          <w:rPr>
            <w:noProof/>
            <w:webHidden/>
          </w:rPr>
          <w:instrText xml:space="preserve"> PAGEREF _Toc37975685 \h </w:instrText>
        </w:r>
        <w:r w:rsidR="00087726">
          <w:rPr>
            <w:noProof/>
            <w:webHidden/>
          </w:rPr>
        </w:r>
        <w:r w:rsidR="00087726">
          <w:rPr>
            <w:noProof/>
            <w:webHidden/>
          </w:rPr>
          <w:fldChar w:fldCharType="separate"/>
        </w:r>
        <w:r w:rsidR="00087726">
          <w:rPr>
            <w:noProof/>
            <w:webHidden/>
          </w:rPr>
          <w:t>9</w:t>
        </w:r>
        <w:r w:rsidR="00087726">
          <w:rPr>
            <w:noProof/>
            <w:webHidden/>
          </w:rPr>
          <w:fldChar w:fldCharType="end"/>
        </w:r>
      </w:hyperlink>
    </w:p>
    <w:p w14:paraId="48730229" w14:textId="33DB7CDD" w:rsidR="00087726" w:rsidRDefault="001E5C21">
      <w:pPr>
        <w:pStyle w:val="TOC1"/>
        <w:tabs>
          <w:tab w:val="left" w:pos="400"/>
        </w:tabs>
        <w:rPr>
          <w:rFonts w:asciiTheme="minorHAnsi" w:eastAsiaTheme="minorEastAsia" w:hAnsiTheme="minorHAnsi" w:cstheme="minorBidi"/>
          <w:b w:val="0"/>
          <w:caps w:val="0"/>
          <w:noProof/>
          <w:sz w:val="22"/>
          <w:szCs w:val="22"/>
        </w:rPr>
      </w:pPr>
      <w:hyperlink w:anchor="_Toc37975686" w:history="1">
        <w:r w:rsidR="00087726" w:rsidRPr="00FE7438">
          <w:rPr>
            <w:rStyle w:val="Hyperlink"/>
            <w:noProof/>
          </w:rPr>
          <w:t>6.</w:t>
        </w:r>
        <w:r w:rsidR="00087726">
          <w:rPr>
            <w:rFonts w:asciiTheme="minorHAnsi" w:eastAsiaTheme="minorEastAsia" w:hAnsiTheme="minorHAnsi" w:cstheme="minorBidi"/>
            <w:b w:val="0"/>
            <w:caps w:val="0"/>
            <w:noProof/>
            <w:sz w:val="22"/>
            <w:szCs w:val="22"/>
          </w:rPr>
          <w:tab/>
        </w:r>
        <w:r w:rsidR="00087726" w:rsidRPr="00FE7438">
          <w:rPr>
            <w:rStyle w:val="Hyperlink"/>
            <w:noProof/>
          </w:rPr>
          <w:t>Other Sections</w:t>
        </w:r>
        <w:r w:rsidR="00087726">
          <w:rPr>
            <w:noProof/>
            <w:webHidden/>
          </w:rPr>
          <w:tab/>
        </w:r>
        <w:r w:rsidR="00087726">
          <w:rPr>
            <w:noProof/>
            <w:webHidden/>
          </w:rPr>
          <w:fldChar w:fldCharType="begin"/>
        </w:r>
        <w:r w:rsidR="00087726">
          <w:rPr>
            <w:noProof/>
            <w:webHidden/>
          </w:rPr>
          <w:instrText xml:space="preserve"> PAGEREF _Toc37975686 \h </w:instrText>
        </w:r>
        <w:r w:rsidR="00087726">
          <w:rPr>
            <w:noProof/>
            <w:webHidden/>
          </w:rPr>
        </w:r>
        <w:r w:rsidR="00087726">
          <w:rPr>
            <w:noProof/>
            <w:webHidden/>
          </w:rPr>
          <w:fldChar w:fldCharType="separate"/>
        </w:r>
        <w:r w:rsidR="00087726">
          <w:rPr>
            <w:noProof/>
            <w:webHidden/>
          </w:rPr>
          <w:t>10</w:t>
        </w:r>
        <w:r w:rsidR="00087726">
          <w:rPr>
            <w:noProof/>
            <w:webHidden/>
          </w:rPr>
          <w:fldChar w:fldCharType="end"/>
        </w:r>
      </w:hyperlink>
    </w:p>
    <w:p w14:paraId="7F26BCA0" w14:textId="0F07ACFC" w:rsidR="00087726" w:rsidRDefault="001E5C21">
      <w:pPr>
        <w:pStyle w:val="TOC2"/>
        <w:tabs>
          <w:tab w:val="left" w:pos="1200"/>
        </w:tabs>
        <w:rPr>
          <w:rFonts w:asciiTheme="minorHAnsi" w:eastAsiaTheme="minorEastAsia" w:hAnsiTheme="minorHAnsi" w:cstheme="minorBidi"/>
          <w:b w:val="0"/>
          <w:bCs w:val="0"/>
          <w:smallCaps w:val="0"/>
          <w:noProof/>
          <w:sz w:val="22"/>
          <w:szCs w:val="22"/>
        </w:rPr>
      </w:pPr>
      <w:hyperlink w:anchor="_Toc37975687" w:history="1">
        <w:r w:rsidR="00087726" w:rsidRPr="00FE7438">
          <w:rPr>
            <w:rStyle w:val="Hyperlink"/>
            <w:noProof/>
          </w:rPr>
          <w:t>6.1.</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Software Requirements</w:t>
        </w:r>
        <w:r w:rsidR="00087726">
          <w:rPr>
            <w:noProof/>
            <w:webHidden/>
          </w:rPr>
          <w:tab/>
        </w:r>
        <w:r w:rsidR="00087726">
          <w:rPr>
            <w:noProof/>
            <w:webHidden/>
          </w:rPr>
          <w:fldChar w:fldCharType="begin"/>
        </w:r>
        <w:r w:rsidR="00087726">
          <w:rPr>
            <w:noProof/>
            <w:webHidden/>
          </w:rPr>
          <w:instrText xml:space="preserve"> PAGEREF _Toc37975687 \h </w:instrText>
        </w:r>
        <w:r w:rsidR="00087726">
          <w:rPr>
            <w:noProof/>
            <w:webHidden/>
          </w:rPr>
        </w:r>
        <w:r w:rsidR="00087726">
          <w:rPr>
            <w:noProof/>
            <w:webHidden/>
          </w:rPr>
          <w:fldChar w:fldCharType="separate"/>
        </w:r>
        <w:r w:rsidR="00087726">
          <w:rPr>
            <w:noProof/>
            <w:webHidden/>
          </w:rPr>
          <w:t>10</w:t>
        </w:r>
        <w:r w:rsidR="00087726">
          <w:rPr>
            <w:noProof/>
            <w:webHidden/>
          </w:rPr>
          <w:fldChar w:fldCharType="end"/>
        </w:r>
      </w:hyperlink>
    </w:p>
    <w:p w14:paraId="0C1F4F3F" w14:textId="649341FD" w:rsidR="00087726" w:rsidRDefault="001E5C21">
      <w:pPr>
        <w:pStyle w:val="TOC1"/>
        <w:tabs>
          <w:tab w:val="left" w:pos="400"/>
        </w:tabs>
        <w:rPr>
          <w:rFonts w:asciiTheme="minorHAnsi" w:eastAsiaTheme="minorEastAsia" w:hAnsiTheme="minorHAnsi" w:cstheme="minorBidi"/>
          <w:b w:val="0"/>
          <w:caps w:val="0"/>
          <w:noProof/>
          <w:sz w:val="22"/>
          <w:szCs w:val="22"/>
        </w:rPr>
      </w:pPr>
      <w:hyperlink w:anchor="_Toc37975688" w:history="1">
        <w:r w:rsidR="00087726" w:rsidRPr="00FE7438">
          <w:rPr>
            <w:rStyle w:val="Hyperlink"/>
            <w:noProof/>
          </w:rPr>
          <w:t>7.</w:t>
        </w:r>
        <w:r w:rsidR="00087726">
          <w:rPr>
            <w:rFonts w:asciiTheme="minorHAnsi" w:eastAsiaTheme="minorEastAsia" w:hAnsiTheme="minorHAnsi" w:cstheme="minorBidi"/>
            <w:b w:val="0"/>
            <w:caps w:val="0"/>
            <w:noProof/>
            <w:sz w:val="22"/>
            <w:szCs w:val="22"/>
          </w:rPr>
          <w:tab/>
        </w:r>
        <w:r w:rsidR="00087726" w:rsidRPr="00FE7438">
          <w:rPr>
            <w:rStyle w:val="Hyperlink"/>
            <w:noProof/>
          </w:rPr>
          <w:t>Appendix</w:t>
        </w:r>
        <w:r w:rsidR="00087726">
          <w:rPr>
            <w:noProof/>
            <w:webHidden/>
          </w:rPr>
          <w:tab/>
        </w:r>
        <w:r w:rsidR="00087726">
          <w:rPr>
            <w:noProof/>
            <w:webHidden/>
          </w:rPr>
          <w:fldChar w:fldCharType="begin"/>
        </w:r>
        <w:r w:rsidR="00087726">
          <w:rPr>
            <w:noProof/>
            <w:webHidden/>
          </w:rPr>
          <w:instrText xml:space="preserve"> PAGEREF _Toc37975688 \h </w:instrText>
        </w:r>
        <w:r w:rsidR="00087726">
          <w:rPr>
            <w:noProof/>
            <w:webHidden/>
          </w:rPr>
        </w:r>
        <w:r w:rsidR="00087726">
          <w:rPr>
            <w:noProof/>
            <w:webHidden/>
          </w:rPr>
          <w:fldChar w:fldCharType="separate"/>
        </w:r>
        <w:r w:rsidR="00087726">
          <w:rPr>
            <w:noProof/>
            <w:webHidden/>
          </w:rPr>
          <w:t>11</w:t>
        </w:r>
        <w:r w:rsidR="00087726">
          <w:rPr>
            <w:noProof/>
            <w:webHidden/>
          </w:rPr>
          <w:fldChar w:fldCharType="end"/>
        </w:r>
      </w:hyperlink>
    </w:p>
    <w:p w14:paraId="282FE6F3" w14:textId="676CD096" w:rsidR="00087726" w:rsidRDefault="001E5C21">
      <w:pPr>
        <w:pStyle w:val="TOC2"/>
        <w:tabs>
          <w:tab w:val="left" w:pos="1200"/>
        </w:tabs>
        <w:rPr>
          <w:rFonts w:asciiTheme="minorHAnsi" w:eastAsiaTheme="minorEastAsia" w:hAnsiTheme="minorHAnsi" w:cstheme="minorBidi"/>
          <w:b w:val="0"/>
          <w:bCs w:val="0"/>
          <w:smallCaps w:val="0"/>
          <w:noProof/>
          <w:sz w:val="22"/>
          <w:szCs w:val="22"/>
        </w:rPr>
      </w:pPr>
      <w:hyperlink w:anchor="_Toc37975689" w:history="1">
        <w:r w:rsidR="00087726" w:rsidRPr="00FE7438">
          <w:rPr>
            <w:rStyle w:val="Hyperlink"/>
            <w:noProof/>
          </w:rPr>
          <w:t>7.1.</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Opening Database Files with File -&gt; Open</w:t>
        </w:r>
        <w:r w:rsidR="00087726">
          <w:rPr>
            <w:noProof/>
            <w:webHidden/>
          </w:rPr>
          <w:tab/>
        </w:r>
        <w:r w:rsidR="00087726">
          <w:rPr>
            <w:noProof/>
            <w:webHidden/>
          </w:rPr>
          <w:fldChar w:fldCharType="begin"/>
        </w:r>
        <w:r w:rsidR="00087726">
          <w:rPr>
            <w:noProof/>
            <w:webHidden/>
          </w:rPr>
          <w:instrText xml:space="preserve"> PAGEREF _Toc37975689 \h </w:instrText>
        </w:r>
        <w:r w:rsidR="00087726">
          <w:rPr>
            <w:noProof/>
            <w:webHidden/>
          </w:rPr>
        </w:r>
        <w:r w:rsidR="00087726">
          <w:rPr>
            <w:noProof/>
            <w:webHidden/>
          </w:rPr>
          <w:fldChar w:fldCharType="separate"/>
        </w:r>
        <w:r w:rsidR="00087726">
          <w:rPr>
            <w:noProof/>
            <w:webHidden/>
          </w:rPr>
          <w:t>11</w:t>
        </w:r>
        <w:r w:rsidR="00087726">
          <w:rPr>
            <w:noProof/>
            <w:webHidden/>
          </w:rPr>
          <w:fldChar w:fldCharType="end"/>
        </w:r>
      </w:hyperlink>
    </w:p>
    <w:p w14:paraId="50BBC18E" w14:textId="37AE45A1" w:rsidR="00087726" w:rsidRDefault="001E5C21">
      <w:pPr>
        <w:pStyle w:val="TOC2"/>
        <w:tabs>
          <w:tab w:val="left" w:pos="1200"/>
        </w:tabs>
        <w:rPr>
          <w:rFonts w:asciiTheme="minorHAnsi" w:eastAsiaTheme="minorEastAsia" w:hAnsiTheme="minorHAnsi" w:cstheme="minorBidi"/>
          <w:b w:val="0"/>
          <w:bCs w:val="0"/>
          <w:smallCaps w:val="0"/>
          <w:noProof/>
          <w:sz w:val="22"/>
          <w:szCs w:val="22"/>
        </w:rPr>
      </w:pPr>
      <w:hyperlink w:anchor="_Toc37975690" w:history="1">
        <w:r w:rsidR="00087726" w:rsidRPr="00FE7438">
          <w:rPr>
            <w:rStyle w:val="Hyperlink"/>
            <w:noProof/>
          </w:rPr>
          <w:t>7.2.</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Database Edit and Table Edit Windows</w:t>
        </w:r>
        <w:r w:rsidR="00087726">
          <w:rPr>
            <w:noProof/>
            <w:webHidden/>
          </w:rPr>
          <w:tab/>
        </w:r>
        <w:r w:rsidR="00087726">
          <w:rPr>
            <w:noProof/>
            <w:webHidden/>
          </w:rPr>
          <w:fldChar w:fldCharType="begin"/>
        </w:r>
        <w:r w:rsidR="00087726">
          <w:rPr>
            <w:noProof/>
            <w:webHidden/>
          </w:rPr>
          <w:instrText xml:space="preserve"> PAGEREF _Toc37975690 \h </w:instrText>
        </w:r>
        <w:r w:rsidR="00087726">
          <w:rPr>
            <w:noProof/>
            <w:webHidden/>
          </w:rPr>
        </w:r>
        <w:r w:rsidR="00087726">
          <w:rPr>
            <w:noProof/>
            <w:webHidden/>
          </w:rPr>
          <w:fldChar w:fldCharType="separate"/>
        </w:r>
        <w:r w:rsidR="00087726">
          <w:rPr>
            <w:noProof/>
            <w:webHidden/>
          </w:rPr>
          <w:t>11</w:t>
        </w:r>
        <w:r w:rsidR="00087726">
          <w:rPr>
            <w:noProof/>
            <w:webHidden/>
          </w:rPr>
          <w:fldChar w:fldCharType="end"/>
        </w:r>
      </w:hyperlink>
    </w:p>
    <w:p w14:paraId="4DFD5727" w14:textId="039CF358" w:rsidR="00087726" w:rsidRDefault="001E5C21">
      <w:pPr>
        <w:pStyle w:val="TOC2"/>
        <w:tabs>
          <w:tab w:val="left" w:pos="1200"/>
        </w:tabs>
        <w:rPr>
          <w:rFonts w:asciiTheme="minorHAnsi" w:eastAsiaTheme="minorEastAsia" w:hAnsiTheme="minorHAnsi" w:cstheme="minorBidi"/>
          <w:b w:val="0"/>
          <w:bCs w:val="0"/>
          <w:smallCaps w:val="0"/>
          <w:noProof/>
          <w:sz w:val="22"/>
          <w:szCs w:val="22"/>
        </w:rPr>
      </w:pPr>
      <w:hyperlink w:anchor="_Toc37975691" w:history="1">
        <w:r w:rsidR="00087726" w:rsidRPr="00FE7438">
          <w:rPr>
            <w:rStyle w:val="Hyperlink"/>
            <w:noProof/>
          </w:rPr>
          <w:t>7.3.</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Filter Search</w:t>
        </w:r>
        <w:r w:rsidR="00087726">
          <w:rPr>
            <w:noProof/>
            <w:webHidden/>
          </w:rPr>
          <w:tab/>
        </w:r>
        <w:r w:rsidR="00087726">
          <w:rPr>
            <w:noProof/>
            <w:webHidden/>
          </w:rPr>
          <w:fldChar w:fldCharType="begin"/>
        </w:r>
        <w:r w:rsidR="00087726">
          <w:rPr>
            <w:noProof/>
            <w:webHidden/>
          </w:rPr>
          <w:instrText xml:space="preserve"> PAGEREF _Toc37975691 \h </w:instrText>
        </w:r>
        <w:r w:rsidR="00087726">
          <w:rPr>
            <w:noProof/>
            <w:webHidden/>
          </w:rPr>
        </w:r>
        <w:r w:rsidR="00087726">
          <w:rPr>
            <w:noProof/>
            <w:webHidden/>
          </w:rPr>
          <w:fldChar w:fldCharType="separate"/>
        </w:r>
        <w:r w:rsidR="00087726">
          <w:rPr>
            <w:noProof/>
            <w:webHidden/>
          </w:rPr>
          <w:t>11</w:t>
        </w:r>
        <w:r w:rsidR="00087726">
          <w:rPr>
            <w:noProof/>
            <w:webHidden/>
          </w:rPr>
          <w:fldChar w:fldCharType="end"/>
        </w:r>
      </w:hyperlink>
    </w:p>
    <w:p w14:paraId="0B054298" w14:textId="2308F927" w:rsidR="00087726" w:rsidRDefault="001E5C21">
      <w:pPr>
        <w:pStyle w:val="TOC2"/>
        <w:tabs>
          <w:tab w:val="left" w:pos="1200"/>
        </w:tabs>
        <w:rPr>
          <w:rFonts w:asciiTheme="minorHAnsi" w:eastAsiaTheme="minorEastAsia" w:hAnsiTheme="minorHAnsi" w:cstheme="minorBidi"/>
          <w:b w:val="0"/>
          <w:bCs w:val="0"/>
          <w:smallCaps w:val="0"/>
          <w:noProof/>
          <w:sz w:val="22"/>
          <w:szCs w:val="22"/>
        </w:rPr>
      </w:pPr>
      <w:hyperlink w:anchor="_Toc37975692" w:history="1">
        <w:r w:rsidR="00087726" w:rsidRPr="00FE7438">
          <w:rPr>
            <w:rStyle w:val="Hyperlink"/>
            <w:noProof/>
          </w:rPr>
          <w:t>7.4.</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Filter Types</w:t>
        </w:r>
        <w:r w:rsidR="00087726">
          <w:rPr>
            <w:noProof/>
            <w:webHidden/>
          </w:rPr>
          <w:tab/>
        </w:r>
        <w:r w:rsidR="00087726">
          <w:rPr>
            <w:noProof/>
            <w:webHidden/>
          </w:rPr>
          <w:fldChar w:fldCharType="begin"/>
        </w:r>
        <w:r w:rsidR="00087726">
          <w:rPr>
            <w:noProof/>
            <w:webHidden/>
          </w:rPr>
          <w:instrText xml:space="preserve"> PAGEREF _Toc37975692 \h </w:instrText>
        </w:r>
        <w:r w:rsidR="00087726">
          <w:rPr>
            <w:noProof/>
            <w:webHidden/>
          </w:rPr>
        </w:r>
        <w:r w:rsidR="00087726">
          <w:rPr>
            <w:noProof/>
            <w:webHidden/>
          </w:rPr>
          <w:fldChar w:fldCharType="separate"/>
        </w:r>
        <w:r w:rsidR="00087726">
          <w:rPr>
            <w:noProof/>
            <w:webHidden/>
          </w:rPr>
          <w:t>12</w:t>
        </w:r>
        <w:r w:rsidR="00087726">
          <w:rPr>
            <w:noProof/>
            <w:webHidden/>
          </w:rPr>
          <w:fldChar w:fldCharType="end"/>
        </w:r>
      </w:hyperlink>
    </w:p>
    <w:p w14:paraId="63D8895F" w14:textId="42F714C0" w:rsidR="00087726" w:rsidRDefault="001E5C21">
      <w:pPr>
        <w:pStyle w:val="TOC2"/>
        <w:tabs>
          <w:tab w:val="left" w:pos="1200"/>
        </w:tabs>
        <w:rPr>
          <w:rFonts w:asciiTheme="minorHAnsi" w:eastAsiaTheme="minorEastAsia" w:hAnsiTheme="minorHAnsi" w:cstheme="minorBidi"/>
          <w:b w:val="0"/>
          <w:bCs w:val="0"/>
          <w:smallCaps w:val="0"/>
          <w:noProof/>
          <w:sz w:val="22"/>
          <w:szCs w:val="22"/>
        </w:rPr>
      </w:pPr>
      <w:hyperlink w:anchor="_Toc37975693" w:history="1">
        <w:r w:rsidR="00087726" w:rsidRPr="00FE7438">
          <w:rPr>
            <w:rStyle w:val="Hyperlink"/>
            <w:noProof/>
          </w:rPr>
          <w:t>7.5.</w:t>
        </w:r>
        <w:r w:rsidR="00087726">
          <w:rPr>
            <w:rFonts w:asciiTheme="minorHAnsi" w:eastAsiaTheme="minorEastAsia" w:hAnsiTheme="minorHAnsi" w:cstheme="minorBidi"/>
            <w:b w:val="0"/>
            <w:bCs w:val="0"/>
            <w:smallCaps w:val="0"/>
            <w:noProof/>
            <w:sz w:val="22"/>
            <w:szCs w:val="22"/>
          </w:rPr>
          <w:tab/>
        </w:r>
        <w:r w:rsidR="00087726" w:rsidRPr="00FE7438">
          <w:rPr>
            <w:rStyle w:val="Hyperlink"/>
            <w:noProof/>
          </w:rPr>
          <w:t>Filter Help Screen Logic Example</w:t>
        </w:r>
        <w:r w:rsidR="00087726">
          <w:rPr>
            <w:noProof/>
            <w:webHidden/>
          </w:rPr>
          <w:tab/>
        </w:r>
        <w:r w:rsidR="00087726">
          <w:rPr>
            <w:noProof/>
            <w:webHidden/>
          </w:rPr>
          <w:fldChar w:fldCharType="begin"/>
        </w:r>
        <w:r w:rsidR="00087726">
          <w:rPr>
            <w:noProof/>
            <w:webHidden/>
          </w:rPr>
          <w:instrText xml:space="preserve"> PAGEREF _Toc37975693 \h </w:instrText>
        </w:r>
        <w:r w:rsidR="00087726">
          <w:rPr>
            <w:noProof/>
            <w:webHidden/>
          </w:rPr>
        </w:r>
        <w:r w:rsidR="00087726">
          <w:rPr>
            <w:noProof/>
            <w:webHidden/>
          </w:rPr>
          <w:fldChar w:fldCharType="separate"/>
        </w:r>
        <w:r w:rsidR="00087726">
          <w:rPr>
            <w:noProof/>
            <w:webHidden/>
          </w:rPr>
          <w:t>12</w:t>
        </w:r>
        <w:r w:rsidR="00087726">
          <w:rPr>
            <w:noProof/>
            <w:webHidden/>
          </w:rPr>
          <w:fldChar w:fldCharType="end"/>
        </w:r>
      </w:hyperlink>
    </w:p>
    <w:p w14:paraId="3C969ABE" w14:textId="540FF4B4" w:rsidR="00941D93" w:rsidRDefault="00941D93">
      <w:pPr>
        <w:pStyle w:val="TOC2"/>
      </w:pPr>
      <w:r>
        <w:fldChar w:fldCharType="end"/>
      </w:r>
    </w:p>
    <w:p w14:paraId="78BB3C18" w14:textId="77777777" w:rsidR="00941D93" w:rsidRDefault="00941D93">
      <w:pPr>
        <w:sectPr w:rsidR="00941D93">
          <w:headerReference w:type="default" r:id="rId12"/>
          <w:footerReference w:type="default" r:id="rId13"/>
          <w:pgSz w:w="12240" w:h="15840" w:code="1"/>
          <w:pgMar w:top="1440" w:right="1440" w:bottom="1440" w:left="1800" w:header="720" w:footer="720" w:gutter="0"/>
          <w:pgNumType w:fmt="lowerRoman"/>
          <w:cols w:space="720"/>
        </w:sectPr>
      </w:pPr>
      <w:r>
        <w:t xml:space="preserve"> </w:t>
      </w:r>
    </w:p>
    <w:p w14:paraId="41FD5317" w14:textId="77777777" w:rsidR="00941D93" w:rsidRDefault="00941D93">
      <w:pPr>
        <w:pStyle w:val="Heading1"/>
      </w:pPr>
      <w:bookmarkStart w:id="22" w:name="_Toc37975668"/>
      <w:r>
        <w:lastRenderedPageBreak/>
        <w:t>Introduction</w:t>
      </w:r>
      <w:bookmarkEnd w:id="22"/>
    </w:p>
    <w:p w14:paraId="2E696243" w14:textId="77777777" w:rsidR="00941D93" w:rsidRDefault="00941D93"/>
    <w:p w14:paraId="1BEB7411" w14:textId="77777777" w:rsidR="00941D93" w:rsidRDefault="00941D93">
      <w:pPr>
        <w:pStyle w:val="Paragraph"/>
      </w:pPr>
    </w:p>
    <w:p w14:paraId="654FBA7D" w14:textId="780BDF5F" w:rsidR="00BE01C4" w:rsidRDefault="00BE01C4">
      <w:pPr>
        <w:pStyle w:val="Paragraph"/>
      </w:pPr>
      <w:r>
        <w:t>Db Edit Test Plan Assignment is a CS 5387 Software Integration and V&amp;V assignment. The project is the test plan assignment, which is to test Dr. Roach’s database table editor. Students are to complete the assignment in order to learn and practice creating test plans as well as performing inspections.</w:t>
      </w:r>
    </w:p>
    <w:p w14:paraId="0112BDC1" w14:textId="77777777" w:rsidR="00941D93" w:rsidRDefault="00941D93">
      <w:pPr>
        <w:pStyle w:val="Paragraph"/>
      </w:pPr>
    </w:p>
    <w:p w14:paraId="47065720" w14:textId="77777777" w:rsidR="00941D93" w:rsidRDefault="00941D93">
      <w:pPr>
        <w:pStyle w:val="Heading2"/>
      </w:pPr>
      <w:bookmarkStart w:id="23" w:name="_Toc37975669"/>
      <w:commentRangeStart w:id="24"/>
      <w:commentRangeStart w:id="25"/>
      <w:r>
        <w:t>Purpose</w:t>
      </w:r>
      <w:bookmarkEnd w:id="23"/>
      <w:commentRangeEnd w:id="24"/>
      <w:r w:rsidR="001C3B64">
        <w:rPr>
          <w:rStyle w:val="CommentReference"/>
          <w:b w:val="0"/>
        </w:rPr>
        <w:commentReference w:id="24"/>
      </w:r>
      <w:commentRangeEnd w:id="25"/>
      <w:r w:rsidR="001E5C21">
        <w:rPr>
          <w:rStyle w:val="CommentReference"/>
          <w:b w:val="0"/>
        </w:rPr>
        <w:commentReference w:id="25"/>
      </w:r>
    </w:p>
    <w:p w14:paraId="59494170" w14:textId="77777777" w:rsidR="00941D93" w:rsidRDefault="00941D93"/>
    <w:p w14:paraId="6501371E" w14:textId="5D6EE271" w:rsidR="00BE01C4" w:rsidRDefault="00BE01C4" w:rsidP="007A4335">
      <w:r>
        <w:t>The project is Dr. Roach’s database table editor.</w:t>
      </w:r>
      <w:r w:rsidR="00AF5084">
        <w:t xml:space="preserve"> Included in this document is the description of the test items and features, testing approach, test cases, and test schedule. </w:t>
      </w:r>
      <w:commentRangeStart w:id="26"/>
      <w:commentRangeStart w:id="27"/>
      <w:r>
        <w:t xml:space="preserve">This document will cover a </w:t>
      </w:r>
      <w:r w:rsidR="00E52798">
        <w:t xml:space="preserve">small </w:t>
      </w:r>
      <w:r>
        <w:t>portion of black box system testing</w:t>
      </w:r>
      <w:r w:rsidR="00AF5084">
        <w:t xml:space="preserve"> which will be explained in more detail under section </w:t>
      </w:r>
      <w:hyperlink w:anchor="_Scope" w:history="1">
        <w:r w:rsidR="00AF5084" w:rsidRPr="00AF5084">
          <w:rPr>
            <w:rStyle w:val="Hyperlink"/>
          </w:rPr>
          <w:t>1.2 Scope</w:t>
        </w:r>
      </w:hyperlink>
      <w:commentRangeEnd w:id="26"/>
      <w:r w:rsidR="007F0C19">
        <w:rPr>
          <w:rStyle w:val="CommentReference"/>
        </w:rPr>
        <w:commentReference w:id="26"/>
      </w:r>
      <w:commentRangeEnd w:id="27"/>
      <w:r w:rsidR="001E5C21">
        <w:rPr>
          <w:rStyle w:val="CommentReference"/>
        </w:rPr>
        <w:commentReference w:id="27"/>
      </w:r>
      <w:r>
        <w:t>.</w:t>
      </w:r>
    </w:p>
    <w:p w14:paraId="1802D1D6" w14:textId="77777777" w:rsidR="00941D93" w:rsidRDefault="00941D93"/>
    <w:p w14:paraId="3F38AFAC" w14:textId="77777777" w:rsidR="00941D93" w:rsidRDefault="00941D93">
      <w:pPr>
        <w:pStyle w:val="Heading2"/>
      </w:pPr>
      <w:bookmarkStart w:id="28" w:name="_Scope"/>
      <w:bookmarkStart w:id="29" w:name="_Toc37975670"/>
      <w:bookmarkEnd w:id="28"/>
      <w:r>
        <w:t>Scope</w:t>
      </w:r>
      <w:bookmarkEnd w:id="29"/>
    </w:p>
    <w:p w14:paraId="7CB82469" w14:textId="60BD8224" w:rsidR="00941D93" w:rsidRDefault="00941D93"/>
    <w:p w14:paraId="16DDFBBC" w14:textId="06BF502F" w:rsidR="00950C36" w:rsidRDefault="00950C36">
      <w:r>
        <w:t>The scope of the project is of Dr. Roach’s database table editor filter row and edit menu search function.</w:t>
      </w:r>
      <w:r w:rsidR="0012752D">
        <w:t xml:space="preserve"> It is intended as a class assignment so only the provided version is to be considered.</w:t>
      </w:r>
      <w:r w:rsidR="001F46FC">
        <w:t xml:space="preserve"> These portions to be tested will be explained in more detail</w:t>
      </w:r>
      <w:r w:rsidR="00127FDF">
        <w:t xml:space="preserve"> </w:t>
      </w:r>
      <w:r w:rsidR="001F46FC">
        <w:t xml:space="preserve">in section </w:t>
      </w:r>
      <w:hyperlink w:anchor="_System_Overview" w:history="1">
        <w:r w:rsidR="001F46FC" w:rsidRPr="001F46FC">
          <w:rPr>
            <w:rStyle w:val="Hyperlink"/>
          </w:rPr>
          <w:t>1.3 System Overview</w:t>
        </w:r>
      </w:hyperlink>
      <w:r w:rsidR="001F46FC">
        <w:t>.</w:t>
      </w:r>
    </w:p>
    <w:p w14:paraId="3F59C28F" w14:textId="77777777" w:rsidR="00941D93" w:rsidRDefault="00941D93"/>
    <w:p w14:paraId="7189CFDF" w14:textId="1262C82B" w:rsidR="00941D93" w:rsidRDefault="00941D93">
      <w:pPr>
        <w:pStyle w:val="Heading2"/>
      </w:pPr>
      <w:bookmarkStart w:id="30" w:name="_System_Overview"/>
      <w:bookmarkStart w:id="31" w:name="_Toc37975671"/>
      <w:bookmarkEnd w:id="30"/>
      <w:r>
        <w:t>System Overview</w:t>
      </w:r>
      <w:bookmarkEnd w:id="31"/>
    </w:p>
    <w:p w14:paraId="72A5E05A" w14:textId="77777777" w:rsidR="009D09E4" w:rsidRPr="009D09E4" w:rsidRDefault="009D09E4" w:rsidP="009D09E4"/>
    <w:p w14:paraId="35DBBA5A" w14:textId="35C99A31" w:rsidR="001B7429" w:rsidRDefault="001B7429">
      <w:r>
        <w:t xml:space="preserve">The system to be tested is Dr. Roach’s database table editor. </w:t>
      </w:r>
      <w:commentRangeStart w:id="32"/>
      <w:commentRangeStart w:id="33"/>
      <w:r>
        <w:t>Since the test plan is for group 2</w:t>
      </w:r>
      <w:commentRangeEnd w:id="32"/>
      <w:r w:rsidR="00CC76C0">
        <w:rPr>
          <w:rStyle w:val="CommentReference"/>
        </w:rPr>
        <w:commentReference w:id="32"/>
      </w:r>
      <w:commentRangeEnd w:id="33"/>
      <w:r w:rsidR="001E5C21">
        <w:rPr>
          <w:rStyle w:val="CommentReference"/>
        </w:rPr>
        <w:commentReference w:id="33"/>
      </w:r>
      <w:r>
        <w:t xml:space="preserve">, the test plan will contain test cases to test the filter </w:t>
      </w:r>
      <w:r w:rsidR="00186946">
        <w:t>row</w:t>
      </w:r>
      <w:r>
        <w:t xml:space="preserve"> of the database</w:t>
      </w:r>
      <w:r w:rsidR="00BE682D">
        <w:t xml:space="preserve"> table</w:t>
      </w:r>
      <w:r w:rsidR="00890DD7">
        <w:t xml:space="preserve"> display</w:t>
      </w:r>
      <w:r>
        <w:t xml:space="preserve"> as well as the search function in the edit</w:t>
      </w:r>
      <w:r w:rsidR="00186946">
        <w:t xml:space="preserve"> menu.</w:t>
      </w:r>
      <w:r w:rsidR="009C50BF">
        <w:t xml:space="preserve"> The display filter row is the black row just under the column names. Entering data in this row should result in only the matching data rows to be displayed. </w:t>
      </w:r>
      <w:r w:rsidR="00783713">
        <w:t xml:space="preserve">The edit search function </w:t>
      </w:r>
      <w:r w:rsidR="00093AE2">
        <w:t xml:space="preserve">allows search and replace </w:t>
      </w:r>
      <w:commentRangeStart w:id="34"/>
      <w:commentRangeStart w:id="35"/>
      <w:r w:rsidR="00093AE2">
        <w:t>of</w:t>
      </w:r>
      <w:commentRangeEnd w:id="34"/>
      <w:r w:rsidR="00A8674D">
        <w:rPr>
          <w:rStyle w:val="CommentReference"/>
        </w:rPr>
        <w:commentReference w:id="34"/>
      </w:r>
      <w:commentRangeEnd w:id="35"/>
      <w:r w:rsidR="00D94FEE">
        <w:rPr>
          <w:rStyle w:val="CommentReference"/>
        </w:rPr>
        <w:commentReference w:id="35"/>
      </w:r>
      <w:r w:rsidR="00093AE2">
        <w:t xml:space="preserve"> a</w:t>
      </w:r>
      <w:r w:rsidR="00F513A1">
        <w:t>n entire</w:t>
      </w:r>
      <w:r w:rsidR="00093AE2">
        <w:t xml:space="preserve"> database </w:t>
      </w:r>
      <w:r w:rsidR="00F513A1">
        <w:t>table</w:t>
      </w:r>
      <w:r w:rsidR="00093AE2">
        <w:t>.</w:t>
      </w:r>
    </w:p>
    <w:p w14:paraId="099A3340" w14:textId="77777777" w:rsidR="001B7429" w:rsidRDefault="001B7429"/>
    <w:p w14:paraId="327B9A12" w14:textId="77777777" w:rsidR="00150787" w:rsidRDefault="00150787" w:rsidP="00150787">
      <w:pPr>
        <w:pStyle w:val="Heading2"/>
      </w:pPr>
      <w:bookmarkStart w:id="36" w:name="_Toc37975672"/>
      <w:r>
        <w:t>Suspension and Exit Criteria</w:t>
      </w:r>
      <w:bookmarkEnd w:id="36"/>
    </w:p>
    <w:p w14:paraId="2EF39D2F" w14:textId="77777777" w:rsidR="000D54D8" w:rsidRDefault="000D54D8" w:rsidP="00150787"/>
    <w:p w14:paraId="18B4D065" w14:textId="43A083AB" w:rsidR="005216C1" w:rsidRPr="00013402" w:rsidRDefault="005216C1" w:rsidP="00150787">
      <w:commentRangeStart w:id="37"/>
      <w:commentRangeStart w:id="38"/>
      <w:r>
        <w:t xml:space="preserve">There </w:t>
      </w:r>
      <w:r w:rsidR="007C5237">
        <w:t>are</w:t>
      </w:r>
      <w:r>
        <w:t xml:space="preserve"> no</w:t>
      </w:r>
      <w:r w:rsidR="00513157">
        <w:t>t</w:t>
      </w:r>
      <w:r>
        <w:t xml:space="preserve"> suspension criteria </w:t>
      </w:r>
      <w:commentRangeEnd w:id="37"/>
      <w:r w:rsidR="00FE3BEF">
        <w:rPr>
          <w:rStyle w:val="CommentReference"/>
        </w:rPr>
        <w:commentReference w:id="37"/>
      </w:r>
      <w:commentRangeEnd w:id="38"/>
      <w:r w:rsidR="00D94FEE">
        <w:rPr>
          <w:rStyle w:val="CommentReference"/>
        </w:rPr>
        <w:commentReference w:id="38"/>
      </w:r>
      <w:r>
        <w:t>or exit criteria</w:t>
      </w:r>
      <w:r w:rsidR="0060419F">
        <w:t xml:space="preserve"> for this project</w:t>
      </w:r>
      <w:r w:rsidR="000D54D8">
        <w:t>.</w:t>
      </w:r>
    </w:p>
    <w:p w14:paraId="07AEC7C5" w14:textId="7323F2E2" w:rsidR="00941D93" w:rsidRDefault="00941D93">
      <w:pPr>
        <w:pStyle w:val="Heading2"/>
      </w:pPr>
      <w:bookmarkStart w:id="39" w:name="_Toc37975673"/>
      <w:r>
        <w:t>Document Overview</w:t>
      </w:r>
      <w:bookmarkEnd w:id="39"/>
    </w:p>
    <w:p w14:paraId="4529B100" w14:textId="77777777" w:rsidR="0035672D" w:rsidRPr="0035672D" w:rsidRDefault="0035672D" w:rsidP="0035672D"/>
    <w:p w14:paraId="3826661F" w14:textId="40A1BCA7" w:rsidR="00505B84" w:rsidRDefault="00505B84">
      <w:r>
        <w:t>The remainder of this document is the description of the test items and features, testing approach, test cases, and test schedule.</w:t>
      </w:r>
    </w:p>
    <w:p w14:paraId="462BE0BF" w14:textId="77777777" w:rsidR="00941D93" w:rsidRDefault="007E0AF8">
      <w:pPr>
        <w:pStyle w:val="Heading2"/>
      </w:pPr>
      <w:bookmarkStart w:id="40" w:name="_Toc37975674"/>
      <w:r>
        <w:t>References</w:t>
      </w:r>
      <w:bookmarkEnd w:id="40"/>
    </w:p>
    <w:p w14:paraId="6C8BEEAA" w14:textId="77777777" w:rsidR="008B0468" w:rsidRDefault="008B0468" w:rsidP="008B0468">
      <w:pPr>
        <w:pStyle w:val="ListParagraph"/>
        <w:rPr>
          <w:rFonts w:ascii="Times New Roman" w:hAnsi="Times New Roman"/>
          <w:sz w:val="20"/>
          <w:szCs w:val="20"/>
        </w:rPr>
      </w:pPr>
    </w:p>
    <w:p w14:paraId="4D671509" w14:textId="5EDCA0CE" w:rsidR="008B0468" w:rsidRDefault="008B0468" w:rsidP="008B0468">
      <w:pPr>
        <w:pStyle w:val="ListParagraph"/>
        <w:numPr>
          <w:ilvl w:val="0"/>
          <w:numId w:val="16"/>
        </w:numPr>
        <w:rPr>
          <w:rFonts w:ascii="Times New Roman" w:hAnsi="Times New Roman"/>
          <w:sz w:val="20"/>
          <w:szCs w:val="20"/>
        </w:rPr>
      </w:pPr>
      <w:r w:rsidRPr="008B0468">
        <w:rPr>
          <w:rFonts w:ascii="Times New Roman" w:hAnsi="Times New Roman"/>
          <w:sz w:val="20"/>
          <w:szCs w:val="20"/>
        </w:rPr>
        <w:t>DbEditTestPlanAssign.pdf</w:t>
      </w:r>
    </w:p>
    <w:p w14:paraId="5111E0C4" w14:textId="35E8A88E" w:rsidR="00B16D03" w:rsidRPr="00637DBD" w:rsidRDefault="00B16D03" w:rsidP="008B0468">
      <w:pPr>
        <w:pStyle w:val="ListParagraph"/>
        <w:numPr>
          <w:ilvl w:val="0"/>
          <w:numId w:val="16"/>
        </w:numPr>
        <w:rPr>
          <w:rFonts w:ascii="Times New Roman" w:hAnsi="Times New Roman"/>
          <w:sz w:val="20"/>
          <w:szCs w:val="20"/>
        </w:rPr>
      </w:pPr>
      <w:r w:rsidRPr="00637DBD">
        <w:rPr>
          <w:rFonts w:ascii="Times New Roman" w:hAnsi="Times New Roman"/>
          <w:sz w:val="20"/>
          <w:szCs w:val="20"/>
        </w:rPr>
        <w:t>TestPlanAssign040120.pptx</w:t>
      </w:r>
    </w:p>
    <w:p w14:paraId="40CC56C4" w14:textId="5D5803CE" w:rsidR="00941D93" w:rsidRDefault="008B0468" w:rsidP="00B16D03">
      <w:pPr>
        <w:pStyle w:val="ListParagraph"/>
        <w:numPr>
          <w:ilvl w:val="0"/>
          <w:numId w:val="16"/>
        </w:numPr>
      </w:pPr>
      <w:r>
        <w:rPr>
          <w:rFonts w:ascii="Times New Roman" w:hAnsi="Times New Roman"/>
          <w:sz w:val="20"/>
          <w:szCs w:val="20"/>
        </w:rPr>
        <w:t>Spec.docx</w:t>
      </w:r>
    </w:p>
    <w:p w14:paraId="7A296787" w14:textId="77777777" w:rsidR="007A4335" w:rsidRDefault="007A4335" w:rsidP="007A4335">
      <w:pPr>
        <w:pStyle w:val="Heading1"/>
        <w:pageBreakBefore w:val="0"/>
      </w:pPr>
      <w:bookmarkStart w:id="41" w:name="_Toc227033591"/>
      <w:r>
        <w:br w:type="page"/>
      </w:r>
      <w:bookmarkStart w:id="42" w:name="_Toc37975675"/>
      <w:r w:rsidRPr="00CC138B">
        <w:lastRenderedPageBreak/>
        <w:t>Test Items and Features</w:t>
      </w:r>
      <w:bookmarkEnd w:id="41"/>
      <w:bookmarkEnd w:id="42"/>
    </w:p>
    <w:p w14:paraId="2711D279" w14:textId="77777777" w:rsidR="00C96CC0" w:rsidRDefault="00C96CC0" w:rsidP="007A4335"/>
    <w:p w14:paraId="44D0D8AF" w14:textId="04B4CC64" w:rsidR="00126E6E" w:rsidRDefault="00C96CC0" w:rsidP="007A4335">
      <w:r>
        <w:t>This section will describe test items and features to be tested.</w:t>
      </w:r>
    </w:p>
    <w:p w14:paraId="26D3F930" w14:textId="5437A291" w:rsidR="00126E6E" w:rsidRDefault="00126E6E" w:rsidP="00126E6E">
      <w:pPr>
        <w:pStyle w:val="Heading2"/>
      </w:pPr>
      <w:bookmarkStart w:id="43" w:name="_Toc37975676"/>
      <w:r>
        <w:t>Test Items</w:t>
      </w:r>
      <w:bookmarkEnd w:id="43"/>
    </w:p>
    <w:p w14:paraId="75647900" w14:textId="2A82FD85" w:rsidR="00226F55" w:rsidRDefault="00226F55" w:rsidP="00226F55"/>
    <w:p w14:paraId="7E44AF5B" w14:textId="504B6A58" w:rsidR="00226F55" w:rsidRDefault="00C96CC0" w:rsidP="00C96CC0">
      <w:r>
        <w:t xml:space="preserve">Test items include everything found in our group 2 team 9 repository, located at </w:t>
      </w:r>
      <w:hyperlink r:id="rId14" w:history="1">
        <w:r w:rsidRPr="008C15B0">
          <w:rPr>
            <w:rStyle w:val="Hyperlink"/>
          </w:rPr>
          <w:t>https://github.com/CS5387/testplangroup2-team_9.git</w:t>
        </w:r>
      </w:hyperlink>
      <w:r>
        <w:t>. The directly used</w:t>
      </w:r>
      <w:r w:rsidR="002F3E49">
        <w:t xml:space="preserve"> files</w:t>
      </w:r>
      <w:r>
        <w:t xml:space="preserve"> for testing are the following:</w:t>
      </w:r>
    </w:p>
    <w:p w14:paraId="7A4CD5F7" w14:textId="28138596" w:rsidR="00C96CC0" w:rsidRDefault="00C96CC0" w:rsidP="00C96CC0"/>
    <w:p w14:paraId="0FF8A137" w14:textId="70B24B52" w:rsidR="00C96CC0" w:rsidRDefault="00C96CC0" w:rsidP="00C96CC0">
      <w:pPr>
        <w:pStyle w:val="ListParagraph"/>
        <w:numPr>
          <w:ilvl w:val="0"/>
          <w:numId w:val="18"/>
        </w:numPr>
        <w:rPr>
          <w:rFonts w:ascii="Times New Roman" w:hAnsi="Times New Roman"/>
          <w:sz w:val="20"/>
          <w:szCs w:val="20"/>
        </w:rPr>
      </w:pPr>
      <w:commentRangeStart w:id="44"/>
      <w:commentRangeStart w:id="45"/>
      <w:r w:rsidRPr="00120158">
        <w:rPr>
          <w:rFonts w:ascii="Times New Roman" w:hAnsi="Times New Roman"/>
          <w:sz w:val="20"/>
          <w:szCs w:val="20"/>
        </w:rPr>
        <w:t xml:space="preserve">dbEdit.jar: The executable to run the </w:t>
      </w:r>
      <w:r w:rsidR="00B73554">
        <w:rPr>
          <w:rFonts w:ascii="Times New Roman" w:hAnsi="Times New Roman"/>
          <w:sz w:val="20"/>
          <w:szCs w:val="20"/>
        </w:rPr>
        <w:t>database editing tool.</w:t>
      </w:r>
    </w:p>
    <w:p w14:paraId="03006ED8" w14:textId="6A5CAD09" w:rsidR="00B73554" w:rsidRDefault="00B73554" w:rsidP="00C96CC0">
      <w:pPr>
        <w:pStyle w:val="ListParagraph"/>
        <w:numPr>
          <w:ilvl w:val="0"/>
          <w:numId w:val="18"/>
        </w:numPr>
        <w:rPr>
          <w:rFonts w:ascii="Times New Roman" w:hAnsi="Times New Roman"/>
          <w:sz w:val="20"/>
          <w:szCs w:val="20"/>
        </w:rPr>
      </w:pPr>
      <w:r>
        <w:rPr>
          <w:rFonts w:ascii="Times New Roman" w:hAnsi="Times New Roman"/>
          <w:sz w:val="20"/>
          <w:szCs w:val="20"/>
        </w:rPr>
        <w:t>TEST_DB.xml</w:t>
      </w:r>
      <w:r w:rsidR="00623F73">
        <w:rPr>
          <w:rFonts w:ascii="Times New Roman" w:hAnsi="Times New Roman"/>
          <w:sz w:val="20"/>
          <w:szCs w:val="20"/>
        </w:rPr>
        <w:t>: The database file.</w:t>
      </w:r>
    </w:p>
    <w:p w14:paraId="05641375" w14:textId="5730A3A3" w:rsidR="00B73554" w:rsidRDefault="00B73554" w:rsidP="00C96CC0">
      <w:pPr>
        <w:pStyle w:val="ListParagraph"/>
        <w:numPr>
          <w:ilvl w:val="0"/>
          <w:numId w:val="18"/>
        </w:numPr>
        <w:rPr>
          <w:rFonts w:ascii="Times New Roman" w:hAnsi="Times New Roman"/>
          <w:sz w:val="20"/>
          <w:szCs w:val="20"/>
        </w:rPr>
      </w:pPr>
      <w:r>
        <w:rPr>
          <w:rFonts w:ascii="Times New Roman" w:hAnsi="Times New Roman"/>
          <w:sz w:val="20"/>
          <w:szCs w:val="20"/>
        </w:rPr>
        <w:t>TEST_DB__CONSTRAINT_TABLE.XML</w:t>
      </w:r>
      <w:r w:rsidR="0088474D">
        <w:rPr>
          <w:rFonts w:ascii="Times New Roman" w:hAnsi="Times New Roman"/>
          <w:sz w:val="20"/>
          <w:szCs w:val="20"/>
        </w:rPr>
        <w:t>: The xml file for the constraint table.</w:t>
      </w:r>
    </w:p>
    <w:p w14:paraId="75B1ADA7" w14:textId="20C61145" w:rsidR="00B73554" w:rsidRDefault="00B73554" w:rsidP="00C96CC0">
      <w:pPr>
        <w:pStyle w:val="ListParagraph"/>
        <w:numPr>
          <w:ilvl w:val="0"/>
          <w:numId w:val="18"/>
        </w:numPr>
        <w:rPr>
          <w:rFonts w:ascii="Times New Roman" w:hAnsi="Times New Roman"/>
          <w:sz w:val="20"/>
          <w:szCs w:val="20"/>
        </w:rPr>
      </w:pPr>
      <w:r>
        <w:rPr>
          <w:rFonts w:ascii="Times New Roman" w:hAnsi="Times New Roman"/>
          <w:sz w:val="20"/>
          <w:szCs w:val="20"/>
        </w:rPr>
        <w:t>TEST_DB__TYPE_TABLE.XML</w:t>
      </w:r>
      <w:r w:rsidR="0088474D">
        <w:rPr>
          <w:rFonts w:ascii="Times New Roman" w:hAnsi="Times New Roman"/>
          <w:sz w:val="20"/>
          <w:szCs w:val="20"/>
        </w:rPr>
        <w:t>: The xml file for the type table.</w:t>
      </w:r>
      <w:commentRangeEnd w:id="44"/>
      <w:r w:rsidR="00EB46CE">
        <w:rPr>
          <w:rStyle w:val="CommentReference"/>
          <w:rFonts w:ascii="Times New Roman" w:hAnsi="Times New Roman"/>
        </w:rPr>
        <w:commentReference w:id="44"/>
      </w:r>
      <w:commentRangeEnd w:id="45"/>
      <w:r w:rsidR="00F2608C">
        <w:rPr>
          <w:rStyle w:val="CommentReference"/>
          <w:rFonts w:ascii="Times New Roman" w:hAnsi="Times New Roman"/>
        </w:rPr>
        <w:commentReference w:id="45"/>
      </w:r>
    </w:p>
    <w:p w14:paraId="69915330" w14:textId="32C1F537" w:rsidR="00211740" w:rsidRPr="00211740" w:rsidRDefault="00211740" w:rsidP="00211740">
      <w:r>
        <w:t>A</w:t>
      </w:r>
      <w:r w:rsidR="00D35A79">
        <w:t xml:space="preserve"> more detailed</w:t>
      </w:r>
      <w:r>
        <w:t xml:space="preserve"> description of the software can be found in </w:t>
      </w:r>
      <w:r w:rsidR="00B35B27">
        <w:t xml:space="preserve">Spec.docx, </w:t>
      </w:r>
      <w:r>
        <w:t>DbEditTestPlanAssign.docx, and TestPlanAssign040120.pptx provided by Dr. Roach.</w:t>
      </w:r>
    </w:p>
    <w:p w14:paraId="73489A3A" w14:textId="4C68A5F5" w:rsidR="00B73554" w:rsidRDefault="00E3048D" w:rsidP="00B73554">
      <w:pPr>
        <w:pStyle w:val="Heading2"/>
      </w:pPr>
      <w:bookmarkStart w:id="46" w:name="_Toc37975677"/>
      <w:r>
        <w:t xml:space="preserve">Test </w:t>
      </w:r>
      <w:r w:rsidR="00B73554">
        <w:t>Features</w:t>
      </w:r>
      <w:bookmarkEnd w:id="46"/>
    </w:p>
    <w:p w14:paraId="6294E821" w14:textId="059A2A16" w:rsidR="00B73554" w:rsidRDefault="00B73554" w:rsidP="00B73554"/>
    <w:p w14:paraId="064D3748" w14:textId="50A5E74A" w:rsidR="00B73554" w:rsidRPr="00B73554" w:rsidRDefault="0076697F" w:rsidP="00B73554">
      <w:commentRangeStart w:id="47"/>
      <w:commentRangeStart w:id="48"/>
      <w:commentRangeStart w:id="49"/>
      <w:commentRangeStart w:id="50"/>
      <w:r>
        <w:t xml:space="preserve">The features of the program to be tested are the filter and the search function in the edit menu. </w:t>
      </w:r>
      <w:r w:rsidR="00442922">
        <w:t xml:space="preserve">The display filter row is the black row just under the column names. Entering data in this row should result in only the matching data rows to be displayed. The edit search function allows search and replace of an entire database table. </w:t>
      </w:r>
      <w:r>
        <w:t>The tests are limited to five test cases.</w:t>
      </w:r>
      <w:r w:rsidR="00442922">
        <w:t xml:space="preserve"> </w:t>
      </w:r>
      <w:commentRangeEnd w:id="47"/>
      <w:r w:rsidR="00A8674D">
        <w:rPr>
          <w:rStyle w:val="CommentReference"/>
        </w:rPr>
        <w:commentReference w:id="47"/>
      </w:r>
      <w:commentRangeEnd w:id="48"/>
      <w:commentRangeEnd w:id="49"/>
      <w:commentRangeEnd w:id="50"/>
      <w:r w:rsidR="00432872">
        <w:rPr>
          <w:rStyle w:val="CommentReference"/>
        </w:rPr>
        <w:commentReference w:id="49"/>
      </w:r>
      <w:r w:rsidR="00DE144E">
        <w:rPr>
          <w:rStyle w:val="CommentReference"/>
        </w:rPr>
        <w:commentReference w:id="48"/>
      </w:r>
      <w:r w:rsidR="00432872">
        <w:rPr>
          <w:rStyle w:val="CommentReference"/>
        </w:rPr>
        <w:commentReference w:id="50"/>
      </w:r>
    </w:p>
    <w:p w14:paraId="3A8B8438" w14:textId="77777777" w:rsidR="00941D93" w:rsidRDefault="00941D93"/>
    <w:p w14:paraId="155C2CB7" w14:textId="77777777" w:rsidR="00941D93" w:rsidRPr="00674A18" w:rsidRDefault="00941D93">
      <w:pPr>
        <w:pStyle w:val="Heading1"/>
      </w:pPr>
      <w:bookmarkStart w:id="51" w:name="_Toc37975678"/>
      <w:r w:rsidRPr="00674A18">
        <w:lastRenderedPageBreak/>
        <w:t>Testing Approach</w:t>
      </w:r>
      <w:bookmarkEnd w:id="51"/>
    </w:p>
    <w:p w14:paraId="0C2C3031" w14:textId="77777777" w:rsidR="00941D93" w:rsidRDefault="00941D93"/>
    <w:p w14:paraId="3C74DAFF" w14:textId="329CFE70" w:rsidR="008433D2" w:rsidRDefault="008433D2" w:rsidP="00B34944">
      <w:r>
        <w:t xml:space="preserve">The approach used in this test plan is to test the functionality of the data base editing tool. The testing is limited to the filter functionality and the edit search functionality </w:t>
      </w:r>
      <w:commentRangeStart w:id="52"/>
      <w:commentRangeStart w:id="53"/>
      <w:r>
        <w:t>since the test plan is for group 2</w:t>
      </w:r>
      <w:commentRangeEnd w:id="52"/>
      <w:r w:rsidR="00CC76C0">
        <w:rPr>
          <w:rStyle w:val="CommentReference"/>
        </w:rPr>
        <w:commentReference w:id="52"/>
      </w:r>
      <w:commentRangeEnd w:id="53"/>
      <w:r w:rsidR="00432872">
        <w:rPr>
          <w:rStyle w:val="CommentReference"/>
        </w:rPr>
        <w:commentReference w:id="53"/>
      </w:r>
      <w:r>
        <w:t xml:space="preserve">. This test plan is limited to only five tests, so the tests that cover </w:t>
      </w:r>
      <w:r w:rsidR="00357D58">
        <w:t>what may be</w:t>
      </w:r>
      <w:r>
        <w:t xml:space="preserve"> specification errors or tests that cover main parts of the filter or search functionality are used.</w:t>
      </w:r>
    </w:p>
    <w:p w14:paraId="68290FB7" w14:textId="77777777" w:rsidR="009069AE" w:rsidRDefault="009069AE">
      <w:pPr>
        <w:pStyle w:val="ListBullet"/>
        <w:numPr>
          <w:ilvl w:val="0"/>
          <w:numId w:val="0"/>
        </w:numPr>
        <w:ind w:left="576" w:hanging="360"/>
      </w:pPr>
    </w:p>
    <w:p w14:paraId="0A4CC623" w14:textId="77777777" w:rsidR="009069AE" w:rsidRDefault="009069AE" w:rsidP="009069AE">
      <w:pPr>
        <w:pStyle w:val="Caption"/>
        <w:keepNext/>
      </w:pPr>
      <w:bookmarkStart w:id="54" w:name="_Ref234215049"/>
      <w:r>
        <w:t>Table 1: Test Plan</w:t>
      </w:r>
      <w:bookmarkEnd w:id="54"/>
    </w:p>
    <w:tbl>
      <w:tblPr>
        <w:tblW w:w="9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0"/>
        <w:gridCol w:w="5378"/>
        <w:gridCol w:w="1638"/>
      </w:tblGrid>
      <w:tr w:rsidR="007A4335" w14:paraId="45047CE0" w14:textId="77777777" w:rsidTr="009162F5">
        <w:trPr>
          <w:trHeight w:val="360"/>
        </w:trPr>
        <w:tc>
          <w:tcPr>
            <w:tcW w:w="9306" w:type="dxa"/>
            <w:gridSpan w:val="3"/>
            <w:shd w:val="clear" w:color="auto" w:fill="E0E0E0"/>
          </w:tcPr>
          <w:p w14:paraId="3E59DA59" w14:textId="77777777" w:rsidR="007A4335" w:rsidRDefault="007A4335" w:rsidP="009162F5">
            <w:pPr>
              <w:jc w:val="center"/>
              <w:rPr>
                <w:b/>
              </w:rPr>
            </w:pPr>
          </w:p>
          <w:p w14:paraId="181A5390" w14:textId="610C459C" w:rsidR="007A4335" w:rsidRDefault="007A4335" w:rsidP="009162F5">
            <w:pPr>
              <w:jc w:val="center"/>
              <w:rPr>
                <w:b/>
              </w:rPr>
            </w:pPr>
            <w:r>
              <w:rPr>
                <w:b/>
              </w:rPr>
              <w:t xml:space="preserve">TEST SUITE </w:t>
            </w:r>
            <w:r w:rsidR="00CA6C8E">
              <w:rPr>
                <w:b/>
              </w:rPr>
              <w:t>Group 2 Test Cases</w:t>
            </w:r>
          </w:p>
        </w:tc>
      </w:tr>
      <w:tr w:rsidR="007A4335" w14:paraId="5A5A1BAA" w14:textId="77777777" w:rsidTr="009162F5">
        <w:trPr>
          <w:trHeight w:val="360"/>
        </w:trPr>
        <w:tc>
          <w:tcPr>
            <w:tcW w:w="2290" w:type="dxa"/>
            <w:shd w:val="clear" w:color="auto" w:fill="auto"/>
          </w:tcPr>
          <w:p w14:paraId="583774BE" w14:textId="77777777" w:rsidR="007A4335" w:rsidRDefault="007A4335" w:rsidP="009162F5">
            <w:pPr>
              <w:jc w:val="center"/>
              <w:rPr>
                <w:b/>
              </w:rPr>
            </w:pPr>
            <w:r>
              <w:rPr>
                <w:b/>
              </w:rPr>
              <w:t>Description of Test Suite</w:t>
            </w:r>
          </w:p>
        </w:tc>
        <w:tc>
          <w:tcPr>
            <w:tcW w:w="7016" w:type="dxa"/>
            <w:gridSpan w:val="2"/>
            <w:shd w:val="clear" w:color="auto" w:fill="auto"/>
          </w:tcPr>
          <w:p w14:paraId="62866EEB" w14:textId="0DD6072B" w:rsidR="007A4335" w:rsidRPr="00CA6C8E" w:rsidRDefault="00CA6C8E" w:rsidP="00CA6C8E">
            <w:pPr>
              <w:rPr>
                <w:bCs/>
              </w:rPr>
            </w:pPr>
            <w:r>
              <w:rPr>
                <w:bCs/>
              </w:rPr>
              <w:t>The test suite is intended to test the filter functionality and the edit search functionality of the database editing tool.</w:t>
            </w:r>
          </w:p>
        </w:tc>
      </w:tr>
      <w:tr w:rsidR="007A4335" w14:paraId="40009785" w14:textId="77777777" w:rsidTr="00013402">
        <w:trPr>
          <w:trHeight w:val="360"/>
        </w:trPr>
        <w:tc>
          <w:tcPr>
            <w:tcW w:w="2290" w:type="dxa"/>
            <w:shd w:val="clear" w:color="auto" w:fill="E0E0E0"/>
          </w:tcPr>
          <w:p w14:paraId="4DE430FC" w14:textId="77777777" w:rsidR="007A4335" w:rsidRDefault="007A4335" w:rsidP="009162F5">
            <w:pPr>
              <w:jc w:val="center"/>
              <w:rPr>
                <w:b/>
              </w:rPr>
            </w:pPr>
            <w:r>
              <w:rPr>
                <w:b/>
              </w:rPr>
              <w:t>Test Case Identifier</w:t>
            </w:r>
          </w:p>
        </w:tc>
        <w:tc>
          <w:tcPr>
            <w:tcW w:w="5378" w:type="dxa"/>
            <w:shd w:val="clear" w:color="auto" w:fill="E0E0E0"/>
          </w:tcPr>
          <w:p w14:paraId="4638006C" w14:textId="77777777" w:rsidR="007A4335" w:rsidRDefault="007A4335" w:rsidP="009162F5">
            <w:pPr>
              <w:jc w:val="center"/>
              <w:rPr>
                <w:b/>
              </w:rPr>
            </w:pPr>
            <w:r>
              <w:rPr>
                <w:b/>
              </w:rPr>
              <w:t>Objective</w:t>
            </w:r>
          </w:p>
        </w:tc>
        <w:tc>
          <w:tcPr>
            <w:tcW w:w="1638" w:type="dxa"/>
            <w:shd w:val="clear" w:color="auto" w:fill="E0E0E0"/>
          </w:tcPr>
          <w:p w14:paraId="6D751702" w14:textId="77777777" w:rsidR="007A4335" w:rsidRDefault="00013402" w:rsidP="009162F5">
            <w:pPr>
              <w:jc w:val="center"/>
              <w:rPr>
                <w:b/>
              </w:rPr>
            </w:pPr>
            <w:r>
              <w:rPr>
                <w:b/>
              </w:rPr>
              <w:t>Criticality</w:t>
            </w:r>
          </w:p>
        </w:tc>
      </w:tr>
      <w:tr w:rsidR="007A4335" w14:paraId="3D9BABEF" w14:textId="77777777" w:rsidTr="00013402">
        <w:trPr>
          <w:trHeight w:val="378"/>
        </w:trPr>
        <w:tc>
          <w:tcPr>
            <w:tcW w:w="2290" w:type="dxa"/>
          </w:tcPr>
          <w:p w14:paraId="71C1A374" w14:textId="66DDC24D" w:rsidR="007A4335" w:rsidRDefault="00CA6C8E" w:rsidP="009162F5">
            <w:pPr>
              <w:jc w:val="center"/>
            </w:pPr>
            <w:r>
              <w:t>1</w:t>
            </w:r>
          </w:p>
        </w:tc>
        <w:tc>
          <w:tcPr>
            <w:tcW w:w="5378" w:type="dxa"/>
            <w:shd w:val="clear" w:color="auto" w:fill="auto"/>
          </w:tcPr>
          <w:p w14:paraId="2CA886B0" w14:textId="21419CD2" w:rsidR="007A4335" w:rsidRPr="00DB710F" w:rsidRDefault="00DB710F" w:rsidP="00DB710F">
            <w:pPr>
              <w:rPr>
                <w:bCs/>
              </w:rPr>
            </w:pPr>
            <w:r>
              <w:t>To test</w:t>
            </w:r>
            <w:r w:rsidR="00972300">
              <w:t xml:space="preserve"> </w:t>
            </w:r>
            <w:r>
              <w:t>the</w:t>
            </w:r>
            <w:r w:rsidR="00BC6283">
              <w:t xml:space="preserve"> logic of the</w:t>
            </w:r>
            <w:r>
              <w:t xml:space="preserve"> filter help screen example of “&lt; </w:t>
            </w:r>
            <w:r w:rsidR="00972300">
              <w:t>12</w:t>
            </w:r>
            <w:r>
              <w:t>”</w:t>
            </w:r>
            <w:r w:rsidR="00972300">
              <w:t>.</w:t>
            </w:r>
          </w:p>
        </w:tc>
        <w:tc>
          <w:tcPr>
            <w:tcW w:w="1638" w:type="dxa"/>
            <w:shd w:val="clear" w:color="auto" w:fill="auto"/>
          </w:tcPr>
          <w:p w14:paraId="5843D6FE" w14:textId="10E9F5F9" w:rsidR="007A4335" w:rsidRPr="00CA6C8E" w:rsidRDefault="00283889" w:rsidP="009162F5">
            <w:pPr>
              <w:jc w:val="center"/>
              <w:rPr>
                <w:bCs/>
              </w:rPr>
            </w:pPr>
            <w:r>
              <w:rPr>
                <w:bCs/>
              </w:rPr>
              <w:t>*</w:t>
            </w:r>
            <w:r w:rsidR="00CA6C8E">
              <w:rPr>
                <w:bCs/>
              </w:rPr>
              <w:t>low</w:t>
            </w:r>
          </w:p>
        </w:tc>
      </w:tr>
      <w:tr w:rsidR="007A4335" w14:paraId="29372132" w14:textId="77777777" w:rsidTr="00013402">
        <w:trPr>
          <w:trHeight w:val="378"/>
        </w:trPr>
        <w:tc>
          <w:tcPr>
            <w:tcW w:w="2290" w:type="dxa"/>
          </w:tcPr>
          <w:p w14:paraId="181FCB9D" w14:textId="4BCF3D94" w:rsidR="007A4335" w:rsidRDefault="00CA6C8E" w:rsidP="009162F5">
            <w:pPr>
              <w:jc w:val="center"/>
            </w:pPr>
            <w:r>
              <w:t>2</w:t>
            </w:r>
          </w:p>
        </w:tc>
        <w:tc>
          <w:tcPr>
            <w:tcW w:w="5378" w:type="dxa"/>
            <w:shd w:val="clear" w:color="auto" w:fill="auto"/>
          </w:tcPr>
          <w:p w14:paraId="16D30D12" w14:textId="789C4D1E" w:rsidR="007A4335" w:rsidRDefault="00DB710F" w:rsidP="00DB710F">
            <w:pPr>
              <w:rPr>
                <w:b/>
              </w:rPr>
            </w:pPr>
            <w:r>
              <w:t>To test the OR functionality of the filter.</w:t>
            </w:r>
          </w:p>
        </w:tc>
        <w:tc>
          <w:tcPr>
            <w:tcW w:w="1638" w:type="dxa"/>
            <w:shd w:val="clear" w:color="auto" w:fill="auto"/>
          </w:tcPr>
          <w:p w14:paraId="39A92682" w14:textId="7A8E1377" w:rsidR="007A4335" w:rsidRPr="00CA6C8E" w:rsidRDefault="00283889" w:rsidP="009162F5">
            <w:pPr>
              <w:jc w:val="center"/>
              <w:rPr>
                <w:bCs/>
              </w:rPr>
            </w:pPr>
            <w:r>
              <w:rPr>
                <w:bCs/>
              </w:rPr>
              <w:t>*</w:t>
            </w:r>
            <w:r w:rsidR="00CA6C8E">
              <w:rPr>
                <w:bCs/>
              </w:rPr>
              <w:t>low</w:t>
            </w:r>
          </w:p>
        </w:tc>
      </w:tr>
      <w:tr w:rsidR="00CA6C8E" w14:paraId="5D682E6C" w14:textId="77777777" w:rsidTr="00013402">
        <w:trPr>
          <w:trHeight w:val="378"/>
        </w:trPr>
        <w:tc>
          <w:tcPr>
            <w:tcW w:w="2290" w:type="dxa"/>
          </w:tcPr>
          <w:p w14:paraId="7F7790C5" w14:textId="687A2B6F" w:rsidR="00CA6C8E" w:rsidRDefault="00CA6C8E" w:rsidP="009162F5">
            <w:pPr>
              <w:jc w:val="center"/>
            </w:pPr>
            <w:r>
              <w:t>3</w:t>
            </w:r>
          </w:p>
        </w:tc>
        <w:tc>
          <w:tcPr>
            <w:tcW w:w="5378" w:type="dxa"/>
            <w:shd w:val="clear" w:color="auto" w:fill="auto"/>
          </w:tcPr>
          <w:p w14:paraId="28F9DA91" w14:textId="7F1F92B8" w:rsidR="00CA6C8E" w:rsidRDefault="00DB710F" w:rsidP="00DB710F">
            <w:pPr>
              <w:rPr>
                <w:b/>
              </w:rPr>
            </w:pPr>
            <w:r>
              <w:t>To test the AND functionality of the filter.</w:t>
            </w:r>
          </w:p>
        </w:tc>
        <w:tc>
          <w:tcPr>
            <w:tcW w:w="1638" w:type="dxa"/>
            <w:shd w:val="clear" w:color="auto" w:fill="auto"/>
          </w:tcPr>
          <w:p w14:paraId="1442B00A" w14:textId="378DBD68" w:rsidR="00CA6C8E" w:rsidRPr="00CA6C8E" w:rsidRDefault="00283889" w:rsidP="009162F5">
            <w:pPr>
              <w:jc w:val="center"/>
              <w:rPr>
                <w:bCs/>
              </w:rPr>
            </w:pPr>
            <w:r>
              <w:rPr>
                <w:bCs/>
              </w:rPr>
              <w:t>*</w:t>
            </w:r>
            <w:r w:rsidR="00CA6C8E">
              <w:rPr>
                <w:bCs/>
              </w:rPr>
              <w:t>low</w:t>
            </w:r>
          </w:p>
        </w:tc>
      </w:tr>
      <w:tr w:rsidR="00CA6C8E" w14:paraId="6F2BA130" w14:textId="77777777" w:rsidTr="00013402">
        <w:trPr>
          <w:trHeight w:val="378"/>
        </w:trPr>
        <w:tc>
          <w:tcPr>
            <w:tcW w:w="2290" w:type="dxa"/>
          </w:tcPr>
          <w:p w14:paraId="42D850BD" w14:textId="31E124E8" w:rsidR="00CA6C8E" w:rsidRDefault="00CA6C8E" w:rsidP="009162F5">
            <w:pPr>
              <w:jc w:val="center"/>
            </w:pPr>
            <w:r>
              <w:t>4</w:t>
            </w:r>
          </w:p>
        </w:tc>
        <w:tc>
          <w:tcPr>
            <w:tcW w:w="5378" w:type="dxa"/>
            <w:shd w:val="clear" w:color="auto" w:fill="auto"/>
          </w:tcPr>
          <w:p w14:paraId="7F9E4902" w14:textId="32A20004" w:rsidR="00CA6C8E" w:rsidRDefault="00DB710F" w:rsidP="00DB710F">
            <w:pPr>
              <w:rPr>
                <w:b/>
              </w:rPr>
            </w:pPr>
            <w:r>
              <w:t>To test the grammar of the filter as well as single values being converted to double precision.</w:t>
            </w:r>
          </w:p>
        </w:tc>
        <w:tc>
          <w:tcPr>
            <w:tcW w:w="1638" w:type="dxa"/>
            <w:shd w:val="clear" w:color="auto" w:fill="auto"/>
          </w:tcPr>
          <w:p w14:paraId="7663D692" w14:textId="53A81E50" w:rsidR="00CA6C8E" w:rsidRPr="00CA6C8E" w:rsidRDefault="00283889" w:rsidP="009162F5">
            <w:pPr>
              <w:jc w:val="center"/>
              <w:rPr>
                <w:bCs/>
              </w:rPr>
            </w:pPr>
            <w:r>
              <w:rPr>
                <w:bCs/>
              </w:rPr>
              <w:t>*</w:t>
            </w:r>
            <w:r w:rsidR="00CA6C8E">
              <w:rPr>
                <w:bCs/>
              </w:rPr>
              <w:t>low</w:t>
            </w:r>
          </w:p>
        </w:tc>
      </w:tr>
      <w:tr w:rsidR="00CA6C8E" w14:paraId="68CE4238" w14:textId="77777777" w:rsidTr="00013402">
        <w:trPr>
          <w:trHeight w:val="378"/>
        </w:trPr>
        <w:tc>
          <w:tcPr>
            <w:tcW w:w="2290" w:type="dxa"/>
          </w:tcPr>
          <w:p w14:paraId="64AEBBDF" w14:textId="25519B1F" w:rsidR="00CA6C8E" w:rsidRDefault="00CA6C8E" w:rsidP="009162F5">
            <w:pPr>
              <w:jc w:val="center"/>
            </w:pPr>
            <w:r>
              <w:t>5</w:t>
            </w:r>
          </w:p>
        </w:tc>
        <w:tc>
          <w:tcPr>
            <w:tcW w:w="5378" w:type="dxa"/>
            <w:shd w:val="clear" w:color="auto" w:fill="auto"/>
          </w:tcPr>
          <w:p w14:paraId="1E6A4670" w14:textId="1EC1027E" w:rsidR="00CA6C8E" w:rsidRDefault="003F22A9" w:rsidP="003F22A9">
            <w:pPr>
              <w:rPr>
                <w:b/>
              </w:rPr>
            </w:pPr>
            <w:r>
              <w:t>To test the replace all functionality.</w:t>
            </w:r>
          </w:p>
        </w:tc>
        <w:tc>
          <w:tcPr>
            <w:tcW w:w="1638" w:type="dxa"/>
            <w:shd w:val="clear" w:color="auto" w:fill="auto"/>
          </w:tcPr>
          <w:p w14:paraId="6E1CFACB" w14:textId="739FD39A" w:rsidR="00CA6C8E" w:rsidRPr="00CA6C8E" w:rsidRDefault="00283889" w:rsidP="009162F5">
            <w:pPr>
              <w:jc w:val="center"/>
              <w:rPr>
                <w:bCs/>
              </w:rPr>
            </w:pPr>
            <w:r>
              <w:rPr>
                <w:bCs/>
              </w:rPr>
              <w:t>*</w:t>
            </w:r>
            <w:r w:rsidR="00CA6C8E">
              <w:rPr>
                <w:bCs/>
              </w:rPr>
              <w:t>low</w:t>
            </w:r>
          </w:p>
        </w:tc>
      </w:tr>
    </w:tbl>
    <w:p w14:paraId="43013815" w14:textId="5585B467" w:rsidR="009069AE" w:rsidRDefault="009069AE" w:rsidP="009069AE"/>
    <w:p w14:paraId="0566BE32" w14:textId="75862554" w:rsidR="00283889" w:rsidRDefault="00283889" w:rsidP="009069AE">
      <w:r>
        <w:t>* Criticality is low as this test plan is only for class/assignment purposes.</w:t>
      </w:r>
    </w:p>
    <w:p w14:paraId="20D14AF5" w14:textId="77777777" w:rsidR="009069AE" w:rsidRDefault="009069AE" w:rsidP="009069AE"/>
    <w:p w14:paraId="18355DDE" w14:textId="77777777" w:rsidR="009069AE" w:rsidRDefault="009069AE" w:rsidP="009069AE"/>
    <w:p w14:paraId="525EBE5A" w14:textId="77777777" w:rsidR="009069AE" w:rsidRPr="00130598" w:rsidRDefault="009069AE" w:rsidP="009069AE">
      <w:pPr>
        <w:pStyle w:val="ListBullet"/>
        <w:numPr>
          <w:ilvl w:val="0"/>
          <w:numId w:val="0"/>
        </w:numPr>
        <w:ind w:left="576" w:hanging="360"/>
      </w:pPr>
    </w:p>
    <w:p w14:paraId="17B95F16" w14:textId="77777777" w:rsidR="009069AE" w:rsidRDefault="009069AE">
      <w:pPr>
        <w:pStyle w:val="ListBullet"/>
        <w:numPr>
          <w:ilvl w:val="0"/>
          <w:numId w:val="0"/>
        </w:numPr>
        <w:ind w:left="576" w:hanging="360"/>
      </w:pPr>
    </w:p>
    <w:p w14:paraId="3D81810B" w14:textId="4BDCB691" w:rsidR="00941D93" w:rsidRDefault="00251CF5">
      <w:pPr>
        <w:pStyle w:val="Heading1"/>
      </w:pPr>
      <w:bookmarkStart w:id="55" w:name="_Toc37975679"/>
      <w:r>
        <w:lastRenderedPageBreak/>
        <w:t xml:space="preserve">Group 2 </w:t>
      </w:r>
      <w:r w:rsidR="00941D93">
        <w:t xml:space="preserve">Test </w:t>
      </w:r>
      <w:r w:rsidR="004E396D">
        <w:t>Cases</w:t>
      </w:r>
      <w:bookmarkEnd w:id="55"/>
    </w:p>
    <w:p w14:paraId="2994E94C" w14:textId="77777777" w:rsidR="00984A7E" w:rsidRDefault="00984A7E" w:rsidP="00B34944">
      <w:pPr>
        <w:pStyle w:val="Paragraph"/>
      </w:pPr>
    </w:p>
    <w:p w14:paraId="75B71DDC" w14:textId="1DDB307D" w:rsidR="00984A7E" w:rsidRDefault="00984A7E" w:rsidP="00B34944">
      <w:pPr>
        <w:pStyle w:val="Paragraph"/>
      </w:pPr>
      <w:r>
        <w:t>Th</w:t>
      </w:r>
      <w:r w:rsidR="0089604B">
        <w:t xml:space="preserve">is </w:t>
      </w:r>
      <w:r>
        <w:t>section document</w:t>
      </w:r>
      <w:r w:rsidR="0089604B">
        <w:t>s</w:t>
      </w:r>
      <w:r>
        <w:t xml:space="preserve"> the tests to be ran on the database table editing tool. This section will document specific test input, procedures, and outcomes.</w:t>
      </w:r>
    </w:p>
    <w:p w14:paraId="2D480308" w14:textId="46A48EB7" w:rsidR="00941D93" w:rsidRDefault="00B34944" w:rsidP="00B34944">
      <w:pPr>
        <w:pStyle w:val="Heading2"/>
      </w:pPr>
      <w:bookmarkStart w:id="56" w:name="_Toc37975680"/>
      <w:r>
        <w:t xml:space="preserve">Test </w:t>
      </w:r>
      <w:r w:rsidR="00827AD9">
        <w:t>1</w:t>
      </w:r>
      <w:bookmarkEnd w:id="56"/>
    </w:p>
    <w:p w14:paraId="3EA913B6" w14:textId="77777777" w:rsidR="00B34944" w:rsidRDefault="00B34944"/>
    <w:p w14:paraId="776603BB" w14:textId="63E6557D" w:rsidR="00941D93" w:rsidRPr="00251E17" w:rsidRDefault="00941D93">
      <w:r w:rsidRPr="00B34944">
        <w:rPr>
          <w:b/>
          <w:bCs/>
        </w:rPr>
        <w:t xml:space="preserve">Objective: </w:t>
      </w:r>
      <w:r w:rsidR="00BC6283">
        <w:t>To test the logic of the filter help screen example of “&lt; 12”.</w:t>
      </w:r>
    </w:p>
    <w:p w14:paraId="033264A2" w14:textId="02C4AC0B" w:rsidR="00941D93" w:rsidRDefault="00941D93">
      <w:r w:rsidRPr="00B34944">
        <w:rPr>
          <w:b/>
          <w:bCs/>
        </w:rPr>
        <w:t>Notes:</w:t>
      </w:r>
      <w:r w:rsidRPr="00B34944">
        <w:t xml:space="preserve"> </w:t>
      </w:r>
      <w:r w:rsidR="002264FA">
        <w:t xml:space="preserve">The specification states the filters allow a limited amount of regular expression matching described on the help pages. </w:t>
      </w:r>
      <w:r w:rsidR="009A50C1">
        <w:t xml:space="preserve">The example in question is highlighted in </w:t>
      </w:r>
      <w:hyperlink w:anchor="_Filter_Help_Screen" w:history="1">
        <w:r w:rsidR="009A50C1" w:rsidRPr="009A50C1">
          <w:rPr>
            <w:rStyle w:val="Hyperlink"/>
          </w:rPr>
          <w:t>Appendix 7.5 Filter Help Screen Logic Example</w:t>
        </w:r>
      </w:hyperlink>
      <w:r w:rsidR="009A50C1">
        <w:t xml:space="preserve">. </w:t>
      </w:r>
      <w:r w:rsidR="005D2C17">
        <w:t>The filter help screen can be viewed</w:t>
      </w:r>
      <w:r w:rsidR="009A50C1">
        <w:t xml:space="preserve"> in the application</w:t>
      </w:r>
      <w:r w:rsidR="005D2C17">
        <w:t xml:space="preserve"> from the table view screen by selecting help -&gt; filter.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3"/>
        <w:gridCol w:w="2543"/>
        <w:gridCol w:w="785"/>
        <w:gridCol w:w="12"/>
        <w:gridCol w:w="942"/>
        <w:gridCol w:w="2278"/>
        <w:gridCol w:w="1727"/>
      </w:tblGrid>
      <w:tr w:rsidR="00D00599" w14:paraId="7750C203" w14:textId="77777777" w:rsidTr="00CB688A">
        <w:trPr>
          <w:cantSplit/>
          <w:trHeight w:val="300"/>
        </w:trPr>
        <w:tc>
          <w:tcPr>
            <w:tcW w:w="4511" w:type="dxa"/>
            <w:gridSpan w:val="4"/>
          </w:tcPr>
          <w:p w14:paraId="664C6371" w14:textId="63FCA774" w:rsidR="00D00599" w:rsidRDefault="00D00599" w:rsidP="00AD58BD">
            <w:r>
              <w:t xml:space="preserve">Test No.: </w:t>
            </w:r>
            <w:r w:rsidR="00CB688A">
              <w:t>1</w:t>
            </w:r>
          </w:p>
        </w:tc>
        <w:tc>
          <w:tcPr>
            <w:tcW w:w="4479" w:type="dxa"/>
            <w:gridSpan w:val="3"/>
          </w:tcPr>
          <w:p w14:paraId="1B8FD0FA" w14:textId="00811B49" w:rsidR="00D00599" w:rsidRDefault="00D00599" w:rsidP="00AD58BD">
            <w:r>
              <w:t xml:space="preserve">Current Status: </w:t>
            </w:r>
            <w:r w:rsidR="00CB688A">
              <w:t>Pending</w:t>
            </w:r>
          </w:p>
        </w:tc>
      </w:tr>
      <w:tr w:rsidR="00D00599" w:rsidRPr="00E47986" w14:paraId="2CA763EB" w14:textId="77777777" w:rsidTr="00CB688A">
        <w:trPr>
          <w:cantSplit/>
          <w:trHeight w:val="300"/>
        </w:trPr>
        <w:tc>
          <w:tcPr>
            <w:tcW w:w="8990" w:type="dxa"/>
            <w:gridSpan w:val="7"/>
          </w:tcPr>
          <w:p w14:paraId="702FD9F5" w14:textId="6E73052B" w:rsidR="00D00599" w:rsidRPr="00E47986" w:rsidRDefault="00D00599" w:rsidP="00AD58BD">
            <w:r w:rsidRPr="00E47986">
              <w:t xml:space="preserve">Test title:  </w:t>
            </w:r>
            <w:r w:rsidR="00CB688A">
              <w:t xml:space="preserve">Filter </w:t>
            </w:r>
            <w:r w:rsidR="00D87C70">
              <w:t>Help Screen Logic Example</w:t>
            </w:r>
          </w:p>
          <w:p w14:paraId="76C9895B" w14:textId="77777777" w:rsidR="00D00599" w:rsidRPr="00E47986" w:rsidRDefault="00D00599" w:rsidP="00AD58BD"/>
        </w:tc>
      </w:tr>
      <w:tr w:rsidR="00D00599" w:rsidRPr="00E47986" w14:paraId="411BDB0A" w14:textId="77777777" w:rsidTr="00CB688A">
        <w:trPr>
          <w:cantSplit/>
          <w:trHeight w:val="1070"/>
        </w:trPr>
        <w:tc>
          <w:tcPr>
            <w:tcW w:w="8990" w:type="dxa"/>
            <w:gridSpan w:val="7"/>
          </w:tcPr>
          <w:p w14:paraId="7DDC3910" w14:textId="6FC79AB0" w:rsidR="003D54B8" w:rsidRDefault="00D00599" w:rsidP="003D54B8">
            <w:r w:rsidRPr="00E47986">
              <w:t xml:space="preserve">Testing approach: </w:t>
            </w:r>
          </w:p>
          <w:p w14:paraId="57865463" w14:textId="77777777" w:rsidR="00692306" w:rsidRDefault="00692306" w:rsidP="003D54B8"/>
          <w:p w14:paraId="1A4AC2B2" w14:textId="54D51861" w:rsidR="00CB688A" w:rsidRPr="00E47986" w:rsidRDefault="00CB688A" w:rsidP="003D54B8">
            <w:commentRangeStart w:id="57"/>
            <w:commentRangeStart w:id="58"/>
            <w:r>
              <w:t xml:space="preserve">Clone the </w:t>
            </w:r>
            <w:commentRangeStart w:id="59"/>
            <w:commentRangeStart w:id="60"/>
            <w:r>
              <w:t xml:space="preserve">data base </w:t>
            </w:r>
            <w:commentRangeEnd w:id="59"/>
            <w:r w:rsidR="00A8674D">
              <w:rPr>
                <w:rStyle w:val="CommentReference"/>
              </w:rPr>
              <w:commentReference w:id="59"/>
            </w:r>
            <w:commentRangeEnd w:id="60"/>
            <w:r w:rsidR="00585FB5">
              <w:rPr>
                <w:rStyle w:val="CommentReference"/>
              </w:rPr>
              <w:commentReference w:id="60"/>
            </w:r>
            <w:r>
              <w:t>editing tool</w:t>
            </w:r>
            <w:r w:rsidR="007B33CF">
              <w:t>/repository</w:t>
            </w:r>
            <w:r>
              <w:t xml:space="preserve"> from the team repository located at </w:t>
            </w:r>
            <w:hyperlink r:id="rId15" w:history="1">
              <w:r w:rsidRPr="008C15B0">
                <w:rPr>
                  <w:rStyle w:val="Hyperlink"/>
                </w:rPr>
                <w:t>https://github.com/CS5387/testplangroup2-team_9.git</w:t>
              </w:r>
            </w:hyperlink>
            <w:r>
              <w:t>, and open dbEdit.jar.</w:t>
            </w:r>
            <w:commentRangeEnd w:id="57"/>
            <w:r w:rsidR="00A8674D">
              <w:rPr>
                <w:rStyle w:val="CommentReference"/>
              </w:rPr>
              <w:commentReference w:id="57"/>
            </w:r>
            <w:commentRangeEnd w:id="58"/>
            <w:r w:rsidR="008463B4">
              <w:rPr>
                <w:rStyle w:val="CommentReference"/>
              </w:rPr>
              <w:commentReference w:id="58"/>
            </w:r>
          </w:p>
        </w:tc>
      </w:tr>
      <w:tr w:rsidR="00D00599" w14:paraId="37FC97A1" w14:textId="77777777" w:rsidTr="00ED7FFB">
        <w:trPr>
          <w:cantSplit/>
          <w:trHeight w:val="449"/>
        </w:trPr>
        <w:tc>
          <w:tcPr>
            <w:tcW w:w="715" w:type="dxa"/>
          </w:tcPr>
          <w:p w14:paraId="016460BE" w14:textId="5EC417DA" w:rsidR="00CB688A" w:rsidRDefault="00D00599" w:rsidP="006469B8">
            <w:r>
              <w:t>STEP</w:t>
            </w:r>
          </w:p>
        </w:tc>
        <w:tc>
          <w:tcPr>
            <w:tcW w:w="2970" w:type="dxa"/>
          </w:tcPr>
          <w:p w14:paraId="7275A31C" w14:textId="6E91D20D" w:rsidR="00CB688A" w:rsidRDefault="00D00599" w:rsidP="006469B8">
            <w:r>
              <w:t>OPERATOR ACTION</w:t>
            </w:r>
          </w:p>
        </w:tc>
        <w:tc>
          <w:tcPr>
            <w:tcW w:w="1980" w:type="dxa"/>
            <w:gridSpan w:val="3"/>
          </w:tcPr>
          <w:p w14:paraId="1F555021" w14:textId="51E7E9B2" w:rsidR="00CB688A" w:rsidRDefault="00D00599" w:rsidP="00AD58BD">
            <w:r>
              <w:t>PURPOSE</w:t>
            </w:r>
          </w:p>
          <w:p w14:paraId="620DFD77" w14:textId="5480A78A" w:rsidR="00CB688A" w:rsidRDefault="00CB688A" w:rsidP="00AD58BD"/>
        </w:tc>
        <w:tc>
          <w:tcPr>
            <w:tcW w:w="1350" w:type="dxa"/>
          </w:tcPr>
          <w:p w14:paraId="6E0A25B2" w14:textId="0CEB9444" w:rsidR="00D00599" w:rsidRDefault="00D00599" w:rsidP="006A4638">
            <w:r>
              <w:t>EXEPCTED RESULTS</w:t>
            </w:r>
          </w:p>
        </w:tc>
        <w:tc>
          <w:tcPr>
            <w:tcW w:w="1975" w:type="dxa"/>
          </w:tcPr>
          <w:p w14:paraId="0B6B8C93" w14:textId="0B19E4C1" w:rsidR="00D00599" w:rsidRDefault="00D00599" w:rsidP="00AD58BD">
            <w:r>
              <w:t>COMMENTS</w:t>
            </w:r>
          </w:p>
        </w:tc>
      </w:tr>
      <w:tr w:rsidR="0037537B" w14:paraId="30109160" w14:textId="77777777" w:rsidTr="0037537B">
        <w:trPr>
          <w:cantSplit/>
          <w:trHeight w:val="539"/>
        </w:trPr>
        <w:tc>
          <w:tcPr>
            <w:tcW w:w="715" w:type="dxa"/>
          </w:tcPr>
          <w:p w14:paraId="3FB06956" w14:textId="7F5B240C" w:rsidR="0037537B" w:rsidRDefault="006469B8" w:rsidP="00AD58BD">
            <w:r>
              <w:t>1.</w:t>
            </w:r>
          </w:p>
        </w:tc>
        <w:tc>
          <w:tcPr>
            <w:tcW w:w="2970" w:type="dxa"/>
          </w:tcPr>
          <w:p w14:paraId="6DC5D56A" w14:textId="7982C90B" w:rsidR="0037537B" w:rsidRDefault="006469B8" w:rsidP="00AD58BD">
            <w:r>
              <w:t>Choose, File -&gt; Open and select TEST_DB.</w:t>
            </w:r>
          </w:p>
        </w:tc>
        <w:tc>
          <w:tcPr>
            <w:tcW w:w="1980" w:type="dxa"/>
            <w:gridSpan w:val="3"/>
          </w:tcPr>
          <w:p w14:paraId="59994728" w14:textId="7CA50B76" w:rsidR="0037537B" w:rsidRDefault="006A4638" w:rsidP="00AD58BD">
            <w:r>
              <w:t>To populate the database edit window.</w:t>
            </w:r>
          </w:p>
        </w:tc>
        <w:tc>
          <w:tcPr>
            <w:tcW w:w="1350" w:type="dxa"/>
          </w:tcPr>
          <w:p w14:paraId="684BA8EA" w14:textId="2D3578E3" w:rsidR="0037537B" w:rsidRDefault="001B7F2B" w:rsidP="00AD58BD">
            <w:r>
              <w:t>The database edit window is populated with BIG_TABLE, CONSTRAINT_TABLE, and TYPE_TABLE.</w:t>
            </w:r>
          </w:p>
        </w:tc>
        <w:tc>
          <w:tcPr>
            <w:tcW w:w="1975" w:type="dxa"/>
          </w:tcPr>
          <w:p w14:paraId="399BFB9D" w14:textId="77777777" w:rsidR="0037537B" w:rsidRDefault="0037537B" w:rsidP="00AD58BD"/>
        </w:tc>
      </w:tr>
      <w:tr w:rsidR="006469B8" w14:paraId="57FD4AF6" w14:textId="77777777" w:rsidTr="0037537B">
        <w:trPr>
          <w:cantSplit/>
          <w:trHeight w:val="539"/>
        </w:trPr>
        <w:tc>
          <w:tcPr>
            <w:tcW w:w="715" w:type="dxa"/>
          </w:tcPr>
          <w:p w14:paraId="26D4FC94" w14:textId="4380E1FE" w:rsidR="006469B8" w:rsidRDefault="006469B8" w:rsidP="00AD58BD">
            <w:r>
              <w:t>2.</w:t>
            </w:r>
          </w:p>
        </w:tc>
        <w:tc>
          <w:tcPr>
            <w:tcW w:w="2970" w:type="dxa"/>
          </w:tcPr>
          <w:p w14:paraId="53EA740F" w14:textId="64280698" w:rsidR="006469B8" w:rsidRDefault="006469B8" w:rsidP="00AD58BD">
            <w:r>
              <w:t>Double click Type_Table.</w:t>
            </w:r>
          </w:p>
        </w:tc>
        <w:tc>
          <w:tcPr>
            <w:tcW w:w="1980" w:type="dxa"/>
            <w:gridSpan w:val="3"/>
          </w:tcPr>
          <w:p w14:paraId="647354ED" w14:textId="5DD7EAB4" w:rsidR="006469B8" w:rsidRDefault="006A4638" w:rsidP="00AD58BD">
            <w:r>
              <w:t>To open Type_TABLE table edit window.</w:t>
            </w:r>
          </w:p>
        </w:tc>
        <w:tc>
          <w:tcPr>
            <w:tcW w:w="1350" w:type="dxa"/>
          </w:tcPr>
          <w:p w14:paraId="378DF8CA" w14:textId="38D8189C" w:rsidR="006469B8" w:rsidRDefault="001B7F2B" w:rsidP="00AD58BD">
            <w:r>
              <w:t>TYPE_TABLE table edit window is shown.</w:t>
            </w:r>
          </w:p>
        </w:tc>
        <w:tc>
          <w:tcPr>
            <w:tcW w:w="1975" w:type="dxa"/>
          </w:tcPr>
          <w:p w14:paraId="5C8E3E6A" w14:textId="77777777" w:rsidR="006469B8" w:rsidRDefault="006469B8" w:rsidP="00AD58BD"/>
        </w:tc>
      </w:tr>
      <w:tr w:rsidR="006469B8" w14:paraId="7E46BCB2" w14:textId="77777777" w:rsidTr="0037537B">
        <w:trPr>
          <w:cantSplit/>
          <w:trHeight w:val="539"/>
        </w:trPr>
        <w:tc>
          <w:tcPr>
            <w:tcW w:w="715" w:type="dxa"/>
          </w:tcPr>
          <w:p w14:paraId="380624B3" w14:textId="12BEDC82" w:rsidR="006469B8" w:rsidRDefault="006469B8" w:rsidP="00AD58BD">
            <w:r>
              <w:t>3.</w:t>
            </w:r>
          </w:p>
        </w:tc>
        <w:tc>
          <w:tcPr>
            <w:tcW w:w="2970" w:type="dxa"/>
          </w:tcPr>
          <w:p w14:paraId="5EBAC3DD" w14:textId="4CAEACCD" w:rsidR="006469B8" w:rsidRDefault="006469B8" w:rsidP="00AD58BD">
            <w:r>
              <w:t>Enter &lt; 12 in the filter section under the FIELD_SMALLINT column name. Push enter.</w:t>
            </w:r>
          </w:p>
        </w:tc>
        <w:tc>
          <w:tcPr>
            <w:tcW w:w="1980" w:type="dxa"/>
            <w:gridSpan w:val="3"/>
          </w:tcPr>
          <w:p w14:paraId="3DF8D126" w14:textId="66A833CB" w:rsidR="006469B8" w:rsidRDefault="006A4638" w:rsidP="00AD58BD">
            <w:r>
              <w:t xml:space="preserve">To check if the program selects all cells greater than 12 as </w:t>
            </w:r>
            <w:commentRangeStart w:id="62"/>
            <w:commentRangeStart w:id="63"/>
            <w:r>
              <w:t>specified</w:t>
            </w:r>
            <w:commentRangeEnd w:id="62"/>
            <w:r w:rsidR="00494200">
              <w:rPr>
                <w:rStyle w:val="CommentReference"/>
              </w:rPr>
              <w:commentReference w:id="62"/>
            </w:r>
            <w:commentRangeEnd w:id="63"/>
            <w:r w:rsidR="005E07A8">
              <w:rPr>
                <w:rStyle w:val="CommentReference"/>
              </w:rPr>
              <w:commentReference w:id="63"/>
            </w:r>
            <w:r>
              <w:t xml:space="preserve"> in the </w:t>
            </w:r>
            <w:commentRangeStart w:id="64"/>
            <w:commentRangeStart w:id="65"/>
            <w:r>
              <w:t xml:space="preserve">filter help </w:t>
            </w:r>
            <w:commentRangeEnd w:id="64"/>
            <w:r w:rsidR="001D7536">
              <w:rPr>
                <w:rStyle w:val="CommentReference"/>
              </w:rPr>
              <w:commentReference w:id="64"/>
            </w:r>
            <w:commentRangeEnd w:id="65"/>
            <w:r w:rsidR="005E07A8">
              <w:rPr>
                <w:rStyle w:val="CommentReference"/>
              </w:rPr>
              <w:commentReference w:id="65"/>
            </w:r>
            <w:r>
              <w:t>screen.</w:t>
            </w:r>
          </w:p>
        </w:tc>
        <w:tc>
          <w:tcPr>
            <w:tcW w:w="1350" w:type="dxa"/>
          </w:tcPr>
          <w:p w14:paraId="0D7C6CCF" w14:textId="6724E17E" w:rsidR="006469B8" w:rsidRDefault="006A4638" w:rsidP="00AD58BD">
            <w:commentRangeStart w:id="66"/>
            <w:commentRangeStart w:id="67"/>
            <w:r>
              <w:t>No rows should be displayed since no value in the column is over 12.</w:t>
            </w:r>
            <w:commentRangeEnd w:id="66"/>
            <w:r w:rsidR="002A2A64">
              <w:rPr>
                <w:rStyle w:val="CommentReference"/>
              </w:rPr>
              <w:commentReference w:id="66"/>
            </w:r>
            <w:commentRangeEnd w:id="67"/>
            <w:r w:rsidR="002D4EC0">
              <w:rPr>
                <w:rStyle w:val="CommentReference"/>
              </w:rPr>
              <w:commentReference w:id="67"/>
            </w:r>
          </w:p>
        </w:tc>
        <w:tc>
          <w:tcPr>
            <w:tcW w:w="1975" w:type="dxa"/>
          </w:tcPr>
          <w:p w14:paraId="7966F80B" w14:textId="13001188" w:rsidR="006469B8" w:rsidRDefault="001D7536" w:rsidP="00AD58BD">
            <w:r>
              <w:t>Comment</w:t>
            </w:r>
          </w:p>
        </w:tc>
      </w:tr>
      <w:tr w:rsidR="00D00599" w14:paraId="0C2A4372" w14:textId="77777777" w:rsidTr="00CB688A">
        <w:trPr>
          <w:trHeight w:val="1250"/>
        </w:trPr>
        <w:tc>
          <w:tcPr>
            <w:tcW w:w="8990" w:type="dxa"/>
            <w:gridSpan w:val="7"/>
            <w:tcBorders>
              <w:bottom w:val="single" w:sz="4" w:space="0" w:color="auto"/>
            </w:tcBorders>
          </w:tcPr>
          <w:p w14:paraId="7051C61D" w14:textId="77777777" w:rsidR="00D00599" w:rsidRDefault="00D00599" w:rsidP="00AD58BD">
            <w:r>
              <w:t>Concluding Remarks:</w:t>
            </w:r>
          </w:p>
        </w:tc>
      </w:tr>
      <w:tr w:rsidR="00D00599" w14:paraId="5F1565F7" w14:textId="77777777" w:rsidTr="00CB688A">
        <w:trPr>
          <w:trHeight w:val="890"/>
        </w:trPr>
        <w:tc>
          <w:tcPr>
            <w:tcW w:w="4499" w:type="dxa"/>
            <w:gridSpan w:val="3"/>
          </w:tcPr>
          <w:p w14:paraId="4C6A1819" w14:textId="77777777" w:rsidR="00D00599" w:rsidRDefault="00D00599" w:rsidP="00AD58BD">
            <w:r>
              <w:t xml:space="preserve">Testing Team: </w:t>
            </w:r>
          </w:p>
          <w:p w14:paraId="1B4D8D50" w14:textId="77777777" w:rsidR="00D00599" w:rsidRDefault="00D00599" w:rsidP="00AD58BD"/>
          <w:p w14:paraId="1D2B4CF4" w14:textId="12EA90D8" w:rsidR="00CF29EC" w:rsidRDefault="00CF29EC" w:rsidP="00AD58BD">
            <w:r>
              <w:t>TBD</w:t>
            </w:r>
          </w:p>
        </w:tc>
        <w:tc>
          <w:tcPr>
            <w:tcW w:w="4491" w:type="dxa"/>
            <w:gridSpan w:val="4"/>
          </w:tcPr>
          <w:p w14:paraId="2133E643" w14:textId="77777777" w:rsidR="00D00599" w:rsidRDefault="00D00599" w:rsidP="00AD58BD">
            <w:r>
              <w:t>Date Completed:</w:t>
            </w:r>
          </w:p>
        </w:tc>
      </w:tr>
    </w:tbl>
    <w:p w14:paraId="5C0A1B03" w14:textId="573ABB5B" w:rsidR="00D00599" w:rsidRDefault="00D00599">
      <w:pPr>
        <w:sectPr w:rsidR="00D00599">
          <w:headerReference w:type="default" r:id="rId16"/>
          <w:footerReference w:type="default" r:id="rId17"/>
          <w:pgSz w:w="12240" w:h="15840" w:code="1"/>
          <w:pgMar w:top="1440" w:right="1440" w:bottom="1440" w:left="1800" w:header="720" w:footer="720" w:gutter="0"/>
          <w:pgNumType w:start="1"/>
          <w:cols w:space="720"/>
        </w:sectPr>
      </w:pPr>
    </w:p>
    <w:p w14:paraId="0ABB2D8A" w14:textId="77777777" w:rsidR="00941D93" w:rsidRDefault="00941D93">
      <w:pPr>
        <w:pStyle w:val="Paragraph"/>
        <w:sectPr w:rsidR="00941D93">
          <w:type w:val="continuous"/>
          <w:pgSz w:w="12240" w:h="15840" w:code="1"/>
          <w:pgMar w:top="1440" w:right="1440" w:bottom="1440" w:left="1800" w:header="720" w:footer="720" w:gutter="0"/>
          <w:cols w:space="720"/>
        </w:sectPr>
      </w:pPr>
    </w:p>
    <w:p w14:paraId="49CECCBE" w14:textId="77777777" w:rsidR="00941D93" w:rsidRDefault="00941D93"/>
    <w:p w14:paraId="22241E29" w14:textId="5B533F37" w:rsidR="00874CDE" w:rsidRDefault="00874CDE" w:rsidP="00874CDE">
      <w:bookmarkStart w:id="68" w:name="_Toc21505006"/>
      <w:bookmarkStart w:id="69" w:name="_Toc227033594"/>
    </w:p>
    <w:p w14:paraId="23AD1678" w14:textId="77777777" w:rsidR="00E52A92" w:rsidRDefault="00E52A92" w:rsidP="00874CDE"/>
    <w:p w14:paraId="64156E19" w14:textId="4507C0C3" w:rsidR="00874CDE" w:rsidRDefault="00874CDE" w:rsidP="00874CDE">
      <w:pPr>
        <w:pStyle w:val="Heading2"/>
      </w:pPr>
      <w:bookmarkStart w:id="70" w:name="_Toc37975681"/>
      <w:r>
        <w:t>Test 2</w:t>
      </w:r>
      <w:bookmarkEnd w:id="70"/>
    </w:p>
    <w:p w14:paraId="252D91D8" w14:textId="77777777" w:rsidR="00874CDE" w:rsidRDefault="00874CDE" w:rsidP="00874CDE"/>
    <w:p w14:paraId="6040E05C" w14:textId="2B5062BC" w:rsidR="00874CDE" w:rsidRPr="0006395A" w:rsidRDefault="00874CDE" w:rsidP="00874CDE">
      <w:r w:rsidRPr="00B34944">
        <w:rPr>
          <w:b/>
          <w:bCs/>
        </w:rPr>
        <w:lastRenderedPageBreak/>
        <w:t xml:space="preserve">Objective: </w:t>
      </w:r>
      <w:r w:rsidR="0006395A">
        <w:t>To test the OR functionality of the filter.</w:t>
      </w:r>
    </w:p>
    <w:p w14:paraId="0C525B96" w14:textId="1C75DA63" w:rsidR="00874CDE" w:rsidRDefault="00874CDE" w:rsidP="00874CDE">
      <w:r w:rsidRPr="00B34944">
        <w:rPr>
          <w:b/>
          <w:bCs/>
        </w:rPr>
        <w:t>Notes:</w:t>
      </w:r>
      <w:r w:rsidRPr="00B34944">
        <w:t xml:space="preserve"> </w:t>
      </w:r>
      <w:r w:rsidR="0006395A">
        <w:t>The filter help screen can be viewed from the table view screen by selecting help -&gt; filter.</w:t>
      </w:r>
    </w:p>
    <w:tbl>
      <w:tblPr>
        <w:tblW w:w="9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2"/>
        <w:gridCol w:w="2316"/>
        <w:gridCol w:w="1606"/>
        <w:gridCol w:w="666"/>
        <w:gridCol w:w="2278"/>
        <w:gridCol w:w="1475"/>
      </w:tblGrid>
      <w:tr w:rsidR="00874CDE" w14:paraId="0C2F32BD" w14:textId="77777777" w:rsidTr="00C87C0C">
        <w:trPr>
          <w:cantSplit/>
          <w:trHeight w:val="201"/>
        </w:trPr>
        <w:tc>
          <w:tcPr>
            <w:tcW w:w="4614" w:type="dxa"/>
            <w:gridSpan w:val="3"/>
          </w:tcPr>
          <w:p w14:paraId="0608DCEC" w14:textId="580FA5CA" w:rsidR="00874CDE" w:rsidRDefault="00874CDE" w:rsidP="00AD58BD">
            <w:r>
              <w:t xml:space="preserve">Test No.: </w:t>
            </w:r>
            <w:r w:rsidR="00BF1845">
              <w:t>2</w:t>
            </w:r>
          </w:p>
        </w:tc>
        <w:tc>
          <w:tcPr>
            <w:tcW w:w="4419" w:type="dxa"/>
            <w:gridSpan w:val="3"/>
          </w:tcPr>
          <w:p w14:paraId="1D100F7F" w14:textId="10F4FBE9" w:rsidR="00874CDE" w:rsidRDefault="00874CDE" w:rsidP="00AD58BD">
            <w:r>
              <w:t>Current Status: Pending</w:t>
            </w:r>
          </w:p>
        </w:tc>
      </w:tr>
      <w:tr w:rsidR="00874CDE" w:rsidRPr="00E47986" w14:paraId="6C5007D1" w14:textId="77777777" w:rsidTr="00AD58BD">
        <w:trPr>
          <w:cantSplit/>
          <w:trHeight w:val="201"/>
        </w:trPr>
        <w:tc>
          <w:tcPr>
            <w:tcW w:w="9033" w:type="dxa"/>
            <w:gridSpan w:val="6"/>
          </w:tcPr>
          <w:p w14:paraId="09BA2799" w14:textId="6EE8AB71" w:rsidR="00874CDE" w:rsidRPr="00E47986" w:rsidRDefault="00874CDE" w:rsidP="00AD58BD">
            <w:r w:rsidRPr="00E47986">
              <w:t xml:space="preserve">Test title:  </w:t>
            </w:r>
            <w:commentRangeStart w:id="71"/>
            <w:commentRangeStart w:id="72"/>
            <w:r w:rsidR="0006395A">
              <w:t>OR Filter</w:t>
            </w:r>
            <w:commentRangeEnd w:id="71"/>
            <w:r w:rsidR="00C16AB5">
              <w:rPr>
                <w:rStyle w:val="CommentReference"/>
              </w:rPr>
              <w:commentReference w:id="71"/>
            </w:r>
            <w:commentRangeEnd w:id="72"/>
            <w:r w:rsidR="00070094">
              <w:rPr>
                <w:rStyle w:val="CommentReference"/>
              </w:rPr>
              <w:commentReference w:id="72"/>
            </w:r>
          </w:p>
          <w:p w14:paraId="458DCF21" w14:textId="77777777" w:rsidR="00874CDE" w:rsidRPr="00E47986" w:rsidRDefault="00874CDE" w:rsidP="00AD58BD"/>
        </w:tc>
      </w:tr>
      <w:tr w:rsidR="00874CDE" w:rsidRPr="00E47986" w14:paraId="775A2DD0" w14:textId="77777777" w:rsidTr="00AD58BD">
        <w:trPr>
          <w:cantSplit/>
          <w:trHeight w:val="720"/>
        </w:trPr>
        <w:tc>
          <w:tcPr>
            <w:tcW w:w="9033" w:type="dxa"/>
            <w:gridSpan w:val="6"/>
          </w:tcPr>
          <w:p w14:paraId="5548CD2B" w14:textId="52C96E3A" w:rsidR="0006395A" w:rsidRDefault="00874CDE" w:rsidP="0006395A">
            <w:r w:rsidRPr="00E47986">
              <w:t xml:space="preserve">Testing approach: </w:t>
            </w:r>
          </w:p>
          <w:p w14:paraId="14969465" w14:textId="77777777" w:rsidR="00692306" w:rsidRDefault="00692306" w:rsidP="0006395A"/>
          <w:p w14:paraId="4452624E" w14:textId="279228F9" w:rsidR="0006395A" w:rsidRPr="00E47986" w:rsidRDefault="0006395A" w:rsidP="0006395A">
            <w:r>
              <w:t xml:space="preserve">Clone the data base editing tool/repository from the team repository located at </w:t>
            </w:r>
            <w:hyperlink r:id="rId18" w:history="1">
              <w:r w:rsidRPr="008C15B0">
                <w:rPr>
                  <w:rStyle w:val="Hyperlink"/>
                </w:rPr>
                <w:t>https://github.com/CS5387/testplangroup2-team_9.git</w:t>
              </w:r>
            </w:hyperlink>
            <w:r>
              <w:t>, and open dbEdit.jar.</w:t>
            </w:r>
          </w:p>
          <w:p w14:paraId="64F3C85B" w14:textId="26A4E8A8" w:rsidR="00874CDE" w:rsidRPr="00E47986" w:rsidRDefault="00874CDE" w:rsidP="00AD58BD"/>
        </w:tc>
      </w:tr>
      <w:tr w:rsidR="0006395A" w14:paraId="2672E8CB" w14:textId="77777777" w:rsidTr="00C87C0C">
        <w:trPr>
          <w:cantSplit/>
          <w:trHeight w:val="557"/>
        </w:trPr>
        <w:tc>
          <w:tcPr>
            <w:tcW w:w="692" w:type="dxa"/>
          </w:tcPr>
          <w:p w14:paraId="51D1CC17" w14:textId="22AC4E0C" w:rsidR="0006395A" w:rsidRDefault="00874CDE" w:rsidP="00AD58BD">
            <w:r>
              <w:t>STEP</w:t>
            </w:r>
          </w:p>
        </w:tc>
        <w:tc>
          <w:tcPr>
            <w:tcW w:w="2316" w:type="dxa"/>
          </w:tcPr>
          <w:p w14:paraId="425FAC9B" w14:textId="113F8549" w:rsidR="008C782C" w:rsidRDefault="00874CDE" w:rsidP="00AD58BD">
            <w:r>
              <w:t>OPERATOR ACTION</w:t>
            </w:r>
          </w:p>
        </w:tc>
        <w:tc>
          <w:tcPr>
            <w:tcW w:w="2272" w:type="dxa"/>
            <w:gridSpan w:val="2"/>
          </w:tcPr>
          <w:p w14:paraId="704142F5" w14:textId="0788AEF1" w:rsidR="008C782C" w:rsidRDefault="00874CDE" w:rsidP="00AD58BD">
            <w:r>
              <w:t>PURPOSE</w:t>
            </w:r>
          </w:p>
        </w:tc>
        <w:tc>
          <w:tcPr>
            <w:tcW w:w="2278" w:type="dxa"/>
          </w:tcPr>
          <w:p w14:paraId="50C1C61D" w14:textId="1A7F264B" w:rsidR="00874CDE" w:rsidRDefault="00874CDE" w:rsidP="00AD58BD">
            <w:r>
              <w:t>EXEPCTED RESULTS</w:t>
            </w:r>
          </w:p>
        </w:tc>
        <w:tc>
          <w:tcPr>
            <w:tcW w:w="1475" w:type="dxa"/>
          </w:tcPr>
          <w:p w14:paraId="7690A766" w14:textId="1AECBFD9" w:rsidR="00331F9A" w:rsidRDefault="00874CDE" w:rsidP="00AD58BD">
            <w:r>
              <w:t>COMMENTS</w:t>
            </w:r>
          </w:p>
        </w:tc>
      </w:tr>
      <w:tr w:rsidR="00340518" w14:paraId="2E0C0905" w14:textId="77777777" w:rsidTr="00C87C0C">
        <w:trPr>
          <w:cantSplit/>
          <w:trHeight w:val="467"/>
        </w:trPr>
        <w:tc>
          <w:tcPr>
            <w:tcW w:w="692" w:type="dxa"/>
          </w:tcPr>
          <w:p w14:paraId="4544C962" w14:textId="0488D3A1" w:rsidR="00340518" w:rsidRDefault="00340518" w:rsidP="00AD58BD">
            <w:r>
              <w:t>1.</w:t>
            </w:r>
          </w:p>
        </w:tc>
        <w:tc>
          <w:tcPr>
            <w:tcW w:w="2316" w:type="dxa"/>
          </w:tcPr>
          <w:p w14:paraId="7AEE993A" w14:textId="7E0B7FF5" w:rsidR="00340518" w:rsidRDefault="00340518" w:rsidP="00AD58BD">
            <w:r>
              <w:t>Choose, File -&gt; Open and select TEST_DB.</w:t>
            </w:r>
          </w:p>
        </w:tc>
        <w:tc>
          <w:tcPr>
            <w:tcW w:w="2272" w:type="dxa"/>
            <w:gridSpan w:val="2"/>
          </w:tcPr>
          <w:p w14:paraId="2E79441A" w14:textId="3B7BC83A" w:rsidR="00340518" w:rsidRDefault="00340518" w:rsidP="00AD58BD">
            <w:r>
              <w:t>To populate the database edit window.</w:t>
            </w:r>
          </w:p>
        </w:tc>
        <w:tc>
          <w:tcPr>
            <w:tcW w:w="2278" w:type="dxa"/>
          </w:tcPr>
          <w:p w14:paraId="7D366100" w14:textId="3095DB1A" w:rsidR="00340518" w:rsidRDefault="002264FA" w:rsidP="00AD58BD">
            <w:r>
              <w:t>The database edit window is populated with BIG_TABLE, CONSTRAINT_TABLE, and TYPE_TABLE.</w:t>
            </w:r>
          </w:p>
        </w:tc>
        <w:tc>
          <w:tcPr>
            <w:tcW w:w="1475" w:type="dxa"/>
          </w:tcPr>
          <w:p w14:paraId="2A3428C0" w14:textId="77777777" w:rsidR="00340518" w:rsidRDefault="00340518" w:rsidP="00AD58BD"/>
        </w:tc>
      </w:tr>
      <w:tr w:rsidR="00340518" w14:paraId="2D056D55" w14:textId="77777777" w:rsidTr="00C87C0C">
        <w:trPr>
          <w:cantSplit/>
          <w:trHeight w:val="467"/>
        </w:trPr>
        <w:tc>
          <w:tcPr>
            <w:tcW w:w="692" w:type="dxa"/>
          </w:tcPr>
          <w:p w14:paraId="48978156" w14:textId="6E3EB13B" w:rsidR="00340518" w:rsidRDefault="00340518" w:rsidP="00AD58BD">
            <w:r>
              <w:t>2.</w:t>
            </w:r>
          </w:p>
        </w:tc>
        <w:tc>
          <w:tcPr>
            <w:tcW w:w="2316" w:type="dxa"/>
          </w:tcPr>
          <w:p w14:paraId="7749A3F8" w14:textId="0EC51B49" w:rsidR="00340518" w:rsidRDefault="00340518" w:rsidP="00AD58BD">
            <w:r>
              <w:t>Double click CONSTRAINT_TABLE</w:t>
            </w:r>
          </w:p>
        </w:tc>
        <w:tc>
          <w:tcPr>
            <w:tcW w:w="2272" w:type="dxa"/>
            <w:gridSpan w:val="2"/>
          </w:tcPr>
          <w:p w14:paraId="5F24583A" w14:textId="7F7B0754" w:rsidR="00340518" w:rsidRDefault="00340518" w:rsidP="00AD58BD">
            <w:r>
              <w:t>To open CONSTRAINT_TABLE table edit window.</w:t>
            </w:r>
          </w:p>
        </w:tc>
        <w:tc>
          <w:tcPr>
            <w:tcW w:w="2278" w:type="dxa"/>
          </w:tcPr>
          <w:p w14:paraId="1059A215" w14:textId="612B49E3" w:rsidR="00340518" w:rsidRDefault="002264FA" w:rsidP="00AD58BD">
            <w:r>
              <w:t>CONSTRAINT_TABLE table edit window is shown.</w:t>
            </w:r>
          </w:p>
        </w:tc>
        <w:tc>
          <w:tcPr>
            <w:tcW w:w="1475" w:type="dxa"/>
          </w:tcPr>
          <w:p w14:paraId="59ABC084" w14:textId="77777777" w:rsidR="00340518" w:rsidRDefault="00340518" w:rsidP="00AD58BD"/>
        </w:tc>
      </w:tr>
      <w:tr w:rsidR="00340518" w14:paraId="65F61B65" w14:textId="77777777" w:rsidTr="00C87C0C">
        <w:trPr>
          <w:cantSplit/>
          <w:trHeight w:val="467"/>
        </w:trPr>
        <w:tc>
          <w:tcPr>
            <w:tcW w:w="692" w:type="dxa"/>
          </w:tcPr>
          <w:p w14:paraId="6A4DF0A3" w14:textId="1204CB18" w:rsidR="00340518" w:rsidRDefault="00340518" w:rsidP="00AD58BD">
            <w:r>
              <w:t>3.</w:t>
            </w:r>
          </w:p>
        </w:tc>
        <w:tc>
          <w:tcPr>
            <w:tcW w:w="2316" w:type="dxa"/>
          </w:tcPr>
          <w:p w14:paraId="4B157E9F" w14:textId="1AFD11F3" w:rsidR="00340518" w:rsidRDefault="00340518" w:rsidP="00AD58BD">
            <w:r>
              <w:t>In the table edit window, select File -&gt; Or Filter</w:t>
            </w:r>
          </w:p>
        </w:tc>
        <w:tc>
          <w:tcPr>
            <w:tcW w:w="2272" w:type="dxa"/>
            <w:gridSpan w:val="2"/>
          </w:tcPr>
          <w:p w14:paraId="12A778B3" w14:textId="7AA4E383" w:rsidR="00340518" w:rsidRDefault="00340518" w:rsidP="00AD58BD">
            <w:r>
              <w:t>To ensure using the “or filter”</w:t>
            </w:r>
          </w:p>
        </w:tc>
        <w:tc>
          <w:tcPr>
            <w:tcW w:w="2278" w:type="dxa"/>
          </w:tcPr>
          <w:p w14:paraId="3DCE23D3" w14:textId="4B6B4B6F" w:rsidR="00340518" w:rsidRDefault="002B38E5" w:rsidP="00AD58BD">
            <w:r>
              <w:t>A mark is to the left of “Or Filter” in the file menu.</w:t>
            </w:r>
          </w:p>
        </w:tc>
        <w:tc>
          <w:tcPr>
            <w:tcW w:w="1475" w:type="dxa"/>
          </w:tcPr>
          <w:p w14:paraId="2841235B" w14:textId="77777777" w:rsidR="00340518" w:rsidRDefault="00340518" w:rsidP="00AD58BD"/>
        </w:tc>
      </w:tr>
      <w:tr w:rsidR="00340518" w14:paraId="19B96AF9" w14:textId="77777777" w:rsidTr="00C87C0C">
        <w:trPr>
          <w:cantSplit/>
          <w:trHeight w:val="467"/>
        </w:trPr>
        <w:tc>
          <w:tcPr>
            <w:tcW w:w="692" w:type="dxa"/>
          </w:tcPr>
          <w:p w14:paraId="3577A3A3" w14:textId="7EB99C8A" w:rsidR="00340518" w:rsidRDefault="00340518" w:rsidP="00AD58BD">
            <w:r>
              <w:t>4.</w:t>
            </w:r>
          </w:p>
        </w:tc>
        <w:tc>
          <w:tcPr>
            <w:tcW w:w="2316" w:type="dxa"/>
          </w:tcPr>
          <w:p w14:paraId="49CD6268" w14:textId="3C23A9EC" w:rsidR="002B38E5" w:rsidRDefault="00C87C0C" w:rsidP="00AD58BD">
            <w:r>
              <w:t xml:space="preserve">Enter “55” into the INDEX filter, “OPT01” in the DESCRIPTION filter, “2” in the RESTRICTION_TYPE filter, “2” in the ATTENTION1 filter, and </w:t>
            </w:r>
            <w:r w:rsidR="007A69F0">
              <w:t>“</w:t>
            </w:r>
            <w:r>
              <w:t>2</w:t>
            </w:r>
            <w:r w:rsidR="007A69F0">
              <w:t>”</w:t>
            </w:r>
            <w:r>
              <w:t xml:space="preserve"> in the ATTENTION2 filter.</w:t>
            </w:r>
          </w:p>
        </w:tc>
        <w:tc>
          <w:tcPr>
            <w:tcW w:w="2272" w:type="dxa"/>
            <w:gridSpan w:val="2"/>
          </w:tcPr>
          <w:p w14:paraId="6745007A" w14:textId="2DCBEBA8" w:rsidR="00340518" w:rsidRDefault="00340518" w:rsidP="00AD58BD">
            <w:r>
              <w:t xml:space="preserve">To </w:t>
            </w:r>
            <w:r w:rsidR="00C87C0C">
              <w:t>select rows matching INDEX:55 OR DESCRIPTION: OPT01 OR RESTRICTION_TYPE:2 OR ATTENTION1:2 or ATTENTION2:2</w:t>
            </w:r>
          </w:p>
        </w:tc>
        <w:tc>
          <w:tcPr>
            <w:tcW w:w="2278" w:type="dxa"/>
          </w:tcPr>
          <w:p w14:paraId="5D303A36" w14:textId="121E813B" w:rsidR="00340518" w:rsidRDefault="00340518" w:rsidP="00AD58BD">
            <w:r>
              <w:t>Only the rows with index 57 and index 55 should be selecte</w:t>
            </w:r>
            <w:r w:rsidR="00C87C0C">
              <w:t>d.</w:t>
            </w:r>
          </w:p>
        </w:tc>
        <w:tc>
          <w:tcPr>
            <w:tcW w:w="1475" w:type="dxa"/>
          </w:tcPr>
          <w:p w14:paraId="1E36070E" w14:textId="77777777" w:rsidR="00340518" w:rsidRDefault="00340518" w:rsidP="00AD58BD"/>
        </w:tc>
      </w:tr>
      <w:tr w:rsidR="00874CDE" w14:paraId="0399852B" w14:textId="77777777" w:rsidTr="00AD58BD">
        <w:trPr>
          <w:trHeight w:val="841"/>
        </w:trPr>
        <w:tc>
          <w:tcPr>
            <w:tcW w:w="9033" w:type="dxa"/>
            <w:gridSpan w:val="6"/>
            <w:tcBorders>
              <w:bottom w:val="single" w:sz="4" w:space="0" w:color="auto"/>
            </w:tcBorders>
          </w:tcPr>
          <w:p w14:paraId="21598D96" w14:textId="77777777" w:rsidR="00874CDE" w:rsidRDefault="00874CDE" w:rsidP="00AD58BD">
            <w:r>
              <w:t>Concluding Remarks:</w:t>
            </w:r>
          </w:p>
        </w:tc>
      </w:tr>
      <w:tr w:rsidR="00874CDE" w14:paraId="533230DF" w14:textId="77777777" w:rsidTr="00C87C0C">
        <w:trPr>
          <w:trHeight w:val="599"/>
        </w:trPr>
        <w:tc>
          <w:tcPr>
            <w:tcW w:w="4614" w:type="dxa"/>
            <w:gridSpan w:val="3"/>
          </w:tcPr>
          <w:p w14:paraId="339675A6" w14:textId="77777777" w:rsidR="00874CDE" w:rsidRDefault="00874CDE" w:rsidP="00AD58BD">
            <w:r>
              <w:t xml:space="preserve">Testing Team: </w:t>
            </w:r>
          </w:p>
          <w:p w14:paraId="693E48AA" w14:textId="77777777" w:rsidR="00CF29EC" w:rsidRDefault="00CF29EC" w:rsidP="00CF29EC"/>
          <w:p w14:paraId="2E2C2F88" w14:textId="15769D9E" w:rsidR="00874CDE" w:rsidRDefault="00CF29EC" w:rsidP="00CF29EC">
            <w:r>
              <w:t>TBD</w:t>
            </w:r>
          </w:p>
        </w:tc>
        <w:tc>
          <w:tcPr>
            <w:tcW w:w="4419" w:type="dxa"/>
            <w:gridSpan w:val="3"/>
          </w:tcPr>
          <w:p w14:paraId="70284028" w14:textId="77777777" w:rsidR="00874CDE" w:rsidRDefault="00874CDE" w:rsidP="00AD58BD">
            <w:r>
              <w:t>Date Completed:</w:t>
            </w:r>
          </w:p>
        </w:tc>
      </w:tr>
    </w:tbl>
    <w:p w14:paraId="1F406FAC" w14:textId="1254219A" w:rsidR="00445FC7" w:rsidRDefault="00445FC7" w:rsidP="00874CDE"/>
    <w:p w14:paraId="4099D7D4" w14:textId="77777777" w:rsidR="00445FC7" w:rsidRDefault="00445FC7">
      <w:pPr>
        <w:overflowPunct/>
        <w:autoSpaceDE/>
        <w:autoSpaceDN/>
        <w:adjustRightInd/>
        <w:textAlignment w:val="auto"/>
      </w:pPr>
      <w:r>
        <w:br w:type="page"/>
      </w:r>
    </w:p>
    <w:p w14:paraId="1620F9B5" w14:textId="785AB828" w:rsidR="00976AE2" w:rsidRDefault="00976AE2" w:rsidP="00976AE2">
      <w:pPr>
        <w:pStyle w:val="Heading2"/>
      </w:pPr>
      <w:bookmarkStart w:id="73" w:name="_Toc37975682"/>
      <w:r>
        <w:lastRenderedPageBreak/>
        <w:t>Test 3</w:t>
      </w:r>
      <w:bookmarkEnd w:id="73"/>
    </w:p>
    <w:p w14:paraId="0A18569F" w14:textId="77777777" w:rsidR="00976AE2" w:rsidRDefault="00976AE2" w:rsidP="00976AE2"/>
    <w:p w14:paraId="62BFB846" w14:textId="79290089" w:rsidR="00976AE2" w:rsidRPr="00331F9A" w:rsidRDefault="00976AE2" w:rsidP="00976AE2">
      <w:r w:rsidRPr="00B34944">
        <w:rPr>
          <w:b/>
          <w:bCs/>
        </w:rPr>
        <w:t xml:space="preserve">Objective: </w:t>
      </w:r>
      <w:r w:rsidR="00331F9A">
        <w:t>To test the AND functionality of the filter.</w:t>
      </w:r>
    </w:p>
    <w:p w14:paraId="46F1E3AF" w14:textId="733AF109" w:rsidR="00976AE2" w:rsidRDefault="00976AE2" w:rsidP="00976AE2">
      <w:r w:rsidRPr="00B34944">
        <w:rPr>
          <w:b/>
          <w:bCs/>
        </w:rPr>
        <w:t>Notes:</w:t>
      </w:r>
      <w:r w:rsidRPr="00B34944">
        <w:t xml:space="preserve"> </w:t>
      </w:r>
      <w:r w:rsidR="00097BCC">
        <w:t>The filter help screen can be viewed from the table view screen by selecting help -&gt; filter.</w:t>
      </w:r>
    </w:p>
    <w:tbl>
      <w:tblPr>
        <w:tblW w:w="9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3"/>
        <w:gridCol w:w="2334"/>
        <w:gridCol w:w="1575"/>
        <w:gridCol w:w="653"/>
        <w:gridCol w:w="2278"/>
        <w:gridCol w:w="1500"/>
      </w:tblGrid>
      <w:tr w:rsidR="006B73CE" w14:paraId="530A16AD" w14:textId="77777777" w:rsidTr="007A69F0">
        <w:trPr>
          <w:cantSplit/>
          <w:trHeight w:val="201"/>
        </w:trPr>
        <w:tc>
          <w:tcPr>
            <w:tcW w:w="4602" w:type="dxa"/>
            <w:gridSpan w:val="3"/>
          </w:tcPr>
          <w:p w14:paraId="20E1B7B2" w14:textId="022CFCF2" w:rsidR="006B73CE" w:rsidRDefault="006B73CE" w:rsidP="00AD58BD">
            <w:r>
              <w:t>Test No.: 3</w:t>
            </w:r>
          </w:p>
        </w:tc>
        <w:tc>
          <w:tcPr>
            <w:tcW w:w="4431" w:type="dxa"/>
            <w:gridSpan w:val="3"/>
          </w:tcPr>
          <w:p w14:paraId="0E50F66B" w14:textId="77777777" w:rsidR="006B73CE" w:rsidRDefault="006B73CE" w:rsidP="00AD58BD">
            <w:r>
              <w:t>Current Status: Pending</w:t>
            </w:r>
          </w:p>
        </w:tc>
      </w:tr>
      <w:tr w:rsidR="006B73CE" w:rsidRPr="00E47986" w14:paraId="1BB4ED68" w14:textId="77777777" w:rsidTr="00AD58BD">
        <w:trPr>
          <w:cantSplit/>
          <w:trHeight w:val="201"/>
        </w:trPr>
        <w:tc>
          <w:tcPr>
            <w:tcW w:w="9033" w:type="dxa"/>
            <w:gridSpan w:val="6"/>
          </w:tcPr>
          <w:p w14:paraId="4514C057" w14:textId="34985C7A" w:rsidR="006B73CE" w:rsidRPr="00E47986" w:rsidRDefault="006B73CE" w:rsidP="00AD58BD">
            <w:r w:rsidRPr="00E47986">
              <w:t xml:space="preserve">Test title:  </w:t>
            </w:r>
            <w:commentRangeStart w:id="74"/>
            <w:commentRangeStart w:id="75"/>
            <w:r w:rsidR="00EC2775" w:rsidRPr="00F22538">
              <w:t>AND</w:t>
            </w:r>
            <w:r w:rsidRPr="00F22538">
              <w:t xml:space="preserve"> Filter</w:t>
            </w:r>
            <w:commentRangeEnd w:id="74"/>
            <w:r w:rsidR="00C16AB5">
              <w:rPr>
                <w:rStyle w:val="CommentReference"/>
              </w:rPr>
              <w:commentReference w:id="74"/>
            </w:r>
            <w:commentRangeEnd w:id="75"/>
            <w:r w:rsidR="00070094">
              <w:rPr>
                <w:rStyle w:val="CommentReference"/>
              </w:rPr>
              <w:commentReference w:id="75"/>
            </w:r>
          </w:p>
          <w:p w14:paraId="4823AD1C" w14:textId="77777777" w:rsidR="006B73CE" w:rsidRPr="00E47986" w:rsidRDefault="006B73CE" w:rsidP="00AD58BD"/>
        </w:tc>
      </w:tr>
      <w:tr w:rsidR="006B73CE" w:rsidRPr="00E47986" w14:paraId="5765B479" w14:textId="77777777" w:rsidTr="00AD58BD">
        <w:trPr>
          <w:cantSplit/>
          <w:trHeight w:val="720"/>
        </w:trPr>
        <w:tc>
          <w:tcPr>
            <w:tcW w:w="9033" w:type="dxa"/>
            <w:gridSpan w:val="6"/>
          </w:tcPr>
          <w:p w14:paraId="07046748" w14:textId="3203CE36" w:rsidR="006B73CE" w:rsidRDefault="006B73CE" w:rsidP="00AD58BD">
            <w:r w:rsidRPr="00E47986">
              <w:t xml:space="preserve">Testing approach: </w:t>
            </w:r>
          </w:p>
          <w:p w14:paraId="570AC236" w14:textId="77777777" w:rsidR="00692306" w:rsidRDefault="00692306" w:rsidP="00AD58BD"/>
          <w:p w14:paraId="4EFAE6FC" w14:textId="77777777" w:rsidR="006B73CE" w:rsidRPr="00E47986" w:rsidRDefault="006B73CE" w:rsidP="00AD58BD">
            <w:r>
              <w:t xml:space="preserve">Clone the data base editing tool/repository from the team repository located at </w:t>
            </w:r>
            <w:hyperlink r:id="rId19" w:history="1">
              <w:r w:rsidRPr="008C15B0">
                <w:rPr>
                  <w:rStyle w:val="Hyperlink"/>
                </w:rPr>
                <w:t>https://github.com/CS5387/testplangroup2-team_9.git</w:t>
              </w:r>
            </w:hyperlink>
            <w:r>
              <w:t>, and open dbEdit.jar.</w:t>
            </w:r>
          </w:p>
          <w:p w14:paraId="0A7C235F" w14:textId="77777777" w:rsidR="006B73CE" w:rsidRPr="00E47986" w:rsidRDefault="006B73CE" w:rsidP="00AD58BD"/>
        </w:tc>
      </w:tr>
      <w:tr w:rsidR="006B73CE" w14:paraId="001955DF" w14:textId="77777777" w:rsidTr="007A69F0">
        <w:trPr>
          <w:cantSplit/>
          <w:trHeight w:val="467"/>
        </w:trPr>
        <w:tc>
          <w:tcPr>
            <w:tcW w:w="693" w:type="dxa"/>
          </w:tcPr>
          <w:p w14:paraId="50D5216C" w14:textId="0049B798" w:rsidR="0081030D" w:rsidRDefault="006B73CE" w:rsidP="00B25A52">
            <w:r>
              <w:t>STEP</w:t>
            </w:r>
          </w:p>
        </w:tc>
        <w:tc>
          <w:tcPr>
            <w:tcW w:w="2334" w:type="dxa"/>
          </w:tcPr>
          <w:p w14:paraId="6341022C" w14:textId="6E8F0899" w:rsidR="0081030D" w:rsidRDefault="006B73CE" w:rsidP="00B25A52">
            <w:r>
              <w:t>OPERATOR ACTION</w:t>
            </w:r>
          </w:p>
        </w:tc>
        <w:tc>
          <w:tcPr>
            <w:tcW w:w="2228" w:type="dxa"/>
            <w:gridSpan w:val="2"/>
          </w:tcPr>
          <w:p w14:paraId="2B3627B5" w14:textId="3E2D652B" w:rsidR="00036F55" w:rsidRDefault="006B73CE" w:rsidP="00B25A52">
            <w:r>
              <w:t>PURPOSE</w:t>
            </w:r>
          </w:p>
        </w:tc>
        <w:tc>
          <w:tcPr>
            <w:tcW w:w="2278" w:type="dxa"/>
          </w:tcPr>
          <w:p w14:paraId="419A7255" w14:textId="2704944D" w:rsidR="00036F55" w:rsidRDefault="006B73CE" w:rsidP="00AD58BD">
            <w:r>
              <w:t>EXEPCTED RESULTS</w:t>
            </w:r>
          </w:p>
        </w:tc>
        <w:tc>
          <w:tcPr>
            <w:tcW w:w="1500" w:type="dxa"/>
          </w:tcPr>
          <w:p w14:paraId="59ADEAE6" w14:textId="75BA0C76" w:rsidR="006B73CE" w:rsidRDefault="006B73CE" w:rsidP="00B25A52">
            <w:r>
              <w:t>COMMENTS</w:t>
            </w:r>
          </w:p>
        </w:tc>
      </w:tr>
      <w:tr w:rsidR="00B25A52" w14:paraId="5DAE0226" w14:textId="77777777" w:rsidTr="007A69F0">
        <w:trPr>
          <w:cantSplit/>
          <w:trHeight w:val="395"/>
        </w:trPr>
        <w:tc>
          <w:tcPr>
            <w:tcW w:w="693" w:type="dxa"/>
          </w:tcPr>
          <w:p w14:paraId="6708D3BB" w14:textId="3686A82E" w:rsidR="00B25A52" w:rsidRDefault="00B25A52" w:rsidP="00AD58BD">
            <w:r>
              <w:t>1.</w:t>
            </w:r>
          </w:p>
        </w:tc>
        <w:tc>
          <w:tcPr>
            <w:tcW w:w="2334" w:type="dxa"/>
          </w:tcPr>
          <w:p w14:paraId="58AFA7D1" w14:textId="627D7FEC" w:rsidR="00B25A52" w:rsidRDefault="00B25A52" w:rsidP="00AD58BD">
            <w:r>
              <w:t>Choose, File -&gt; Open and select TEST_DB.</w:t>
            </w:r>
          </w:p>
        </w:tc>
        <w:tc>
          <w:tcPr>
            <w:tcW w:w="2228" w:type="dxa"/>
            <w:gridSpan w:val="2"/>
          </w:tcPr>
          <w:p w14:paraId="65C5D291" w14:textId="539CF120" w:rsidR="00B25A52" w:rsidRDefault="00B25A52" w:rsidP="00AD58BD">
            <w:r>
              <w:t>To populate the database edit window.</w:t>
            </w:r>
          </w:p>
        </w:tc>
        <w:tc>
          <w:tcPr>
            <w:tcW w:w="2278" w:type="dxa"/>
          </w:tcPr>
          <w:p w14:paraId="712BF61D" w14:textId="000347FF" w:rsidR="00B25A52" w:rsidRDefault="002264FA" w:rsidP="00AD58BD">
            <w:r>
              <w:t>The database edit window is populated with BIG_TABLE, CONSTRAINT_TABLE, and TYPE_TABLE.</w:t>
            </w:r>
          </w:p>
        </w:tc>
        <w:tc>
          <w:tcPr>
            <w:tcW w:w="1500" w:type="dxa"/>
          </w:tcPr>
          <w:p w14:paraId="3E8DB6E3" w14:textId="77777777" w:rsidR="00B25A52" w:rsidRDefault="00B25A52" w:rsidP="00AD58BD"/>
        </w:tc>
      </w:tr>
      <w:tr w:rsidR="00B25A52" w14:paraId="55F88D29" w14:textId="77777777" w:rsidTr="007A69F0">
        <w:trPr>
          <w:cantSplit/>
          <w:trHeight w:val="395"/>
        </w:trPr>
        <w:tc>
          <w:tcPr>
            <w:tcW w:w="693" w:type="dxa"/>
          </w:tcPr>
          <w:p w14:paraId="713759DD" w14:textId="6FE8108A" w:rsidR="00B25A52" w:rsidRDefault="00B25A52" w:rsidP="00AD58BD">
            <w:r>
              <w:t>2.</w:t>
            </w:r>
          </w:p>
        </w:tc>
        <w:tc>
          <w:tcPr>
            <w:tcW w:w="2334" w:type="dxa"/>
          </w:tcPr>
          <w:p w14:paraId="737F773B" w14:textId="21B01E90" w:rsidR="00B25A52" w:rsidRDefault="00B25A52" w:rsidP="00AD58BD">
            <w:r>
              <w:t>Double click CONSTRAINT_TABLE</w:t>
            </w:r>
          </w:p>
        </w:tc>
        <w:tc>
          <w:tcPr>
            <w:tcW w:w="2228" w:type="dxa"/>
            <w:gridSpan w:val="2"/>
          </w:tcPr>
          <w:p w14:paraId="7CB05660" w14:textId="77777777" w:rsidR="00B25A52" w:rsidRDefault="00B25A52" w:rsidP="00B25A52">
            <w:r>
              <w:t>To open CONSTRAINT_TABLE table edit window.</w:t>
            </w:r>
          </w:p>
          <w:p w14:paraId="7C0E0DB0" w14:textId="77777777" w:rsidR="00B25A52" w:rsidRDefault="00B25A52" w:rsidP="00AD58BD"/>
        </w:tc>
        <w:tc>
          <w:tcPr>
            <w:tcW w:w="2278" w:type="dxa"/>
          </w:tcPr>
          <w:p w14:paraId="4230117F" w14:textId="7A4D372C" w:rsidR="00B25A52" w:rsidRDefault="002264FA" w:rsidP="00AD58BD">
            <w:r>
              <w:t>CONSTRAINT_TABLE table edit window is shown.</w:t>
            </w:r>
          </w:p>
        </w:tc>
        <w:tc>
          <w:tcPr>
            <w:tcW w:w="1500" w:type="dxa"/>
          </w:tcPr>
          <w:p w14:paraId="491C1904" w14:textId="77777777" w:rsidR="00B25A52" w:rsidRDefault="00B25A52" w:rsidP="00AD58BD"/>
        </w:tc>
      </w:tr>
      <w:tr w:rsidR="00B25A52" w14:paraId="5B76F9BC" w14:textId="77777777" w:rsidTr="007A69F0">
        <w:trPr>
          <w:cantSplit/>
          <w:trHeight w:val="395"/>
        </w:trPr>
        <w:tc>
          <w:tcPr>
            <w:tcW w:w="693" w:type="dxa"/>
          </w:tcPr>
          <w:p w14:paraId="41577B80" w14:textId="171A5BD2" w:rsidR="00B25A52" w:rsidRDefault="00B25A52" w:rsidP="00AD58BD">
            <w:r>
              <w:t>3.</w:t>
            </w:r>
          </w:p>
        </w:tc>
        <w:tc>
          <w:tcPr>
            <w:tcW w:w="2334" w:type="dxa"/>
          </w:tcPr>
          <w:p w14:paraId="5429B8C3" w14:textId="548407C2" w:rsidR="00B25A52" w:rsidRDefault="00B25A52" w:rsidP="00AD58BD">
            <w:r>
              <w:t>In the table edit window, select File -&gt; And Filter</w:t>
            </w:r>
          </w:p>
        </w:tc>
        <w:tc>
          <w:tcPr>
            <w:tcW w:w="2228" w:type="dxa"/>
            <w:gridSpan w:val="2"/>
          </w:tcPr>
          <w:p w14:paraId="5FA1F3D2" w14:textId="443632FB" w:rsidR="00B25A52" w:rsidRDefault="00B25A52" w:rsidP="00AD58BD">
            <w:r>
              <w:t>To ensure using the “AND filter”</w:t>
            </w:r>
          </w:p>
        </w:tc>
        <w:tc>
          <w:tcPr>
            <w:tcW w:w="2278" w:type="dxa"/>
          </w:tcPr>
          <w:p w14:paraId="6313971A" w14:textId="5B9D91DF" w:rsidR="00B25A52" w:rsidRDefault="00DE3295" w:rsidP="00AD58BD">
            <w:r>
              <w:t>A mark is to the left of “And Filter” in the file menu.</w:t>
            </w:r>
          </w:p>
        </w:tc>
        <w:tc>
          <w:tcPr>
            <w:tcW w:w="1500" w:type="dxa"/>
          </w:tcPr>
          <w:p w14:paraId="0198BC28" w14:textId="77777777" w:rsidR="00B25A52" w:rsidRDefault="00B25A52" w:rsidP="00AD58BD"/>
        </w:tc>
      </w:tr>
      <w:tr w:rsidR="00B25A52" w14:paraId="18C665E8" w14:textId="77777777" w:rsidTr="007A69F0">
        <w:trPr>
          <w:cantSplit/>
          <w:trHeight w:val="395"/>
        </w:trPr>
        <w:tc>
          <w:tcPr>
            <w:tcW w:w="693" w:type="dxa"/>
          </w:tcPr>
          <w:p w14:paraId="57F21F2F" w14:textId="0AB9B1DD" w:rsidR="00B25A52" w:rsidRDefault="00B25A52" w:rsidP="00AD58BD">
            <w:r>
              <w:t>4.</w:t>
            </w:r>
          </w:p>
        </w:tc>
        <w:tc>
          <w:tcPr>
            <w:tcW w:w="2334" w:type="dxa"/>
          </w:tcPr>
          <w:p w14:paraId="7EA34535" w14:textId="76BAE5A7" w:rsidR="00B25A52" w:rsidRDefault="007A69F0" w:rsidP="00AD58BD">
            <w:r>
              <w:t>Enter “55” into the INDEX filter, “OPT02” in the DESCRIPTION filter, “RESTRICTED” in the RESTRICTION_TYPE filter, “0” in the ATTENTION1 filter, and “DISABLE” in the ATTENTION2 filter.</w:t>
            </w:r>
          </w:p>
        </w:tc>
        <w:tc>
          <w:tcPr>
            <w:tcW w:w="2228" w:type="dxa"/>
            <w:gridSpan w:val="2"/>
          </w:tcPr>
          <w:p w14:paraId="58A2FB1D" w14:textId="72F40CB5" w:rsidR="00B25A52" w:rsidRDefault="00B25A52" w:rsidP="00AD58BD">
            <w:r>
              <w:t>Only the rows matching every filter should show for AND condition</w:t>
            </w:r>
          </w:p>
        </w:tc>
        <w:tc>
          <w:tcPr>
            <w:tcW w:w="2278" w:type="dxa"/>
          </w:tcPr>
          <w:p w14:paraId="7F8860EC" w14:textId="38584AAF" w:rsidR="00B25A52" w:rsidRDefault="00B25A52" w:rsidP="00AD58BD">
            <w:r>
              <w:t>Only the row with index 55 should be selected.</w:t>
            </w:r>
          </w:p>
        </w:tc>
        <w:tc>
          <w:tcPr>
            <w:tcW w:w="1500" w:type="dxa"/>
          </w:tcPr>
          <w:p w14:paraId="2DFB3253" w14:textId="77777777" w:rsidR="00B25A52" w:rsidRDefault="00B25A52" w:rsidP="00AD58BD"/>
        </w:tc>
      </w:tr>
      <w:tr w:rsidR="00B25A52" w14:paraId="0A7F9993" w14:textId="77777777" w:rsidTr="007A69F0">
        <w:trPr>
          <w:cantSplit/>
          <w:trHeight w:val="395"/>
        </w:trPr>
        <w:tc>
          <w:tcPr>
            <w:tcW w:w="693" w:type="dxa"/>
          </w:tcPr>
          <w:p w14:paraId="1D2E7EE3" w14:textId="5BE33E46" w:rsidR="00B25A52" w:rsidRDefault="00B25A52" w:rsidP="00AD58BD">
            <w:r>
              <w:t>5.</w:t>
            </w:r>
          </w:p>
        </w:tc>
        <w:tc>
          <w:tcPr>
            <w:tcW w:w="2334" w:type="dxa"/>
          </w:tcPr>
          <w:p w14:paraId="1BC67F97" w14:textId="698772F0" w:rsidR="00B25A52" w:rsidRDefault="00B25A52" w:rsidP="00AD58BD">
            <w:r>
              <w:t xml:space="preserve">Change the </w:t>
            </w:r>
            <w:r w:rsidR="0012354B">
              <w:t>ATTENTION2</w:t>
            </w:r>
            <w:r>
              <w:t xml:space="preserve"> filter to </w:t>
            </w:r>
            <w:r w:rsidR="0012354B">
              <w:t>“</w:t>
            </w:r>
            <w:r>
              <w:t>CORRECT</w:t>
            </w:r>
            <w:r w:rsidR="0012354B">
              <w:t>”</w:t>
            </w:r>
          </w:p>
        </w:tc>
        <w:tc>
          <w:tcPr>
            <w:tcW w:w="2228" w:type="dxa"/>
            <w:gridSpan w:val="2"/>
          </w:tcPr>
          <w:p w14:paraId="29199561" w14:textId="30318CAC" w:rsidR="00B25A52" w:rsidRDefault="00B25A52" w:rsidP="00AD58BD">
            <w:r>
              <w:t>Make one filter not match</w:t>
            </w:r>
            <w:r w:rsidR="00A72DD8">
              <w:t xml:space="preserve"> (ATTENTION2 column filter)</w:t>
            </w:r>
            <w:r>
              <w:t xml:space="preserve"> to make sure it isn’t just checking the first filter only and displaying the row since then.</w:t>
            </w:r>
          </w:p>
        </w:tc>
        <w:tc>
          <w:tcPr>
            <w:tcW w:w="2278" w:type="dxa"/>
          </w:tcPr>
          <w:p w14:paraId="558475B1" w14:textId="20F3F388" w:rsidR="00B25A52" w:rsidRDefault="00B25A52" w:rsidP="00AD58BD">
            <w:r>
              <w:t>No rows should be showing.</w:t>
            </w:r>
          </w:p>
        </w:tc>
        <w:tc>
          <w:tcPr>
            <w:tcW w:w="1500" w:type="dxa"/>
          </w:tcPr>
          <w:p w14:paraId="55A3DDC4" w14:textId="77777777" w:rsidR="00B25A52" w:rsidRDefault="00B25A52" w:rsidP="00AD58BD"/>
        </w:tc>
      </w:tr>
      <w:tr w:rsidR="006B73CE" w14:paraId="04B73E92" w14:textId="77777777" w:rsidTr="00AD58BD">
        <w:trPr>
          <w:trHeight w:val="841"/>
        </w:trPr>
        <w:tc>
          <w:tcPr>
            <w:tcW w:w="9033" w:type="dxa"/>
            <w:gridSpan w:val="6"/>
            <w:tcBorders>
              <w:bottom w:val="single" w:sz="4" w:space="0" w:color="auto"/>
            </w:tcBorders>
          </w:tcPr>
          <w:p w14:paraId="66FFF718" w14:textId="77777777" w:rsidR="006B73CE" w:rsidRDefault="006B73CE" w:rsidP="00AD58BD">
            <w:r>
              <w:t>Concluding Remarks:</w:t>
            </w:r>
          </w:p>
        </w:tc>
      </w:tr>
      <w:tr w:rsidR="006B73CE" w14:paraId="4775071C" w14:textId="77777777" w:rsidTr="007A69F0">
        <w:trPr>
          <w:trHeight w:val="599"/>
        </w:trPr>
        <w:tc>
          <w:tcPr>
            <w:tcW w:w="4602" w:type="dxa"/>
            <w:gridSpan w:val="3"/>
          </w:tcPr>
          <w:p w14:paraId="04E828E8" w14:textId="77777777" w:rsidR="006B73CE" w:rsidRDefault="006B73CE" w:rsidP="00AD58BD">
            <w:r>
              <w:t xml:space="preserve">Testing Team: </w:t>
            </w:r>
          </w:p>
          <w:p w14:paraId="0289738B" w14:textId="77777777" w:rsidR="00CF29EC" w:rsidRDefault="00CF29EC" w:rsidP="00CF29EC"/>
          <w:p w14:paraId="5975F2CB" w14:textId="6E22575C" w:rsidR="006B73CE" w:rsidRDefault="00CF29EC" w:rsidP="00CF29EC">
            <w:r>
              <w:t>TBD</w:t>
            </w:r>
          </w:p>
        </w:tc>
        <w:tc>
          <w:tcPr>
            <w:tcW w:w="4431" w:type="dxa"/>
            <w:gridSpan w:val="3"/>
          </w:tcPr>
          <w:p w14:paraId="1CF03D86" w14:textId="77777777" w:rsidR="006B73CE" w:rsidRDefault="006B73CE" w:rsidP="00AD58BD">
            <w:r>
              <w:t>Date Completed:</w:t>
            </w:r>
          </w:p>
        </w:tc>
      </w:tr>
    </w:tbl>
    <w:p w14:paraId="2A51907E" w14:textId="77777777" w:rsidR="00976AE2" w:rsidRDefault="00976AE2" w:rsidP="00874CDE"/>
    <w:p w14:paraId="5793FD6E" w14:textId="68F9B369" w:rsidR="00445FC7" w:rsidRDefault="00445FC7">
      <w:pPr>
        <w:overflowPunct/>
        <w:autoSpaceDE/>
        <w:autoSpaceDN/>
        <w:adjustRightInd/>
        <w:textAlignment w:val="auto"/>
      </w:pPr>
      <w:r>
        <w:br w:type="page"/>
      </w:r>
    </w:p>
    <w:p w14:paraId="6323E1F4" w14:textId="026CA415" w:rsidR="00976AE2" w:rsidRDefault="00976AE2" w:rsidP="00976AE2">
      <w:pPr>
        <w:pStyle w:val="Heading2"/>
      </w:pPr>
      <w:bookmarkStart w:id="76" w:name="_Toc37975683"/>
      <w:r>
        <w:lastRenderedPageBreak/>
        <w:t>Test 4</w:t>
      </w:r>
      <w:bookmarkEnd w:id="76"/>
    </w:p>
    <w:p w14:paraId="72A03F02" w14:textId="77777777" w:rsidR="00976AE2" w:rsidRDefault="00976AE2" w:rsidP="00976AE2"/>
    <w:p w14:paraId="089E19C1" w14:textId="2DE62AEB" w:rsidR="00976AE2" w:rsidRPr="0081030D" w:rsidRDefault="00976AE2" w:rsidP="00976AE2">
      <w:r w:rsidRPr="00B34944">
        <w:rPr>
          <w:b/>
          <w:bCs/>
        </w:rPr>
        <w:t xml:space="preserve">Objective: </w:t>
      </w:r>
      <w:r w:rsidR="0081030D">
        <w:t>To test the grammar of the filter</w:t>
      </w:r>
      <w:r w:rsidR="0056531D">
        <w:t xml:space="preserve"> as well as single values being converted to double precision.</w:t>
      </w:r>
    </w:p>
    <w:p w14:paraId="344EB57D" w14:textId="11F43C8B" w:rsidR="00976AE2" w:rsidRDefault="00976AE2" w:rsidP="00976AE2">
      <w:r w:rsidRPr="00B34944">
        <w:rPr>
          <w:b/>
          <w:bCs/>
        </w:rPr>
        <w:t>Notes:</w:t>
      </w:r>
      <w:r w:rsidRPr="00B34944">
        <w:t xml:space="preserve"> </w:t>
      </w:r>
      <w:r w:rsidR="00F64174">
        <w:t xml:space="preserve">This tests grammar described in the filter help section with different operations as well as checking single values are converted to double precision. </w:t>
      </w:r>
      <w:r w:rsidR="0081030D">
        <w:t>The filter help screen can be viewed from the table view screen by selecting help -&gt; filter.</w:t>
      </w:r>
    </w:p>
    <w:p w14:paraId="4A9554FA" w14:textId="77777777" w:rsidR="00976AE2" w:rsidRDefault="00976AE2" w:rsidP="00976AE2"/>
    <w:tbl>
      <w:tblPr>
        <w:tblW w:w="9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3"/>
        <w:gridCol w:w="2469"/>
        <w:gridCol w:w="1204"/>
        <w:gridCol w:w="451"/>
        <w:gridCol w:w="2278"/>
        <w:gridCol w:w="1948"/>
      </w:tblGrid>
      <w:tr w:rsidR="00976AE2" w14:paraId="55289767" w14:textId="77777777" w:rsidTr="00692306">
        <w:trPr>
          <w:cantSplit/>
          <w:trHeight w:val="201"/>
        </w:trPr>
        <w:tc>
          <w:tcPr>
            <w:tcW w:w="4451" w:type="dxa"/>
            <w:gridSpan w:val="3"/>
          </w:tcPr>
          <w:p w14:paraId="5DE9C91E" w14:textId="357DE8CE" w:rsidR="00976AE2" w:rsidRDefault="00976AE2" w:rsidP="00AD58BD">
            <w:r>
              <w:t xml:space="preserve">Test No.: </w:t>
            </w:r>
            <w:r w:rsidR="00692306">
              <w:t>4</w:t>
            </w:r>
          </w:p>
        </w:tc>
        <w:tc>
          <w:tcPr>
            <w:tcW w:w="4582" w:type="dxa"/>
            <w:gridSpan w:val="3"/>
          </w:tcPr>
          <w:p w14:paraId="6CD57CFB" w14:textId="308AA962" w:rsidR="00976AE2" w:rsidRDefault="00976AE2" w:rsidP="00AD58BD">
            <w:r>
              <w:t>Current Status: Pending</w:t>
            </w:r>
          </w:p>
        </w:tc>
      </w:tr>
      <w:tr w:rsidR="00976AE2" w:rsidRPr="00E47986" w14:paraId="5BA21BC2" w14:textId="77777777" w:rsidTr="00AD58BD">
        <w:trPr>
          <w:cantSplit/>
          <w:trHeight w:val="201"/>
        </w:trPr>
        <w:tc>
          <w:tcPr>
            <w:tcW w:w="9033" w:type="dxa"/>
            <w:gridSpan w:val="6"/>
          </w:tcPr>
          <w:p w14:paraId="11452BC1" w14:textId="01E91E6F" w:rsidR="00976AE2" w:rsidRPr="00E47986" w:rsidRDefault="00976AE2" w:rsidP="00AD58BD">
            <w:r w:rsidRPr="00E47986">
              <w:t xml:space="preserve">Test title:  </w:t>
            </w:r>
            <w:r w:rsidR="00692306">
              <w:t xml:space="preserve">Filter grammar </w:t>
            </w:r>
            <w:r w:rsidR="0081030D">
              <w:t xml:space="preserve">and double </w:t>
            </w:r>
            <w:r w:rsidR="00692306">
              <w:t>test</w:t>
            </w:r>
          </w:p>
          <w:p w14:paraId="25AC3CB8" w14:textId="77777777" w:rsidR="00976AE2" w:rsidRPr="00E47986" w:rsidRDefault="00976AE2" w:rsidP="00AD58BD"/>
        </w:tc>
      </w:tr>
      <w:tr w:rsidR="00976AE2" w:rsidRPr="00E47986" w14:paraId="4FCD20D3" w14:textId="77777777" w:rsidTr="00AD58BD">
        <w:trPr>
          <w:cantSplit/>
          <w:trHeight w:val="720"/>
        </w:trPr>
        <w:tc>
          <w:tcPr>
            <w:tcW w:w="9033" w:type="dxa"/>
            <w:gridSpan w:val="6"/>
          </w:tcPr>
          <w:p w14:paraId="750FD52A" w14:textId="7B14FB37" w:rsidR="00692306" w:rsidRDefault="00976AE2" w:rsidP="00692306">
            <w:r w:rsidRPr="00E47986">
              <w:t xml:space="preserve">Testing approach: </w:t>
            </w:r>
          </w:p>
          <w:p w14:paraId="6EF65FFF" w14:textId="7CCDA382" w:rsidR="00692306" w:rsidRDefault="00692306" w:rsidP="00692306"/>
          <w:p w14:paraId="7806A563" w14:textId="30DCC647" w:rsidR="00692306" w:rsidRPr="00E47986" w:rsidRDefault="00692306" w:rsidP="00692306">
            <w:r>
              <w:t xml:space="preserve">Clone the data base editing tool/repository from the team repository located at </w:t>
            </w:r>
            <w:hyperlink r:id="rId20" w:history="1">
              <w:r w:rsidRPr="008C15B0">
                <w:rPr>
                  <w:rStyle w:val="Hyperlink"/>
                </w:rPr>
                <w:t>https://github.com/CS5387/testplangroup2-team_9.git</w:t>
              </w:r>
            </w:hyperlink>
            <w:r>
              <w:t>, and open dbEdit.jar.</w:t>
            </w:r>
          </w:p>
          <w:p w14:paraId="7B71977A" w14:textId="5290F422" w:rsidR="00976AE2" w:rsidRPr="00E47986" w:rsidRDefault="00976AE2" w:rsidP="00AD58BD"/>
        </w:tc>
      </w:tr>
      <w:tr w:rsidR="00976AE2" w14:paraId="4952469D" w14:textId="77777777" w:rsidTr="0002397D">
        <w:trPr>
          <w:cantSplit/>
          <w:trHeight w:val="323"/>
        </w:trPr>
        <w:tc>
          <w:tcPr>
            <w:tcW w:w="625" w:type="dxa"/>
          </w:tcPr>
          <w:p w14:paraId="0B712216" w14:textId="77777777" w:rsidR="00976AE2" w:rsidRDefault="00976AE2" w:rsidP="00AD58BD">
            <w:r>
              <w:t>STEP</w:t>
            </w:r>
          </w:p>
          <w:p w14:paraId="0E355AE5" w14:textId="77777777" w:rsidR="00976AE2" w:rsidRDefault="00976AE2" w:rsidP="00AD58BD"/>
          <w:p w14:paraId="2FECBFCF" w14:textId="491C635C" w:rsidR="00692306" w:rsidRDefault="00692306" w:rsidP="00AD58BD"/>
        </w:tc>
        <w:tc>
          <w:tcPr>
            <w:tcW w:w="2619" w:type="dxa"/>
          </w:tcPr>
          <w:p w14:paraId="59D19DAD" w14:textId="56D273DE" w:rsidR="00090371" w:rsidRDefault="00976AE2" w:rsidP="00AD58BD">
            <w:r>
              <w:t>OPERATOR ACTION</w:t>
            </w:r>
          </w:p>
        </w:tc>
        <w:tc>
          <w:tcPr>
            <w:tcW w:w="1705" w:type="dxa"/>
            <w:gridSpan w:val="2"/>
          </w:tcPr>
          <w:p w14:paraId="011661CB" w14:textId="3CFF17F3" w:rsidR="00090371" w:rsidRDefault="00976AE2" w:rsidP="00AD58BD">
            <w:r>
              <w:t>PURPOSE</w:t>
            </w:r>
          </w:p>
        </w:tc>
        <w:tc>
          <w:tcPr>
            <w:tcW w:w="1980" w:type="dxa"/>
          </w:tcPr>
          <w:p w14:paraId="24818BA3" w14:textId="28840625" w:rsidR="00090371" w:rsidRDefault="00976AE2" w:rsidP="00AD58BD">
            <w:r>
              <w:t>EXEPCTED RESULTS</w:t>
            </w:r>
          </w:p>
        </w:tc>
        <w:tc>
          <w:tcPr>
            <w:tcW w:w="2104" w:type="dxa"/>
          </w:tcPr>
          <w:p w14:paraId="04FF1842" w14:textId="6256E12F" w:rsidR="00976AE2" w:rsidRDefault="00976AE2" w:rsidP="00AD58BD">
            <w:r>
              <w:t>COMMENTS</w:t>
            </w:r>
          </w:p>
        </w:tc>
      </w:tr>
      <w:tr w:rsidR="0002397D" w14:paraId="0822266B" w14:textId="77777777" w:rsidTr="0002397D">
        <w:trPr>
          <w:cantSplit/>
          <w:trHeight w:val="332"/>
        </w:trPr>
        <w:tc>
          <w:tcPr>
            <w:tcW w:w="625" w:type="dxa"/>
          </w:tcPr>
          <w:p w14:paraId="7B9B4BE2" w14:textId="7C378B4F" w:rsidR="0002397D" w:rsidRDefault="0002397D" w:rsidP="00AD58BD">
            <w:r>
              <w:t>1.</w:t>
            </w:r>
          </w:p>
        </w:tc>
        <w:tc>
          <w:tcPr>
            <w:tcW w:w="2619" w:type="dxa"/>
          </w:tcPr>
          <w:p w14:paraId="0FBB1C42" w14:textId="28145BC2" w:rsidR="0002397D" w:rsidRDefault="0002397D" w:rsidP="00AD58BD">
            <w:r>
              <w:t>Choose, File -&gt; Open and select TEST_DB.</w:t>
            </w:r>
          </w:p>
        </w:tc>
        <w:tc>
          <w:tcPr>
            <w:tcW w:w="1705" w:type="dxa"/>
            <w:gridSpan w:val="2"/>
          </w:tcPr>
          <w:p w14:paraId="1837CCE5" w14:textId="014F34A5" w:rsidR="0002397D" w:rsidRDefault="0002397D" w:rsidP="00AD58BD">
            <w:r>
              <w:t>To populate the database edit window.</w:t>
            </w:r>
          </w:p>
        </w:tc>
        <w:tc>
          <w:tcPr>
            <w:tcW w:w="1980" w:type="dxa"/>
          </w:tcPr>
          <w:p w14:paraId="2FBC3A85" w14:textId="18EDA30F" w:rsidR="0002397D" w:rsidRDefault="002264FA" w:rsidP="00AD58BD">
            <w:r>
              <w:t>The database edit window is populated with BIG_TABLE, CONSTRAINT_TABLE, and TYPE_TABLE.</w:t>
            </w:r>
          </w:p>
        </w:tc>
        <w:tc>
          <w:tcPr>
            <w:tcW w:w="2104" w:type="dxa"/>
          </w:tcPr>
          <w:p w14:paraId="631DC52C" w14:textId="77777777" w:rsidR="0002397D" w:rsidRDefault="0002397D" w:rsidP="00AD58BD"/>
        </w:tc>
      </w:tr>
      <w:tr w:rsidR="0002397D" w14:paraId="21BC6987" w14:textId="77777777" w:rsidTr="0002397D">
        <w:trPr>
          <w:cantSplit/>
          <w:trHeight w:val="332"/>
        </w:trPr>
        <w:tc>
          <w:tcPr>
            <w:tcW w:w="625" w:type="dxa"/>
          </w:tcPr>
          <w:p w14:paraId="3D678311" w14:textId="60EC73F9" w:rsidR="0002397D" w:rsidRDefault="0002397D" w:rsidP="00AD58BD">
            <w:r>
              <w:t>2.</w:t>
            </w:r>
          </w:p>
        </w:tc>
        <w:tc>
          <w:tcPr>
            <w:tcW w:w="2619" w:type="dxa"/>
          </w:tcPr>
          <w:p w14:paraId="471BE663" w14:textId="14B1992E" w:rsidR="0002397D" w:rsidRDefault="0002397D" w:rsidP="00AD58BD">
            <w:r>
              <w:t>Double click TYPE_TABLE</w:t>
            </w:r>
          </w:p>
        </w:tc>
        <w:tc>
          <w:tcPr>
            <w:tcW w:w="1705" w:type="dxa"/>
            <w:gridSpan w:val="2"/>
          </w:tcPr>
          <w:p w14:paraId="14623B2F" w14:textId="12F643E2" w:rsidR="0002397D" w:rsidRDefault="0002397D" w:rsidP="00AD58BD">
            <w:r>
              <w:t>To open TYPE_TABLE table edit window.</w:t>
            </w:r>
          </w:p>
        </w:tc>
        <w:tc>
          <w:tcPr>
            <w:tcW w:w="1980" w:type="dxa"/>
          </w:tcPr>
          <w:p w14:paraId="17853E09" w14:textId="7F4A8373" w:rsidR="0002397D" w:rsidRDefault="002264FA" w:rsidP="00AD58BD">
            <w:r>
              <w:t>TYPE_TABLE table edit window is shown.</w:t>
            </w:r>
          </w:p>
        </w:tc>
        <w:tc>
          <w:tcPr>
            <w:tcW w:w="2104" w:type="dxa"/>
          </w:tcPr>
          <w:p w14:paraId="6DA9AF71" w14:textId="77777777" w:rsidR="0002397D" w:rsidRDefault="0002397D" w:rsidP="00AD58BD"/>
        </w:tc>
      </w:tr>
      <w:tr w:rsidR="0002397D" w14:paraId="466EB2F6" w14:textId="77777777" w:rsidTr="0002397D">
        <w:trPr>
          <w:cantSplit/>
          <w:trHeight w:val="332"/>
        </w:trPr>
        <w:tc>
          <w:tcPr>
            <w:tcW w:w="625" w:type="dxa"/>
          </w:tcPr>
          <w:p w14:paraId="387C209B" w14:textId="66543FB1" w:rsidR="0002397D" w:rsidRDefault="0002397D" w:rsidP="00AD58BD">
            <w:r>
              <w:t>3.</w:t>
            </w:r>
          </w:p>
        </w:tc>
        <w:tc>
          <w:tcPr>
            <w:tcW w:w="2619" w:type="dxa"/>
          </w:tcPr>
          <w:p w14:paraId="0CFBA324" w14:textId="0BD92680" w:rsidR="0002397D" w:rsidRDefault="0002397D" w:rsidP="00AD58BD">
            <w:r>
              <w:t xml:space="preserve">In the second filter (under FIELD_SMALLINT column) enter </w:t>
            </w:r>
            <w:r w:rsidR="0012354B">
              <w:t>“</w:t>
            </w:r>
            <w:r w:rsidRPr="00090371">
              <w:t>((&lt; 6 &amp;&amp; &gt; 3) &amp;&amp; !5.0)</w:t>
            </w:r>
            <w:r w:rsidR="0012354B">
              <w:t>”</w:t>
            </w:r>
            <w:r>
              <w:t xml:space="preserve"> and press enter.</w:t>
            </w:r>
          </w:p>
        </w:tc>
        <w:tc>
          <w:tcPr>
            <w:tcW w:w="1705" w:type="dxa"/>
            <w:gridSpan w:val="2"/>
          </w:tcPr>
          <w:p w14:paraId="2CAE64D6" w14:textId="163F921A" w:rsidR="0002397D" w:rsidRDefault="0002397D" w:rsidP="00AD58BD">
            <w:r>
              <w:t>To filter out numbers between 3 and 6 that are not 5.</w:t>
            </w:r>
          </w:p>
        </w:tc>
        <w:tc>
          <w:tcPr>
            <w:tcW w:w="1980" w:type="dxa"/>
          </w:tcPr>
          <w:p w14:paraId="395F2788" w14:textId="1CCBD830" w:rsidR="0002397D" w:rsidRDefault="0002397D" w:rsidP="00AD58BD">
            <w:r>
              <w:t>Only the seven rows with 4 in the FIELD_SMALLINT column should be showing.</w:t>
            </w:r>
          </w:p>
        </w:tc>
        <w:tc>
          <w:tcPr>
            <w:tcW w:w="2104" w:type="dxa"/>
          </w:tcPr>
          <w:p w14:paraId="127C5251" w14:textId="1CD6074F" w:rsidR="0002397D" w:rsidRDefault="0002397D" w:rsidP="00AD58BD"/>
        </w:tc>
      </w:tr>
      <w:tr w:rsidR="00976AE2" w14:paraId="64EDD208" w14:textId="77777777" w:rsidTr="00AD58BD">
        <w:trPr>
          <w:trHeight w:val="841"/>
        </w:trPr>
        <w:tc>
          <w:tcPr>
            <w:tcW w:w="9033" w:type="dxa"/>
            <w:gridSpan w:val="6"/>
            <w:tcBorders>
              <w:bottom w:val="single" w:sz="4" w:space="0" w:color="auto"/>
            </w:tcBorders>
          </w:tcPr>
          <w:p w14:paraId="746BC191" w14:textId="77777777" w:rsidR="00976AE2" w:rsidRDefault="00976AE2" w:rsidP="00AD58BD">
            <w:r>
              <w:t>Concluding Remarks:</w:t>
            </w:r>
          </w:p>
        </w:tc>
      </w:tr>
      <w:tr w:rsidR="00976AE2" w14:paraId="3B47C5D0" w14:textId="77777777" w:rsidTr="00692306">
        <w:trPr>
          <w:trHeight w:val="599"/>
        </w:trPr>
        <w:tc>
          <w:tcPr>
            <w:tcW w:w="4451" w:type="dxa"/>
            <w:gridSpan w:val="3"/>
          </w:tcPr>
          <w:p w14:paraId="129F6E93" w14:textId="77777777" w:rsidR="00976AE2" w:rsidRDefault="00976AE2" w:rsidP="00AD58BD">
            <w:r>
              <w:t xml:space="preserve">Testing Team: </w:t>
            </w:r>
          </w:p>
          <w:p w14:paraId="367E69A6" w14:textId="77777777" w:rsidR="00CF29EC" w:rsidRDefault="00CF29EC" w:rsidP="00CF29EC"/>
          <w:p w14:paraId="0961C5F0" w14:textId="2AA7CE36" w:rsidR="00976AE2" w:rsidRDefault="00CF29EC" w:rsidP="00CF29EC">
            <w:r>
              <w:t>TBD</w:t>
            </w:r>
          </w:p>
        </w:tc>
        <w:tc>
          <w:tcPr>
            <w:tcW w:w="4582" w:type="dxa"/>
            <w:gridSpan w:val="3"/>
          </w:tcPr>
          <w:p w14:paraId="06F33513" w14:textId="77777777" w:rsidR="00976AE2" w:rsidRDefault="00976AE2" w:rsidP="00AD58BD">
            <w:r>
              <w:t>Date Completed:</w:t>
            </w:r>
          </w:p>
        </w:tc>
      </w:tr>
    </w:tbl>
    <w:p w14:paraId="02D5E7A2" w14:textId="77777777" w:rsidR="00976AE2" w:rsidRDefault="00976AE2" w:rsidP="00874CDE"/>
    <w:p w14:paraId="0CB348A6" w14:textId="05DB963B" w:rsidR="00874CDE" w:rsidRDefault="00874CDE" w:rsidP="00874CDE"/>
    <w:p w14:paraId="541F0370" w14:textId="44D3CDC2" w:rsidR="00445FC7" w:rsidRDefault="00445FC7">
      <w:pPr>
        <w:overflowPunct/>
        <w:autoSpaceDE/>
        <w:autoSpaceDN/>
        <w:adjustRightInd/>
        <w:textAlignment w:val="auto"/>
      </w:pPr>
      <w:r>
        <w:br w:type="page"/>
      </w:r>
    </w:p>
    <w:p w14:paraId="223E0543" w14:textId="716E1AA4" w:rsidR="00976AE2" w:rsidRDefault="00976AE2" w:rsidP="00976AE2">
      <w:pPr>
        <w:pStyle w:val="Heading2"/>
      </w:pPr>
      <w:bookmarkStart w:id="77" w:name="_Toc37975684"/>
      <w:r>
        <w:lastRenderedPageBreak/>
        <w:t>Test 5</w:t>
      </w:r>
      <w:bookmarkEnd w:id="77"/>
    </w:p>
    <w:p w14:paraId="405C8F6A" w14:textId="77777777" w:rsidR="00976AE2" w:rsidRDefault="00976AE2" w:rsidP="00976AE2"/>
    <w:p w14:paraId="39F6B890" w14:textId="38551EAE" w:rsidR="00976AE2" w:rsidRPr="004C24BE" w:rsidRDefault="00976AE2" w:rsidP="00976AE2">
      <w:r w:rsidRPr="00B34944">
        <w:rPr>
          <w:b/>
          <w:bCs/>
        </w:rPr>
        <w:t xml:space="preserve">Objective: </w:t>
      </w:r>
      <w:r w:rsidR="004C24BE">
        <w:t>To test the replace</w:t>
      </w:r>
      <w:r w:rsidR="00663140">
        <w:t xml:space="preserve"> all</w:t>
      </w:r>
      <w:r w:rsidR="004C24BE">
        <w:t xml:space="preserve"> functionality</w:t>
      </w:r>
      <w:r w:rsidR="00DB710F">
        <w:t>.</w:t>
      </w:r>
    </w:p>
    <w:p w14:paraId="0434CF4F" w14:textId="68BA231B" w:rsidR="00976AE2" w:rsidRDefault="00976AE2" w:rsidP="00976AE2">
      <w:r w:rsidRPr="00B34944">
        <w:rPr>
          <w:b/>
          <w:bCs/>
        </w:rPr>
        <w:t>Notes:</w:t>
      </w:r>
      <w:r w:rsidRPr="00B34944">
        <w:t xml:space="preserve"> </w:t>
      </w:r>
      <w:r w:rsidR="004C24BE">
        <w:t>The search help screen</w:t>
      </w:r>
      <w:r w:rsidR="00A70D00">
        <w:t xml:space="preserve"> which assists in explaining the replacing functionality</w:t>
      </w:r>
      <w:r w:rsidR="004C24BE">
        <w:t xml:space="preserve"> can be viewed from the table view screen by selecting help -&gt; Search.</w:t>
      </w:r>
    </w:p>
    <w:tbl>
      <w:tblPr>
        <w:tblW w:w="9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3"/>
        <w:gridCol w:w="2307"/>
        <w:gridCol w:w="1609"/>
        <w:gridCol w:w="629"/>
        <w:gridCol w:w="2278"/>
        <w:gridCol w:w="1527"/>
      </w:tblGrid>
      <w:tr w:rsidR="00976AE2" w14:paraId="4021CC0B" w14:textId="77777777" w:rsidTr="00A90BCA">
        <w:trPr>
          <w:cantSplit/>
          <w:trHeight w:val="201"/>
        </w:trPr>
        <w:tc>
          <w:tcPr>
            <w:tcW w:w="4599" w:type="dxa"/>
            <w:gridSpan w:val="3"/>
          </w:tcPr>
          <w:p w14:paraId="7901B947" w14:textId="414D12DE" w:rsidR="00976AE2" w:rsidRDefault="00976AE2" w:rsidP="00AD58BD">
            <w:r>
              <w:t xml:space="preserve">Test No.: </w:t>
            </w:r>
            <w:r w:rsidR="00262BA7">
              <w:t>5</w:t>
            </w:r>
          </w:p>
        </w:tc>
        <w:tc>
          <w:tcPr>
            <w:tcW w:w="4434" w:type="dxa"/>
            <w:gridSpan w:val="3"/>
          </w:tcPr>
          <w:p w14:paraId="522DBFBE" w14:textId="119F25EC" w:rsidR="00976AE2" w:rsidRDefault="00976AE2" w:rsidP="00AD58BD">
            <w:r>
              <w:t>Current Status:</w:t>
            </w:r>
            <w:r w:rsidR="00262BA7">
              <w:t xml:space="preserve"> </w:t>
            </w:r>
            <w:r>
              <w:t>Pending</w:t>
            </w:r>
          </w:p>
        </w:tc>
      </w:tr>
      <w:tr w:rsidR="00976AE2" w:rsidRPr="00E47986" w14:paraId="7E4E2D02" w14:textId="77777777" w:rsidTr="00AD58BD">
        <w:trPr>
          <w:cantSplit/>
          <w:trHeight w:val="201"/>
        </w:trPr>
        <w:tc>
          <w:tcPr>
            <w:tcW w:w="9033" w:type="dxa"/>
            <w:gridSpan w:val="6"/>
          </w:tcPr>
          <w:p w14:paraId="6B9D8AAD" w14:textId="6B946E37" w:rsidR="00976AE2" w:rsidRPr="00E47986" w:rsidRDefault="00976AE2" w:rsidP="00AD58BD">
            <w:r w:rsidRPr="00E47986">
              <w:t xml:space="preserve">Test title:  </w:t>
            </w:r>
            <w:commentRangeStart w:id="78"/>
            <w:commentRangeStart w:id="79"/>
            <w:r w:rsidR="004C24BE">
              <w:t>Replace</w:t>
            </w:r>
            <w:r w:rsidR="008419B5">
              <w:t xml:space="preserve"> All</w:t>
            </w:r>
            <w:commentRangeEnd w:id="78"/>
            <w:r w:rsidR="00C16AB5">
              <w:rPr>
                <w:rStyle w:val="CommentReference"/>
              </w:rPr>
              <w:commentReference w:id="78"/>
            </w:r>
            <w:commentRangeEnd w:id="79"/>
            <w:r w:rsidR="004807EE">
              <w:rPr>
                <w:rStyle w:val="CommentReference"/>
              </w:rPr>
              <w:commentReference w:id="79"/>
            </w:r>
          </w:p>
          <w:p w14:paraId="15DDF008" w14:textId="77777777" w:rsidR="00976AE2" w:rsidRPr="00E47986" w:rsidRDefault="00976AE2" w:rsidP="00AD58BD"/>
        </w:tc>
      </w:tr>
      <w:tr w:rsidR="00976AE2" w:rsidRPr="00E47986" w14:paraId="3DFCD8C0" w14:textId="77777777" w:rsidTr="00AD58BD">
        <w:trPr>
          <w:cantSplit/>
          <w:trHeight w:val="720"/>
        </w:trPr>
        <w:tc>
          <w:tcPr>
            <w:tcW w:w="9033" w:type="dxa"/>
            <w:gridSpan w:val="6"/>
          </w:tcPr>
          <w:p w14:paraId="18219838" w14:textId="00CFB37C" w:rsidR="004C24BE" w:rsidRDefault="00976AE2" w:rsidP="004C24BE">
            <w:r w:rsidRPr="00E47986">
              <w:t xml:space="preserve">Testing approach: </w:t>
            </w:r>
          </w:p>
          <w:p w14:paraId="3B254303" w14:textId="1F888EF4" w:rsidR="004C24BE" w:rsidRDefault="004C24BE" w:rsidP="004C24BE"/>
          <w:p w14:paraId="5BD964CC" w14:textId="074A09FF" w:rsidR="00976AE2" w:rsidRPr="00E47986" w:rsidRDefault="004C24BE" w:rsidP="004C24BE">
            <w:r>
              <w:t xml:space="preserve">Clone the data base editing tool/repository from the team repository located at </w:t>
            </w:r>
            <w:hyperlink r:id="rId21" w:history="1">
              <w:r w:rsidRPr="008C15B0">
                <w:rPr>
                  <w:rStyle w:val="Hyperlink"/>
                </w:rPr>
                <w:t>https://github.com/CS5387/testplangroup2-team_9.git</w:t>
              </w:r>
            </w:hyperlink>
            <w:r>
              <w:t>, and open dbEdit.jar.</w:t>
            </w:r>
          </w:p>
        </w:tc>
      </w:tr>
      <w:tr w:rsidR="00976AE2" w14:paraId="19863E2F" w14:textId="77777777" w:rsidTr="00A90BCA">
        <w:trPr>
          <w:cantSplit/>
          <w:trHeight w:val="431"/>
        </w:trPr>
        <w:tc>
          <w:tcPr>
            <w:tcW w:w="683" w:type="dxa"/>
          </w:tcPr>
          <w:p w14:paraId="5F078676" w14:textId="576490D8" w:rsidR="007E2150" w:rsidRDefault="00976AE2" w:rsidP="00012EA2">
            <w:r>
              <w:t>STEP</w:t>
            </w:r>
          </w:p>
        </w:tc>
        <w:tc>
          <w:tcPr>
            <w:tcW w:w="2307" w:type="dxa"/>
          </w:tcPr>
          <w:p w14:paraId="168AAA1B" w14:textId="00F32A60" w:rsidR="007E2150" w:rsidRDefault="00976AE2" w:rsidP="00012EA2">
            <w:r>
              <w:t>OPERATOR ACTION</w:t>
            </w:r>
          </w:p>
        </w:tc>
        <w:tc>
          <w:tcPr>
            <w:tcW w:w="2238" w:type="dxa"/>
            <w:gridSpan w:val="2"/>
          </w:tcPr>
          <w:p w14:paraId="3262B7B1" w14:textId="56171F9C" w:rsidR="00252AEB" w:rsidRDefault="00976AE2" w:rsidP="00012EA2">
            <w:r>
              <w:t>PURPOSE</w:t>
            </w:r>
          </w:p>
        </w:tc>
        <w:tc>
          <w:tcPr>
            <w:tcW w:w="2278" w:type="dxa"/>
          </w:tcPr>
          <w:p w14:paraId="67D6E494" w14:textId="24DAB1F5" w:rsidR="00651DBF" w:rsidRDefault="00976AE2" w:rsidP="00012EA2">
            <w:r>
              <w:t>EXEPCTED RESULTS</w:t>
            </w:r>
          </w:p>
        </w:tc>
        <w:tc>
          <w:tcPr>
            <w:tcW w:w="1527" w:type="dxa"/>
          </w:tcPr>
          <w:p w14:paraId="0561F1CF" w14:textId="74E9C9FC" w:rsidR="005912F0" w:rsidRDefault="00976AE2" w:rsidP="00012EA2">
            <w:r>
              <w:t>COMMENTS</w:t>
            </w:r>
          </w:p>
        </w:tc>
      </w:tr>
      <w:tr w:rsidR="00012EA2" w14:paraId="5C1DB33B" w14:textId="77777777" w:rsidTr="00A90BCA">
        <w:trPr>
          <w:cantSplit/>
          <w:trHeight w:val="35"/>
        </w:trPr>
        <w:tc>
          <w:tcPr>
            <w:tcW w:w="683" w:type="dxa"/>
          </w:tcPr>
          <w:p w14:paraId="538577BA" w14:textId="72AA4A47" w:rsidR="00012EA2" w:rsidRDefault="00012EA2" w:rsidP="00AD58BD">
            <w:r>
              <w:t>1.</w:t>
            </w:r>
          </w:p>
        </w:tc>
        <w:tc>
          <w:tcPr>
            <w:tcW w:w="2307" w:type="dxa"/>
          </w:tcPr>
          <w:p w14:paraId="424F07E4" w14:textId="158F1C5A" w:rsidR="00012EA2" w:rsidRDefault="00012EA2" w:rsidP="00AD58BD">
            <w:r>
              <w:t>Choose, File -&gt; Open and select TEST_DB.</w:t>
            </w:r>
          </w:p>
        </w:tc>
        <w:tc>
          <w:tcPr>
            <w:tcW w:w="2238" w:type="dxa"/>
            <w:gridSpan w:val="2"/>
          </w:tcPr>
          <w:p w14:paraId="127419C5" w14:textId="77777777" w:rsidR="00012EA2" w:rsidRDefault="00012EA2" w:rsidP="00012EA2">
            <w:r>
              <w:t>To populate the database edit window.</w:t>
            </w:r>
          </w:p>
          <w:p w14:paraId="6CEE9030" w14:textId="77777777" w:rsidR="00012EA2" w:rsidRDefault="00012EA2" w:rsidP="00AD58BD"/>
        </w:tc>
        <w:tc>
          <w:tcPr>
            <w:tcW w:w="2278" w:type="dxa"/>
          </w:tcPr>
          <w:p w14:paraId="171E83E4" w14:textId="6F952A60" w:rsidR="00012EA2" w:rsidRDefault="002264FA" w:rsidP="00AD58BD">
            <w:r>
              <w:t>The database edit window is populated with BIG_TABLE, CONSTRAINT_TABLE, and TYPE_TABLE.</w:t>
            </w:r>
          </w:p>
        </w:tc>
        <w:tc>
          <w:tcPr>
            <w:tcW w:w="1527" w:type="dxa"/>
          </w:tcPr>
          <w:p w14:paraId="08B67E73" w14:textId="77777777" w:rsidR="00012EA2" w:rsidRDefault="00012EA2" w:rsidP="00AD58BD"/>
        </w:tc>
      </w:tr>
      <w:tr w:rsidR="00012EA2" w14:paraId="25C523F6" w14:textId="77777777" w:rsidTr="00A90BCA">
        <w:trPr>
          <w:cantSplit/>
          <w:trHeight w:val="35"/>
        </w:trPr>
        <w:tc>
          <w:tcPr>
            <w:tcW w:w="683" w:type="dxa"/>
          </w:tcPr>
          <w:p w14:paraId="4A906027" w14:textId="66C80DA1" w:rsidR="00012EA2" w:rsidRDefault="00012EA2" w:rsidP="00AD58BD">
            <w:r>
              <w:t>2.</w:t>
            </w:r>
          </w:p>
        </w:tc>
        <w:tc>
          <w:tcPr>
            <w:tcW w:w="2307" w:type="dxa"/>
          </w:tcPr>
          <w:p w14:paraId="1FC5983A" w14:textId="34DC661F" w:rsidR="00012EA2" w:rsidRDefault="00012EA2" w:rsidP="00AD58BD">
            <w:r>
              <w:t>Double click CONSTRAINT_TABLE</w:t>
            </w:r>
          </w:p>
        </w:tc>
        <w:tc>
          <w:tcPr>
            <w:tcW w:w="2238" w:type="dxa"/>
            <w:gridSpan w:val="2"/>
          </w:tcPr>
          <w:p w14:paraId="1AC68318" w14:textId="77777777" w:rsidR="00012EA2" w:rsidRDefault="00012EA2" w:rsidP="00012EA2">
            <w:r>
              <w:t>To open CONSTRAINT_TABLE table edit window.</w:t>
            </w:r>
          </w:p>
          <w:p w14:paraId="7A6DBDA9" w14:textId="77777777" w:rsidR="00012EA2" w:rsidRDefault="00012EA2" w:rsidP="00AD58BD"/>
        </w:tc>
        <w:tc>
          <w:tcPr>
            <w:tcW w:w="2278" w:type="dxa"/>
          </w:tcPr>
          <w:p w14:paraId="5F11FF5E" w14:textId="5A8E2BC3" w:rsidR="00012EA2" w:rsidRDefault="002264FA" w:rsidP="00AD58BD">
            <w:r>
              <w:t>CONSTRAINT_TABLE table edit window is shown.</w:t>
            </w:r>
          </w:p>
        </w:tc>
        <w:tc>
          <w:tcPr>
            <w:tcW w:w="1527" w:type="dxa"/>
          </w:tcPr>
          <w:p w14:paraId="507EA678" w14:textId="77777777" w:rsidR="00012EA2" w:rsidRDefault="00012EA2" w:rsidP="00AD58BD"/>
        </w:tc>
      </w:tr>
      <w:tr w:rsidR="00012EA2" w14:paraId="1E827EE6" w14:textId="77777777" w:rsidTr="00A90BCA">
        <w:trPr>
          <w:cantSplit/>
          <w:trHeight w:val="35"/>
        </w:trPr>
        <w:tc>
          <w:tcPr>
            <w:tcW w:w="683" w:type="dxa"/>
          </w:tcPr>
          <w:p w14:paraId="4319EF2B" w14:textId="0F93E98F" w:rsidR="00012EA2" w:rsidRDefault="00012EA2" w:rsidP="00AD58BD">
            <w:r>
              <w:t>3.</w:t>
            </w:r>
          </w:p>
        </w:tc>
        <w:tc>
          <w:tcPr>
            <w:tcW w:w="2307" w:type="dxa"/>
          </w:tcPr>
          <w:p w14:paraId="54F927FA" w14:textId="21080691" w:rsidR="00012EA2" w:rsidRDefault="00012EA2" w:rsidP="00AD58BD">
            <w:r>
              <w:t>Click Edit-&gt;Search</w:t>
            </w:r>
          </w:p>
        </w:tc>
        <w:tc>
          <w:tcPr>
            <w:tcW w:w="2238" w:type="dxa"/>
            <w:gridSpan w:val="2"/>
          </w:tcPr>
          <w:p w14:paraId="757F761D" w14:textId="219454F9" w:rsidR="00012EA2" w:rsidRDefault="00012EA2" w:rsidP="00AD58BD">
            <w:r>
              <w:t>To open the edit search window</w:t>
            </w:r>
          </w:p>
        </w:tc>
        <w:tc>
          <w:tcPr>
            <w:tcW w:w="2278" w:type="dxa"/>
          </w:tcPr>
          <w:p w14:paraId="35E31DA3" w14:textId="5E15BD45" w:rsidR="00012EA2" w:rsidRDefault="00A90BCA" w:rsidP="00AD58BD">
            <w:r>
              <w:t>The search window is shown.</w:t>
            </w:r>
          </w:p>
        </w:tc>
        <w:tc>
          <w:tcPr>
            <w:tcW w:w="1527" w:type="dxa"/>
          </w:tcPr>
          <w:p w14:paraId="64F4CDA7" w14:textId="77777777" w:rsidR="00012EA2" w:rsidRDefault="00012EA2" w:rsidP="00AD58BD"/>
        </w:tc>
      </w:tr>
      <w:tr w:rsidR="00012EA2" w14:paraId="1F884768" w14:textId="77777777" w:rsidTr="00A90BCA">
        <w:trPr>
          <w:cantSplit/>
          <w:trHeight w:val="35"/>
        </w:trPr>
        <w:tc>
          <w:tcPr>
            <w:tcW w:w="683" w:type="dxa"/>
          </w:tcPr>
          <w:p w14:paraId="7AEC58BA" w14:textId="61D53FCA" w:rsidR="00012EA2" w:rsidRDefault="00012EA2" w:rsidP="00AD58BD">
            <w:r>
              <w:t>6.</w:t>
            </w:r>
          </w:p>
        </w:tc>
        <w:tc>
          <w:tcPr>
            <w:tcW w:w="2307" w:type="dxa"/>
          </w:tcPr>
          <w:p w14:paraId="5814C8B6" w14:textId="220E9213" w:rsidR="00012EA2" w:rsidRDefault="00A90BCA" w:rsidP="00AD58BD">
            <w:r>
              <w:t>Enter “</w:t>
            </w:r>
            <w:r w:rsidR="00012EA2">
              <w:t>UNINHIBITED</w:t>
            </w:r>
            <w:r>
              <w:t>” into the search box</w:t>
            </w:r>
            <w:r w:rsidR="00012EA2">
              <w:t xml:space="preserve"> and click Find</w:t>
            </w:r>
          </w:p>
        </w:tc>
        <w:tc>
          <w:tcPr>
            <w:tcW w:w="2238" w:type="dxa"/>
            <w:gridSpan w:val="2"/>
          </w:tcPr>
          <w:p w14:paraId="70ED2E53" w14:textId="3BDE86A6" w:rsidR="00012EA2" w:rsidRDefault="00012EA2" w:rsidP="00012EA2">
            <w:r>
              <w:t xml:space="preserve">To </w:t>
            </w:r>
            <w:r w:rsidR="00A90BCA">
              <w:t>search for UNINHIBITED</w:t>
            </w:r>
          </w:p>
          <w:p w14:paraId="3064DE23" w14:textId="77777777" w:rsidR="00012EA2" w:rsidRDefault="00012EA2" w:rsidP="00AD58BD"/>
        </w:tc>
        <w:tc>
          <w:tcPr>
            <w:tcW w:w="2278" w:type="dxa"/>
          </w:tcPr>
          <w:p w14:paraId="28AAAD66" w14:textId="57A16C23" w:rsidR="00012EA2" w:rsidRDefault="00012EA2" w:rsidP="00AD58BD">
            <w:r>
              <w:t>Found at (0,2) should appear in the bottom of the search window.</w:t>
            </w:r>
          </w:p>
        </w:tc>
        <w:tc>
          <w:tcPr>
            <w:tcW w:w="1527" w:type="dxa"/>
          </w:tcPr>
          <w:p w14:paraId="36CADCE0" w14:textId="77777777" w:rsidR="00012EA2" w:rsidRDefault="00012EA2" w:rsidP="00AD58BD"/>
        </w:tc>
      </w:tr>
      <w:tr w:rsidR="00012EA2" w14:paraId="28818EE1" w14:textId="77777777" w:rsidTr="00A90BCA">
        <w:trPr>
          <w:cantSplit/>
          <w:trHeight w:val="35"/>
        </w:trPr>
        <w:tc>
          <w:tcPr>
            <w:tcW w:w="683" w:type="dxa"/>
          </w:tcPr>
          <w:p w14:paraId="3A30A83D" w14:textId="22F4833E" w:rsidR="00012EA2" w:rsidRDefault="00012EA2" w:rsidP="00AD58BD">
            <w:r>
              <w:t>7.</w:t>
            </w:r>
          </w:p>
        </w:tc>
        <w:tc>
          <w:tcPr>
            <w:tcW w:w="2307" w:type="dxa"/>
          </w:tcPr>
          <w:p w14:paraId="7396F2F2" w14:textId="199380FB" w:rsidR="00012EA2" w:rsidRDefault="00012EA2" w:rsidP="00012EA2">
            <w:r>
              <w:t xml:space="preserve">Enter </w:t>
            </w:r>
            <w:r w:rsidR="00A90BCA">
              <w:t>“</w:t>
            </w:r>
            <w:r>
              <w:t>DISABLE</w:t>
            </w:r>
            <w:r w:rsidR="00A90BCA">
              <w:t>”</w:t>
            </w:r>
            <w:r>
              <w:t xml:space="preserve"> in the Replace box and click </w:t>
            </w:r>
            <w:r w:rsidR="00A90BCA">
              <w:t>R</w:t>
            </w:r>
            <w:r>
              <w:t>eplaceAll</w:t>
            </w:r>
          </w:p>
          <w:p w14:paraId="77B31069" w14:textId="77777777" w:rsidR="00012EA2" w:rsidRDefault="00012EA2" w:rsidP="00AD58BD"/>
        </w:tc>
        <w:tc>
          <w:tcPr>
            <w:tcW w:w="2238" w:type="dxa"/>
            <w:gridSpan w:val="2"/>
          </w:tcPr>
          <w:p w14:paraId="2B898DB2" w14:textId="77777777" w:rsidR="00012EA2" w:rsidRDefault="00012EA2" w:rsidP="00AD58BD"/>
        </w:tc>
        <w:tc>
          <w:tcPr>
            <w:tcW w:w="2278" w:type="dxa"/>
          </w:tcPr>
          <w:p w14:paraId="570DC1C0" w14:textId="5460E915" w:rsidR="00012EA2" w:rsidRDefault="00012EA2" w:rsidP="00AD58BD">
            <w:commentRangeStart w:id="80"/>
            <w:commentRangeStart w:id="81"/>
            <w:r>
              <w:t>Section (0,2) and (1,2) should now say DISABLE</w:t>
            </w:r>
            <w:commentRangeEnd w:id="80"/>
            <w:r w:rsidR="00936D85">
              <w:rPr>
                <w:rStyle w:val="CommentReference"/>
              </w:rPr>
              <w:commentReference w:id="80"/>
            </w:r>
            <w:commentRangeEnd w:id="81"/>
            <w:r w:rsidR="00111609">
              <w:rPr>
                <w:rStyle w:val="CommentReference"/>
              </w:rPr>
              <w:commentReference w:id="81"/>
            </w:r>
          </w:p>
        </w:tc>
        <w:tc>
          <w:tcPr>
            <w:tcW w:w="1527" w:type="dxa"/>
          </w:tcPr>
          <w:p w14:paraId="45CEC5A8" w14:textId="77777777" w:rsidR="00012EA2" w:rsidRDefault="00012EA2" w:rsidP="00AD58BD"/>
        </w:tc>
      </w:tr>
      <w:tr w:rsidR="00976AE2" w14:paraId="4B439DA4" w14:textId="77777777" w:rsidTr="00AD58BD">
        <w:trPr>
          <w:trHeight w:val="841"/>
        </w:trPr>
        <w:tc>
          <w:tcPr>
            <w:tcW w:w="9033" w:type="dxa"/>
            <w:gridSpan w:val="6"/>
            <w:tcBorders>
              <w:bottom w:val="single" w:sz="4" w:space="0" w:color="auto"/>
            </w:tcBorders>
          </w:tcPr>
          <w:p w14:paraId="4E0C5C74" w14:textId="77777777" w:rsidR="00976AE2" w:rsidRDefault="00976AE2" w:rsidP="00AD58BD">
            <w:r>
              <w:t>Concluding Remarks:</w:t>
            </w:r>
          </w:p>
        </w:tc>
      </w:tr>
      <w:tr w:rsidR="00976AE2" w14:paraId="3D553691" w14:textId="77777777" w:rsidTr="00A90BCA">
        <w:trPr>
          <w:trHeight w:val="599"/>
        </w:trPr>
        <w:tc>
          <w:tcPr>
            <w:tcW w:w="4599" w:type="dxa"/>
            <w:gridSpan w:val="3"/>
          </w:tcPr>
          <w:p w14:paraId="7C036BB3" w14:textId="77777777" w:rsidR="00976AE2" w:rsidRDefault="00976AE2" w:rsidP="00AD58BD">
            <w:r>
              <w:t xml:space="preserve">Testing Team: </w:t>
            </w:r>
          </w:p>
          <w:p w14:paraId="029EBD58" w14:textId="77777777" w:rsidR="00CF29EC" w:rsidRDefault="00CF29EC" w:rsidP="00CF29EC"/>
          <w:p w14:paraId="2A47AB0A" w14:textId="1ED296A3" w:rsidR="00976AE2" w:rsidRDefault="00CF29EC" w:rsidP="00CF29EC">
            <w:r>
              <w:t>TBD</w:t>
            </w:r>
          </w:p>
        </w:tc>
        <w:tc>
          <w:tcPr>
            <w:tcW w:w="4434" w:type="dxa"/>
            <w:gridSpan w:val="3"/>
          </w:tcPr>
          <w:p w14:paraId="1A795F99" w14:textId="77777777" w:rsidR="00976AE2" w:rsidRDefault="00976AE2" w:rsidP="00AD58BD">
            <w:r>
              <w:t>Date Completed:</w:t>
            </w:r>
          </w:p>
        </w:tc>
      </w:tr>
    </w:tbl>
    <w:p w14:paraId="40C009A0" w14:textId="77777777" w:rsidR="00976AE2" w:rsidRDefault="00976AE2" w:rsidP="00874CDE"/>
    <w:p w14:paraId="787DB6C3" w14:textId="41BF768E" w:rsidR="00D87FDB" w:rsidRDefault="00D87FDB">
      <w:pPr>
        <w:overflowPunct/>
        <w:autoSpaceDE/>
        <w:autoSpaceDN/>
        <w:adjustRightInd/>
        <w:textAlignment w:val="auto"/>
      </w:pPr>
      <w:r>
        <w:br w:type="page"/>
      </w:r>
    </w:p>
    <w:p w14:paraId="48EAB1AD" w14:textId="77777777" w:rsidR="00013402" w:rsidRPr="000E6735" w:rsidRDefault="00013402" w:rsidP="00013402">
      <w:pPr>
        <w:pStyle w:val="Heading1"/>
      </w:pPr>
      <w:bookmarkStart w:id="82" w:name="_Toc37975685"/>
      <w:bookmarkEnd w:id="68"/>
      <w:bookmarkEnd w:id="69"/>
      <w:r w:rsidRPr="000E6735">
        <w:lastRenderedPageBreak/>
        <w:t>Test Schedule</w:t>
      </w:r>
      <w:bookmarkEnd w:id="82"/>
    </w:p>
    <w:p w14:paraId="4B964F80" w14:textId="77777777" w:rsidR="004706B7" w:rsidRDefault="004706B7" w:rsidP="00013402"/>
    <w:p w14:paraId="056ADA2B" w14:textId="005CC1CA" w:rsidR="00E47986" w:rsidRDefault="00E25158" w:rsidP="00E47986">
      <w:r>
        <w:t xml:space="preserve">A test schedule is not applicable since this test plan is meant for only creating/reviewing. The assignment states reviewers cannot modify the content of this test plan and can only comment on it. The test outcomes will not be recorded on this document and the reviewers may or may not </w:t>
      </w:r>
      <w:r w:rsidR="00E95A56">
        <w:t xml:space="preserve">run the </w:t>
      </w:r>
      <w:r>
        <w:t>test</w:t>
      </w:r>
      <w:r w:rsidR="00E95A56">
        <w:t>s</w:t>
      </w:r>
      <w:r>
        <w:t xml:space="preserve"> on their own schedule.</w:t>
      </w:r>
      <w:r w:rsidR="000E6735">
        <w:t xml:space="preserve"> The test plan itself is to be completely reviewed and revised by </w:t>
      </w:r>
      <w:commentRangeStart w:id="83"/>
      <w:commentRangeStart w:id="84"/>
      <w:r w:rsidR="000E6735">
        <w:t>April 21</w:t>
      </w:r>
      <w:r w:rsidR="000E6735" w:rsidRPr="000E6735">
        <w:rPr>
          <w:vertAlign w:val="superscript"/>
        </w:rPr>
        <w:t>st</w:t>
      </w:r>
      <w:commentRangeEnd w:id="83"/>
      <w:r w:rsidR="00C16AB5">
        <w:rPr>
          <w:rStyle w:val="CommentReference"/>
        </w:rPr>
        <w:commentReference w:id="83"/>
      </w:r>
      <w:commentRangeEnd w:id="84"/>
      <w:r w:rsidR="00873084">
        <w:rPr>
          <w:rStyle w:val="CommentReference"/>
        </w:rPr>
        <w:commentReference w:id="84"/>
      </w:r>
      <w:r w:rsidR="000E6735">
        <w:t>.</w:t>
      </w:r>
    </w:p>
    <w:p w14:paraId="6F406781" w14:textId="77777777" w:rsidR="00E47986" w:rsidRDefault="00E47986" w:rsidP="00E47986"/>
    <w:p w14:paraId="14CFAF6F" w14:textId="77777777" w:rsidR="004706B7" w:rsidRDefault="004706B7" w:rsidP="00013402"/>
    <w:p w14:paraId="7E89FAA1" w14:textId="77777777" w:rsidR="004706B7" w:rsidRDefault="004706B7" w:rsidP="004706B7">
      <w:pPr>
        <w:pStyle w:val="Heading1"/>
      </w:pPr>
      <w:bookmarkStart w:id="85" w:name="_Toc37975686"/>
      <w:r>
        <w:lastRenderedPageBreak/>
        <w:t>Other Sections</w:t>
      </w:r>
      <w:bookmarkEnd w:id="85"/>
    </w:p>
    <w:p w14:paraId="224C6D16" w14:textId="28CED560" w:rsidR="008403C9" w:rsidRDefault="008403C9" w:rsidP="008403C9">
      <w:pPr>
        <w:pStyle w:val="Heading2"/>
      </w:pPr>
      <w:bookmarkStart w:id="86" w:name="_Toc37975687"/>
      <w:r>
        <w:t>Software Requirements</w:t>
      </w:r>
      <w:bookmarkEnd w:id="86"/>
    </w:p>
    <w:p w14:paraId="21DC8570" w14:textId="1845F0DA" w:rsidR="008403C9" w:rsidRDefault="008403C9" w:rsidP="008403C9"/>
    <w:p w14:paraId="4E359EB5" w14:textId="296A0C3A" w:rsidR="008A5D2C" w:rsidRPr="008403C9" w:rsidRDefault="008A5D2C" w:rsidP="008403C9">
      <w:r>
        <w:t xml:space="preserve">The software required for testing is included in the Github Group 2 Team 9 repository found at </w:t>
      </w:r>
      <w:hyperlink r:id="rId22" w:history="1">
        <w:r w:rsidRPr="007A548B">
          <w:rPr>
            <w:rStyle w:val="Hyperlink"/>
          </w:rPr>
          <w:t>https://github.com/CS5387/testplangroup2-team_9</w:t>
        </w:r>
      </w:hyperlink>
      <w:r>
        <w:t>. A description of the software can be found in DbEditTestPlanAssign.docx, Spec.docx, and TestPlanAssign040120.pptx.</w:t>
      </w:r>
    </w:p>
    <w:p w14:paraId="3F34F5A9" w14:textId="77777777" w:rsidR="004706B7" w:rsidRPr="004706B7" w:rsidRDefault="004706B7" w:rsidP="004706B7"/>
    <w:p w14:paraId="6DC120E5" w14:textId="77777777" w:rsidR="007A4335" w:rsidRPr="00183D21" w:rsidRDefault="007A4335" w:rsidP="007A4335">
      <w:pPr>
        <w:pStyle w:val="Heading1"/>
      </w:pPr>
      <w:bookmarkStart w:id="87" w:name="_Toc227033596"/>
      <w:bookmarkStart w:id="88" w:name="_Toc37975688"/>
      <w:r w:rsidRPr="00183D21">
        <w:lastRenderedPageBreak/>
        <w:t>Appendix</w:t>
      </w:r>
      <w:bookmarkEnd w:id="87"/>
      <w:bookmarkEnd w:id="88"/>
    </w:p>
    <w:p w14:paraId="658BC90A" w14:textId="07BB01EF" w:rsidR="00040947" w:rsidRDefault="00040947" w:rsidP="007A4335"/>
    <w:p w14:paraId="2C45F53B" w14:textId="5DA68DE9" w:rsidR="00482962" w:rsidRDefault="00482962" w:rsidP="007A4335">
      <w:r>
        <w:t>This section contains images to help navigate the database editing tool.</w:t>
      </w:r>
    </w:p>
    <w:p w14:paraId="6B8D88F9" w14:textId="2C4458C4" w:rsidR="00482962" w:rsidRDefault="00482962" w:rsidP="00482962">
      <w:pPr>
        <w:pStyle w:val="Heading2"/>
      </w:pPr>
      <w:bookmarkStart w:id="89" w:name="_Toc37975689"/>
      <w:r>
        <w:t>Opening Database</w:t>
      </w:r>
      <w:r w:rsidR="00520BF0">
        <w:t xml:space="preserve"> Files</w:t>
      </w:r>
      <w:r w:rsidR="00727738">
        <w:t xml:space="preserve"> with File</w:t>
      </w:r>
      <w:r w:rsidR="00BE2C58">
        <w:t xml:space="preserve"> </w:t>
      </w:r>
      <w:r w:rsidR="00727738">
        <w:t>-&gt;</w:t>
      </w:r>
      <w:r w:rsidR="00BE2C58">
        <w:t xml:space="preserve"> </w:t>
      </w:r>
      <w:r w:rsidR="00727738">
        <w:t>O</w:t>
      </w:r>
      <w:r w:rsidR="00F7627B">
        <w:t>pen</w:t>
      </w:r>
      <w:bookmarkEnd w:id="89"/>
    </w:p>
    <w:p w14:paraId="5CAF1F72" w14:textId="11392B48" w:rsidR="00482962" w:rsidRPr="00482962" w:rsidRDefault="00482962" w:rsidP="00482962">
      <w:r>
        <w:rPr>
          <w:noProof/>
        </w:rPr>
        <w:drawing>
          <wp:inline distT="0" distB="0" distL="0" distR="0" wp14:anchorId="593E344F" wp14:editId="495B696B">
            <wp:extent cx="4508389" cy="1596471"/>
            <wp:effectExtent l="0" t="0" r="698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8439" cy="1600030"/>
                    </a:xfrm>
                    <a:prstGeom prst="rect">
                      <a:avLst/>
                    </a:prstGeom>
                  </pic:spPr>
                </pic:pic>
              </a:graphicData>
            </a:graphic>
          </wp:inline>
        </w:drawing>
      </w:r>
    </w:p>
    <w:p w14:paraId="77158997" w14:textId="6F13F43C" w:rsidR="00040947" w:rsidRDefault="00482962" w:rsidP="00482962">
      <w:pPr>
        <w:pStyle w:val="Heading2"/>
      </w:pPr>
      <w:bookmarkStart w:id="90" w:name="_Toc37975690"/>
      <w:r>
        <w:t>Database Edit and Table Edit Windows</w:t>
      </w:r>
      <w:bookmarkEnd w:id="90"/>
    </w:p>
    <w:p w14:paraId="53F9BD5E" w14:textId="309B6084" w:rsidR="00482962" w:rsidRDefault="00482962" w:rsidP="00482962">
      <w:r>
        <w:rPr>
          <w:noProof/>
        </w:rPr>
        <w:drawing>
          <wp:inline distT="0" distB="0" distL="0" distR="0" wp14:anchorId="26430EA3" wp14:editId="471EFAC8">
            <wp:extent cx="5080883" cy="212042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5954" cy="2122538"/>
                    </a:xfrm>
                    <a:prstGeom prst="rect">
                      <a:avLst/>
                    </a:prstGeom>
                  </pic:spPr>
                </pic:pic>
              </a:graphicData>
            </a:graphic>
          </wp:inline>
        </w:drawing>
      </w:r>
    </w:p>
    <w:p w14:paraId="53D28131" w14:textId="71CD8400" w:rsidR="00482962" w:rsidRDefault="00482962" w:rsidP="00482962">
      <w:pPr>
        <w:pStyle w:val="Heading2"/>
      </w:pPr>
      <w:bookmarkStart w:id="91" w:name="_Toc37975691"/>
      <w:r>
        <w:t>Filter Search</w:t>
      </w:r>
      <w:bookmarkEnd w:id="91"/>
    </w:p>
    <w:p w14:paraId="0507D9B3" w14:textId="29C3C790" w:rsidR="00482962" w:rsidRDefault="00482962" w:rsidP="007A4335">
      <w:r>
        <w:rPr>
          <w:noProof/>
        </w:rPr>
        <w:drawing>
          <wp:inline distT="0" distB="0" distL="0" distR="0" wp14:anchorId="21BC160B" wp14:editId="70049981">
            <wp:extent cx="5715000" cy="19989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1998980"/>
                    </a:xfrm>
                    <a:prstGeom prst="rect">
                      <a:avLst/>
                    </a:prstGeom>
                  </pic:spPr>
                </pic:pic>
              </a:graphicData>
            </a:graphic>
          </wp:inline>
        </w:drawing>
      </w:r>
    </w:p>
    <w:p w14:paraId="7C8D2C38" w14:textId="4EE66A49" w:rsidR="00482962" w:rsidRDefault="00482962" w:rsidP="007A4335"/>
    <w:p w14:paraId="78885BCA" w14:textId="5CE79FFB" w:rsidR="00482962" w:rsidRDefault="00482962" w:rsidP="00482962">
      <w:pPr>
        <w:pStyle w:val="Heading2"/>
      </w:pPr>
      <w:bookmarkStart w:id="92" w:name="_Toc37975692"/>
      <w:r>
        <w:lastRenderedPageBreak/>
        <w:t>Filter Types</w:t>
      </w:r>
      <w:bookmarkEnd w:id="92"/>
    </w:p>
    <w:p w14:paraId="3CF14D5B" w14:textId="26A14C43" w:rsidR="00482962" w:rsidRPr="00482962" w:rsidRDefault="00482962" w:rsidP="00482962">
      <w:r>
        <w:rPr>
          <w:noProof/>
        </w:rPr>
        <w:drawing>
          <wp:inline distT="0" distB="0" distL="0" distR="0" wp14:anchorId="14F77CE3" wp14:editId="4B09FE28">
            <wp:extent cx="4488511" cy="2012848"/>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3600" cy="2019615"/>
                    </a:xfrm>
                    <a:prstGeom prst="rect">
                      <a:avLst/>
                    </a:prstGeom>
                  </pic:spPr>
                </pic:pic>
              </a:graphicData>
            </a:graphic>
          </wp:inline>
        </w:drawing>
      </w:r>
    </w:p>
    <w:p w14:paraId="1A85A296" w14:textId="13BB232C" w:rsidR="00482962" w:rsidRDefault="00482962" w:rsidP="007A4335"/>
    <w:p w14:paraId="6A56D0BB" w14:textId="1F9272D9" w:rsidR="00E554C7" w:rsidRDefault="00E554C7" w:rsidP="007A4335"/>
    <w:p w14:paraId="504CAB4C" w14:textId="1C917F47" w:rsidR="00E554C7" w:rsidRDefault="00707D0D" w:rsidP="00707D0D">
      <w:pPr>
        <w:pStyle w:val="Heading2"/>
      </w:pPr>
      <w:bookmarkStart w:id="93" w:name="_Filter_Help_Screen"/>
      <w:bookmarkStart w:id="94" w:name="_Toc37975693"/>
      <w:bookmarkEnd w:id="93"/>
      <w:r>
        <w:t>Filter Help Screen Logic Example</w:t>
      </w:r>
      <w:bookmarkEnd w:id="94"/>
    </w:p>
    <w:p w14:paraId="3A55D2FC" w14:textId="0471483A" w:rsidR="00707D0D" w:rsidRDefault="00707D0D" w:rsidP="007A4335">
      <w:r>
        <w:rPr>
          <w:noProof/>
        </w:rPr>
        <w:drawing>
          <wp:inline distT="0" distB="0" distL="0" distR="0" wp14:anchorId="098E749A" wp14:editId="378891B7">
            <wp:extent cx="4488180" cy="1509026"/>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8700" cy="1515925"/>
                    </a:xfrm>
                    <a:prstGeom prst="rect">
                      <a:avLst/>
                    </a:prstGeom>
                  </pic:spPr>
                </pic:pic>
              </a:graphicData>
            </a:graphic>
          </wp:inline>
        </w:drawing>
      </w:r>
    </w:p>
    <w:p w14:paraId="08EC82BC" w14:textId="74601978" w:rsidR="002954EE" w:rsidRDefault="002954EE" w:rsidP="007A4335"/>
    <w:p w14:paraId="25BE131F" w14:textId="77777777" w:rsidR="002954EE" w:rsidRDefault="002954EE" w:rsidP="007A4335"/>
    <w:p w14:paraId="4AC6F2C8" w14:textId="4D5CB779" w:rsidR="00E554C7" w:rsidRDefault="00E554C7" w:rsidP="007A4335"/>
    <w:p w14:paraId="78F78E78" w14:textId="4C2198EA" w:rsidR="00E554C7" w:rsidRDefault="00E554C7" w:rsidP="007A4335"/>
    <w:p w14:paraId="3FF424A5" w14:textId="77777777" w:rsidR="00E554C7" w:rsidRDefault="00E554C7" w:rsidP="007A4335"/>
    <w:p w14:paraId="4B2ACF0E" w14:textId="0A87A8FF" w:rsidR="00056596" w:rsidRDefault="00056596" w:rsidP="007A4335"/>
    <w:p w14:paraId="116AE60D" w14:textId="4D084907" w:rsidR="00B843E6" w:rsidRDefault="00B843E6" w:rsidP="007A4335"/>
    <w:p w14:paraId="51E6763F" w14:textId="11532D86" w:rsidR="00B843E6" w:rsidRDefault="00B843E6" w:rsidP="007A4335"/>
    <w:p w14:paraId="3F0630F7" w14:textId="6B9151EA" w:rsidR="00B843E6" w:rsidRDefault="00B843E6" w:rsidP="007A4335"/>
    <w:p w14:paraId="41006436" w14:textId="47113C2A" w:rsidR="00B843E6" w:rsidRDefault="00B843E6" w:rsidP="007A4335"/>
    <w:p w14:paraId="7B3DFB35" w14:textId="77777777" w:rsidR="00B843E6" w:rsidRDefault="00B843E6" w:rsidP="007A4335"/>
    <w:p w14:paraId="35B800C4" w14:textId="77777777" w:rsidR="00056596" w:rsidRDefault="00056596" w:rsidP="007A4335"/>
    <w:p w14:paraId="5C0B752E" w14:textId="3E9B501C" w:rsidR="00040947" w:rsidRDefault="00040947" w:rsidP="007A4335"/>
    <w:p w14:paraId="675D1950" w14:textId="79A0F56A" w:rsidR="00040947" w:rsidRPr="000F1AE9" w:rsidRDefault="00040947" w:rsidP="00040947">
      <w:pPr>
        <w:jc w:val="center"/>
        <w:rPr>
          <w:b/>
          <w:bCs/>
        </w:rPr>
      </w:pPr>
      <w:r w:rsidRPr="000F1AE9">
        <w:rPr>
          <w:b/>
          <w:bCs/>
        </w:rPr>
        <w:t>$</w:t>
      </w:r>
    </w:p>
    <w:sectPr w:rsidR="00040947" w:rsidRPr="000F1AE9">
      <w:type w:val="continuous"/>
      <w:pgSz w:w="12240" w:h="15840" w:code="1"/>
      <w:pgMar w:top="1440" w:right="144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0" w:author="Ricardo Pena" w:date="2020-04-20T23:52:00Z" w:initials="RP">
    <w:p w14:paraId="3DEF1389" w14:textId="77777777" w:rsidR="001E5C21" w:rsidRDefault="001E5C21">
      <w:pPr>
        <w:pStyle w:val="CommentText"/>
      </w:pPr>
      <w:r>
        <w:rPr>
          <w:rStyle w:val="CommentReference"/>
        </w:rPr>
        <w:annotationRef/>
      </w:r>
      <w:r>
        <w:t>This is more for another revision or other technical reports, but in this part you should give an overview of the changes you made to the document and your reasoning for it, especially if it’s a significant change. This is applicable to most technical reports in the industry.</w:t>
      </w:r>
    </w:p>
    <w:p w14:paraId="5E1481B2" w14:textId="77777777" w:rsidR="001E5C21" w:rsidRDefault="001E5C21">
      <w:pPr>
        <w:pStyle w:val="CommentText"/>
      </w:pPr>
      <w:r>
        <w:t>If you were to give a pdf version, which is usually the released version of a document, to someone this is the only way for them to know what has changed from one version to the next, without having to compare them line by line.</w:t>
      </w:r>
    </w:p>
    <w:p w14:paraId="50130B1E" w14:textId="5B3A5F10" w:rsidR="001E5C21" w:rsidRDefault="001E5C21">
      <w:pPr>
        <w:pStyle w:val="CommentText"/>
      </w:pPr>
      <w:r>
        <w:t>Keep this in mind for future revisions or for other documents you write.</w:t>
      </w:r>
    </w:p>
  </w:comment>
  <w:comment w:id="21" w:author="Aaron ." w:date="2020-04-23T00:47:00Z" w:initials="A.">
    <w:p w14:paraId="2BBFA122" w14:textId="57964FE0" w:rsidR="001E5C21" w:rsidRDefault="001E5C21">
      <w:pPr>
        <w:pStyle w:val="CommentText"/>
      </w:pPr>
      <w:r>
        <w:rPr>
          <w:rStyle w:val="CommentReference"/>
        </w:rPr>
        <w:annotationRef/>
      </w:r>
      <w:r>
        <w:t>Thanks. Completed.</w:t>
      </w:r>
    </w:p>
  </w:comment>
  <w:comment w:id="24" w:author="Alvarado Bianca" w:date="2020-04-22T01:59:00Z" w:initials="AB">
    <w:p w14:paraId="05D603E9" w14:textId="77777777" w:rsidR="001E5C21" w:rsidRDefault="001E5C21" w:rsidP="001C3B64">
      <w:pPr>
        <w:pStyle w:val="CommentText"/>
      </w:pPr>
      <w:r>
        <w:rPr>
          <w:rStyle w:val="CommentReference"/>
        </w:rPr>
        <w:annotationRef/>
      </w:r>
      <w:r>
        <w:t>Please indicate which kind of test plan this is.</w:t>
      </w:r>
    </w:p>
    <w:p w14:paraId="7E60BBA3" w14:textId="77777777" w:rsidR="001E5C21" w:rsidRDefault="001E5C21" w:rsidP="001C3B64">
      <w:pPr>
        <w:pStyle w:val="CommentText"/>
      </w:pPr>
    </w:p>
    <w:p w14:paraId="600B4CAE" w14:textId="77777777" w:rsidR="001E5C21" w:rsidRDefault="001E5C21" w:rsidP="001C3B64">
      <w:pPr>
        <w:pStyle w:val="CommentText"/>
      </w:pPr>
      <w:r>
        <w:t>There are generally four different types of test plans: project test plan that describes the overall strategy for testing; the system test plan that describes the system from the customer’s point of view; integration test plan that describes integration of units and subsystems; unit test plan that describes modules or classes.</w:t>
      </w:r>
    </w:p>
    <w:p w14:paraId="67585C8C" w14:textId="43E3663D" w:rsidR="001E5C21" w:rsidRDefault="001E5C21">
      <w:pPr>
        <w:pStyle w:val="CommentText"/>
      </w:pPr>
    </w:p>
  </w:comment>
  <w:comment w:id="25" w:author="Aaron ." w:date="2020-04-23T00:56:00Z" w:initials="A.">
    <w:p w14:paraId="1DB289BF" w14:textId="15DC5759" w:rsidR="001E5C21" w:rsidRDefault="001E5C21">
      <w:pPr>
        <w:pStyle w:val="CommentText"/>
      </w:pPr>
      <w:r>
        <w:rPr>
          <w:rStyle w:val="CommentReference"/>
        </w:rPr>
        <w:annotationRef/>
      </w:r>
      <w:r>
        <w:t>Thanks. Completed</w:t>
      </w:r>
    </w:p>
  </w:comment>
  <w:comment w:id="26" w:author="Alvarado Bianca" w:date="2020-04-22T00:49:00Z" w:initials="AB">
    <w:p w14:paraId="1A04B952" w14:textId="0E1F71AB" w:rsidR="001E5C21" w:rsidRDefault="001E5C21">
      <w:pPr>
        <w:pStyle w:val="CommentText"/>
      </w:pPr>
      <w:r>
        <w:rPr>
          <w:rStyle w:val="CommentReference"/>
        </w:rPr>
        <w:annotationRef/>
      </w:r>
      <w:r>
        <w:t>Consider including which small portion you are responsible for. This is important to identify the project.</w:t>
      </w:r>
    </w:p>
  </w:comment>
  <w:comment w:id="27" w:author="Aaron ." w:date="2020-04-23T01:02:00Z" w:initials="A.">
    <w:p w14:paraId="5B482924" w14:textId="02ACA5FD" w:rsidR="001E5C21" w:rsidRDefault="001E5C21">
      <w:pPr>
        <w:pStyle w:val="CommentText"/>
      </w:pPr>
      <w:r>
        <w:rPr>
          <w:rStyle w:val="CommentReference"/>
        </w:rPr>
        <w:annotationRef/>
      </w:r>
      <w:r>
        <w:t xml:space="preserve">I feel including the portion is more applicable to section 1.3, but I did change from referring to 1.2 to </w:t>
      </w:r>
      <w:r w:rsidR="00111609">
        <w:t xml:space="preserve">directly </w:t>
      </w:r>
      <w:r>
        <w:t xml:space="preserve">referring to 1.3 </w:t>
      </w:r>
    </w:p>
  </w:comment>
  <w:comment w:id="32" w:author="Alvarado Bianca" w:date="2020-04-22T00:43:00Z" w:initials="AB">
    <w:p w14:paraId="3FD8C89C" w14:textId="4C6A8C07" w:rsidR="001E5C21" w:rsidRDefault="001E5C21">
      <w:pPr>
        <w:pStyle w:val="CommentText"/>
      </w:pPr>
      <w:r>
        <w:rPr>
          <w:rStyle w:val="CommentReference"/>
        </w:rPr>
        <w:annotationRef/>
      </w:r>
      <w:r>
        <w:t xml:space="preserve">Consider rephrasing this sentence to explain who group 2 is; or simply omit it. Remember that even though you have previously mentioned that this document covers a small portion of black box system testing, anyone viewing this document will not understand group 2’s significance in this test plan unless you explicitly mention it. </w:t>
      </w:r>
    </w:p>
  </w:comment>
  <w:comment w:id="33" w:author="Aaron ." w:date="2020-04-23T01:04:00Z" w:initials="A.">
    <w:p w14:paraId="5EEF7E06" w14:textId="4CF81AAC" w:rsidR="001E5C21" w:rsidRDefault="001E5C21">
      <w:pPr>
        <w:pStyle w:val="CommentText"/>
      </w:pPr>
      <w:r>
        <w:rPr>
          <w:rStyle w:val="CommentReference"/>
        </w:rPr>
        <w:annotationRef/>
      </w:r>
      <w:r>
        <w:t>Thanks. Completed</w:t>
      </w:r>
    </w:p>
  </w:comment>
  <w:comment w:id="34" w:author="Ricardo Pena" w:date="2020-04-21T00:19:00Z" w:initials="RP">
    <w:p w14:paraId="307300D8" w14:textId="09AB8DD7" w:rsidR="001E5C21" w:rsidRDefault="001E5C21">
      <w:pPr>
        <w:pStyle w:val="CommentText"/>
      </w:pPr>
      <w:r>
        <w:rPr>
          <w:rStyle w:val="CommentReference"/>
        </w:rPr>
        <w:annotationRef/>
      </w:r>
      <w:r>
        <w:t>remove</w:t>
      </w:r>
    </w:p>
  </w:comment>
  <w:comment w:id="35" w:author="Aaron ." w:date="2020-04-23T01:07:00Z" w:initials="A.">
    <w:p w14:paraId="665D9F9C" w14:textId="21CA99EF" w:rsidR="00D94FEE" w:rsidRDefault="00D94FEE">
      <w:pPr>
        <w:pStyle w:val="CommentText"/>
      </w:pPr>
      <w:r>
        <w:rPr>
          <w:rStyle w:val="CommentReference"/>
        </w:rPr>
        <w:annotationRef/>
      </w:r>
      <w:r>
        <w:t>Thanks. Completed</w:t>
      </w:r>
    </w:p>
  </w:comment>
  <w:comment w:id="37" w:author="Alvarado Bianca" w:date="2020-04-22T00:21:00Z" w:initials="AB">
    <w:p w14:paraId="2DDE4C74" w14:textId="77777777" w:rsidR="001E5C21" w:rsidRDefault="001E5C21">
      <w:pPr>
        <w:pStyle w:val="CommentText"/>
      </w:pPr>
      <w:r>
        <w:rPr>
          <w:rStyle w:val="CommentReference"/>
        </w:rPr>
        <w:annotationRef/>
      </w:r>
      <w:r>
        <w:t>Since there is</w:t>
      </w:r>
      <w:r w:rsidRPr="00013402">
        <w:t xml:space="preserve"> no suspension criteria, indicate that all tests cases will be executed.</w:t>
      </w:r>
      <w:r>
        <w:t xml:space="preserve"> </w:t>
      </w:r>
    </w:p>
    <w:p w14:paraId="45314567" w14:textId="77777777" w:rsidR="001E5C21" w:rsidRDefault="001E5C21">
      <w:pPr>
        <w:pStyle w:val="CommentText"/>
      </w:pPr>
    </w:p>
    <w:p w14:paraId="3E9C623A" w14:textId="11C9B6CD" w:rsidR="001E5C21" w:rsidRDefault="001E5C21">
      <w:pPr>
        <w:pStyle w:val="CommentText"/>
      </w:pPr>
      <w:r>
        <w:t>Also include an exit criteria, usually you want or expect to run all test cases specified in this test plan.</w:t>
      </w:r>
    </w:p>
  </w:comment>
  <w:comment w:id="38" w:author="Aaron ." w:date="2020-04-23T01:07:00Z" w:initials="A.">
    <w:p w14:paraId="74802330" w14:textId="0364A61D" w:rsidR="00D94FEE" w:rsidRDefault="00D94FEE">
      <w:pPr>
        <w:pStyle w:val="CommentText"/>
      </w:pPr>
      <w:r>
        <w:rPr>
          <w:rStyle w:val="CommentReference"/>
        </w:rPr>
        <w:annotationRef/>
      </w:r>
      <w:r>
        <w:t>Thanks. Completed</w:t>
      </w:r>
    </w:p>
  </w:comment>
  <w:comment w:id="44" w:author="Alvarado Bianca" w:date="2020-04-22T00:23:00Z" w:initials="AB">
    <w:p w14:paraId="04B84AC0" w14:textId="2CE56017" w:rsidR="001E5C21" w:rsidRDefault="001E5C21">
      <w:pPr>
        <w:pStyle w:val="CommentText"/>
      </w:pPr>
      <w:r>
        <w:rPr>
          <w:rStyle w:val="CommentReference"/>
        </w:rPr>
        <w:annotationRef/>
      </w:r>
      <w:r>
        <w:t>You are missing test item “</w:t>
      </w:r>
      <w:r w:rsidRPr="00DE144E">
        <w:t>TEST_DB__BIG_TABLE”</w:t>
      </w:r>
      <w:r>
        <w:t xml:space="preserve"> in this section.</w:t>
      </w:r>
    </w:p>
  </w:comment>
  <w:comment w:id="45" w:author="Aaron ." w:date="2020-04-23T01:07:00Z" w:initials="A.">
    <w:p w14:paraId="24C2515B" w14:textId="2F8C8145" w:rsidR="00F2608C" w:rsidRDefault="00F2608C">
      <w:pPr>
        <w:pStyle w:val="CommentText"/>
      </w:pPr>
      <w:r>
        <w:rPr>
          <w:rStyle w:val="CommentReference"/>
        </w:rPr>
        <w:annotationRef/>
      </w:r>
      <w:r>
        <w:t>This test plan does not use TEST_DB_BIG_TABLE</w:t>
      </w:r>
    </w:p>
  </w:comment>
  <w:comment w:id="47" w:author="Ricardo Pena" w:date="2020-04-21T00:22:00Z" w:initials="RP">
    <w:p w14:paraId="156D2A47" w14:textId="7671D434" w:rsidR="001E5C21" w:rsidRDefault="001E5C21">
      <w:pPr>
        <w:pStyle w:val="CommentText"/>
      </w:pPr>
      <w:r>
        <w:rPr>
          <w:rStyle w:val="CommentReference"/>
        </w:rPr>
        <w:annotationRef/>
      </w:r>
      <w:r>
        <w:t>It would be helpful if you pointed the reader to images in the appendix section. Just so the reader can have a reference.</w:t>
      </w:r>
    </w:p>
  </w:comment>
  <w:comment w:id="49" w:author="Aaron ." w:date="2020-04-23T01:30:00Z" w:initials="A.">
    <w:p w14:paraId="6D49AB26" w14:textId="5D1330A7" w:rsidR="00432872" w:rsidRDefault="00432872">
      <w:pPr>
        <w:pStyle w:val="CommentText"/>
      </w:pPr>
      <w:r>
        <w:rPr>
          <w:rStyle w:val="CommentReference"/>
        </w:rPr>
        <w:annotationRef/>
      </w:r>
      <w:r>
        <w:t>Thanks. Completed</w:t>
      </w:r>
    </w:p>
  </w:comment>
  <w:comment w:id="48" w:author="Alvarado Bianca" w:date="2020-04-22T00:30:00Z" w:initials="AB">
    <w:p w14:paraId="12463717" w14:textId="6DE8DD0E" w:rsidR="001E5C21" w:rsidRDefault="001E5C21">
      <w:pPr>
        <w:pStyle w:val="CommentText"/>
      </w:pPr>
      <w:r>
        <w:rPr>
          <w:rStyle w:val="CommentReference"/>
        </w:rPr>
        <w:annotationRef/>
      </w:r>
      <w:r>
        <w:t>Additionally, I would suggest for you to create a table or a tree like section that clearly describes the test items and features to be tested rather than compiling it into a paragraph.</w:t>
      </w:r>
    </w:p>
  </w:comment>
  <w:comment w:id="50" w:author="Aaron ." w:date="2020-04-23T01:31:00Z" w:initials="A.">
    <w:p w14:paraId="71FAE432" w14:textId="0CDEDEBA" w:rsidR="00432872" w:rsidRDefault="00432872">
      <w:pPr>
        <w:pStyle w:val="CommentText"/>
      </w:pPr>
      <w:r>
        <w:rPr>
          <w:rStyle w:val="CommentReference"/>
        </w:rPr>
        <w:annotationRef/>
      </w:r>
      <w:r>
        <w:t>Thanks. Completed</w:t>
      </w:r>
    </w:p>
  </w:comment>
  <w:comment w:id="52" w:author="Alvarado Bianca" w:date="2020-04-22T00:39:00Z" w:initials="AB">
    <w:p w14:paraId="6EE1BEF6" w14:textId="5B0E721B" w:rsidR="001E5C21" w:rsidRDefault="001E5C21">
      <w:pPr>
        <w:pStyle w:val="CommentText"/>
      </w:pPr>
      <w:r>
        <w:rPr>
          <w:rStyle w:val="CommentReference"/>
        </w:rPr>
        <w:annotationRef/>
      </w:r>
      <w:r>
        <w:t>Please refer to section 1.3 comment above.</w:t>
      </w:r>
    </w:p>
  </w:comment>
  <w:comment w:id="53" w:author="Aaron ." w:date="2020-04-23T01:32:00Z" w:initials="A.">
    <w:p w14:paraId="5F8A41B8" w14:textId="4396641D" w:rsidR="00432872" w:rsidRDefault="00432872">
      <w:pPr>
        <w:pStyle w:val="CommentText"/>
      </w:pPr>
      <w:r>
        <w:rPr>
          <w:rStyle w:val="CommentReference"/>
        </w:rPr>
        <w:annotationRef/>
      </w:r>
      <w:r>
        <w:t>Thanks. Completed</w:t>
      </w:r>
    </w:p>
  </w:comment>
  <w:comment w:id="59" w:author="Ricardo Pena" w:date="2020-04-21T00:26:00Z" w:initials="RP">
    <w:p w14:paraId="07E6B4F2" w14:textId="1E97F063" w:rsidR="001E5C21" w:rsidRDefault="001E5C21">
      <w:pPr>
        <w:pStyle w:val="CommentText"/>
      </w:pPr>
      <w:r>
        <w:rPr>
          <w:rStyle w:val="CommentReference"/>
        </w:rPr>
        <w:annotationRef/>
      </w:r>
      <w:r>
        <w:t>One word</w:t>
      </w:r>
    </w:p>
  </w:comment>
  <w:comment w:id="60" w:author="Aaron ." w:date="2020-04-23T01:33:00Z" w:initials="A.">
    <w:p w14:paraId="40ED50A1" w14:textId="198A44B6" w:rsidR="00585FB5" w:rsidRDefault="00585FB5">
      <w:pPr>
        <w:pStyle w:val="CommentText"/>
      </w:pPr>
      <w:r>
        <w:rPr>
          <w:rStyle w:val="CommentReference"/>
        </w:rPr>
        <w:annotationRef/>
      </w:r>
      <w:r>
        <w:t>Thanks. Completed</w:t>
      </w:r>
    </w:p>
  </w:comment>
  <w:comment w:id="57" w:author="Ricardo Pena" w:date="2020-04-21T00:28:00Z" w:initials="RP">
    <w:p w14:paraId="7094D1A4" w14:textId="77777777" w:rsidR="001E5C21" w:rsidRDefault="001E5C21">
      <w:pPr>
        <w:pStyle w:val="CommentText"/>
      </w:pPr>
      <w:r>
        <w:rPr>
          <w:rStyle w:val="CommentReference"/>
        </w:rPr>
        <w:annotationRef/>
      </w:r>
      <w:r>
        <w:t>Suggestion:</w:t>
      </w:r>
    </w:p>
    <w:p w14:paraId="6EFCCDBF" w14:textId="77777777" w:rsidR="001E5C21" w:rsidRDefault="001E5C21">
      <w:pPr>
        <w:pStyle w:val="CommentText"/>
      </w:pPr>
      <w:r>
        <w:t>This is very repetitive information. You might want to consider addressing pre-requisites or pre-setup or something like that. This could probably be included in the intro part of section 4.0.</w:t>
      </w:r>
    </w:p>
    <w:p w14:paraId="4BD616E3" w14:textId="6F6ABBFD" w:rsidR="001E5C21" w:rsidRDefault="001E5C21">
      <w:pPr>
        <w:pStyle w:val="CommentText"/>
      </w:pPr>
      <w:r>
        <w:t>Same for all test cases.</w:t>
      </w:r>
    </w:p>
  </w:comment>
  <w:comment w:id="58" w:author="Aaron ." w:date="2020-04-23T01:34:00Z" w:initials="A.">
    <w:p w14:paraId="049F5DF9" w14:textId="73C10529" w:rsidR="008463B4" w:rsidRDefault="008463B4">
      <w:pPr>
        <w:pStyle w:val="CommentText"/>
      </w:pPr>
      <w:r>
        <w:rPr>
          <w:rStyle w:val="CommentReference"/>
        </w:rPr>
        <w:annotationRef/>
      </w:r>
      <w:r w:rsidR="002D4EC0">
        <w:t>That is a good suggestion, but I feel it is more useful listed here instead of using a reference in place to another section, since it is a short line</w:t>
      </w:r>
      <w:r>
        <w:t xml:space="preserve"> </w:t>
      </w:r>
      <w:r w:rsidR="002D4EC0">
        <w:t>anyway. This way the reader can jump to any test and easily see what is needed without having to worry about a section</w:t>
      </w:r>
      <w:r w:rsidR="002703BC">
        <w:t xml:space="preserve"> or step</w:t>
      </w:r>
      <w:bookmarkStart w:id="61" w:name="_GoBack"/>
      <w:bookmarkEnd w:id="61"/>
      <w:r w:rsidR="002D4EC0">
        <w:t xml:space="preserve"> somewhere else.</w:t>
      </w:r>
    </w:p>
  </w:comment>
  <w:comment w:id="62" w:author="Alvarado Bianca" w:date="2020-04-22T01:54:00Z" w:initials="AB">
    <w:p w14:paraId="7789B56E" w14:textId="3B083B74" w:rsidR="001E5C21" w:rsidRDefault="001E5C21">
      <w:pPr>
        <w:pStyle w:val="CommentText"/>
      </w:pPr>
      <w:r>
        <w:rPr>
          <w:rStyle w:val="CommentReference"/>
        </w:rPr>
        <w:annotationRef/>
      </w:r>
      <w:r>
        <w:t>I can see you have included a screen shot of the ‘Filter Help’ screen in appendix 7.5. Though you have referred to the appendix in your notes, I would suggest including a comment like “refer to appending 7.5 to view X” within the steps if needed.</w:t>
      </w:r>
    </w:p>
  </w:comment>
  <w:comment w:id="63" w:author="Aaron ." w:date="2020-04-23T01:50:00Z" w:initials="A.">
    <w:p w14:paraId="0657DC27" w14:textId="4937E638" w:rsidR="005E07A8" w:rsidRDefault="005E07A8">
      <w:pPr>
        <w:pStyle w:val="CommentText"/>
      </w:pPr>
      <w:r>
        <w:rPr>
          <w:rStyle w:val="CommentReference"/>
        </w:rPr>
        <w:annotationRef/>
      </w:r>
      <w:r>
        <w:t>Thanks. Completed</w:t>
      </w:r>
    </w:p>
  </w:comment>
  <w:comment w:id="64" w:author="Alvarado Bianca" w:date="2020-04-22T01:45:00Z" w:initials="AB">
    <w:p w14:paraId="73926D36" w14:textId="77777777" w:rsidR="001E5C21" w:rsidRDefault="001E5C21">
      <w:pPr>
        <w:pStyle w:val="CommentText"/>
      </w:pPr>
      <w:r>
        <w:rPr>
          <w:rStyle w:val="CommentReference"/>
        </w:rPr>
        <w:annotationRef/>
      </w:r>
      <w:r>
        <w:t>This is a small detail, but it would enhance readability for the reviewer. Mark in single or double quotes when you refer to another document or title (e.g. ‘Filter Help’).</w:t>
      </w:r>
    </w:p>
    <w:p w14:paraId="3AB987C3" w14:textId="77777777" w:rsidR="001E5C21" w:rsidRDefault="001E5C21">
      <w:pPr>
        <w:pStyle w:val="CommentText"/>
      </w:pPr>
    </w:p>
    <w:p w14:paraId="1C978628" w14:textId="22A77D5D" w:rsidR="001E5C21" w:rsidRDefault="001E5C21">
      <w:pPr>
        <w:pStyle w:val="CommentText"/>
      </w:pPr>
      <w:r>
        <w:t xml:space="preserve">Also, to find that screen you must navigate to Help&gt;Filter like you mentioned in your notes. The name ‘Filter Help’ might be a confusing. </w:t>
      </w:r>
    </w:p>
  </w:comment>
  <w:comment w:id="65" w:author="Aaron ." w:date="2020-04-23T01:52:00Z" w:initials="A.">
    <w:p w14:paraId="22591BD0" w14:textId="77777777" w:rsidR="005E07A8" w:rsidRDefault="005E07A8">
      <w:pPr>
        <w:pStyle w:val="CommentText"/>
      </w:pPr>
      <w:r>
        <w:rPr>
          <w:rStyle w:val="CommentReference"/>
        </w:rPr>
        <w:annotationRef/>
      </w:r>
      <w:r>
        <w:t>Thanks. Completed</w:t>
      </w:r>
      <w:r w:rsidR="00070094">
        <w:t xml:space="preserve">. </w:t>
      </w:r>
    </w:p>
    <w:p w14:paraId="631A4602" w14:textId="77777777" w:rsidR="00070094" w:rsidRDefault="00070094">
      <w:pPr>
        <w:pStyle w:val="CommentText"/>
      </w:pPr>
    </w:p>
    <w:p w14:paraId="4E5B312B" w14:textId="24D9BDB1" w:rsidR="00070094" w:rsidRDefault="00070094">
      <w:pPr>
        <w:pStyle w:val="CommentText"/>
      </w:pPr>
      <w:r>
        <w:t>I used ‘Filter Help’ since he names it that at the top of the window.</w:t>
      </w:r>
    </w:p>
  </w:comment>
  <w:comment w:id="66" w:author="Alvarado Bianca" w:date="2020-04-22T01:10:00Z" w:initials="AB">
    <w:p w14:paraId="7B082795" w14:textId="77777777" w:rsidR="001E5C21" w:rsidRDefault="001E5C21">
      <w:pPr>
        <w:pStyle w:val="CommentText"/>
      </w:pPr>
      <w:r>
        <w:rPr>
          <w:rStyle w:val="CommentReference"/>
        </w:rPr>
        <w:annotationRef/>
      </w:r>
      <w:r>
        <w:t xml:space="preserve">I have read your reply from version 1 and you are correct. The expected results in the help screen states that “&lt; 12 </w:t>
      </w:r>
      <w:r w:rsidRPr="00494200">
        <w:t>select all cells greater than 12</w:t>
      </w:r>
      <w:r>
        <w:t xml:space="preserve">.” </w:t>
      </w:r>
    </w:p>
    <w:p w14:paraId="6AC426A1" w14:textId="77777777" w:rsidR="001E5C21" w:rsidRDefault="001E5C21">
      <w:pPr>
        <w:pStyle w:val="CommentText"/>
      </w:pPr>
    </w:p>
    <w:p w14:paraId="7060911C" w14:textId="2665D3AC" w:rsidR="001E5C21" w:rsidRDefault="001E5C21">
      <w:pPr>
        <w:pStyle w:val="CommentText"/>
      </w:pPr>
      <w:r>
        <w:t>Test 1 will be executed as you describe and when I conduct ‘OPERATOR ACTION’ in step 3, the ‘EXPECTED RESULT’ does not match my result (instead, displayed are all the cells that contain an item less than 12). I would suggest including some remarks about this test results.</w:t>
      </w:r>
    </w:p>
  </w:comment>
  <w:comment w:id="67" w:author="Aaron ." w:date="2020-04-23T01:41:00Z" w:initials="A.">
    <w:p w14:paraId="2B283AC8" w14:textId="17C91664" w:rsidR="002D4EC0" w:rsidRDefault="002D4EC0">
      <w:pPr>
        <w:pStyle w:val="CommentText"/>
      </w:pPr>
      <w:r>
        <w:rPr>
          <w:rStyle w:val="CommentReference"/>
        </w:rPr>
        <w:annotationRef/>
      </w:r>
      <w:r>
        <w:t>Thanks, I agree since at first look the reader may not know why this specific example is being tested. I put a remark back in the notes section indicating the logic may be backwards.</w:t>
      </w:r>
    </w:p>
  </w:comment>
  <w:comment w:id="71" w:author="Ricardo Pena" w:date="2020-04-21T00:47:00Z" w:initials="RP">
    <w:p w14:paraId="0795D02F" w14:textId="20A95244" w:rsidR="001E5C21" w:rsidRDefault="001E5C21">
      <w:pPr>
        <w:pStyle w:val="CommentText"/>
      </w:pPr>
      <w:r>
        <w:rPr>
          <w:rStyle w:val="CommentReference"/>
        </w:rPr>
        <w:annotationRef/>
      </w:r>
      <w:r>
        <w:t>You could elaborate more as to what this means. You can do it here, in the objective part, or the testing approach.</w:t>
      </w:r>
    </w:p>
  </w:comment>
  <w:comment w:id="72" w:author="Aaron ." w:date="2020-04-23T02:01:00Z" w:initials="A.">
    <w:p w14:paraId="5BB6B430" w14:textId="5BE29FC3" w:rsidR="00070094" w:rsidRDefault="00070094">
      <w:pPr>
        <w:pStyle w:val="CommentText"/>
      </w:pPr>
      <w:r>
        <w:rPr>
          <w:rStyle w:val="CommentReference"/>
        </w:rPr>
        <w:annotationRef/>
      </w:r>
      <w:r>
        <w:t>Thanks. I added it to</w:t>
      </w:r>
      <w:r w:rsidR="004807EE">
        <w:t xml:space="preserve"> the</w:t>
      </w:r>
      <w:r>
        <w:t xml:space="preserve"> notes</w:t>
      </w:r>
      <w:r w:rsidR="004807EE">
        <w:t xml:space="preserve"> section</w:t>
      </w:r>
      <w:r>
        <w:t>. Completed.</w:t>
      </w:r>
    </w:p>
  </w:comment>
  <w:comment w:id="74" w:author="Ricardo Pena" w:date="2020-04-21T00:45:00Z" w:initials="RP">
    <w:p w14:paraId="13AB2E85" w14:textId="106C6CC6" w:rsidR="001E5C21" w:rsidRDefault="001E5C21">
      <w:pPr>
        <w:pStyle w:val="CommentText"/>
      </w:pPr>
      <w:r>
        <w:rPr>
          <w:rStyle w:val="CommentReference"/>
        </w:rPr>
        <w:annotationRef/>
      </w:r>
      <w:r>
        <w:t>You could elaborate more as to what this means. You can do it here, in the objective part, or the testing approach.</w:t>
      </w:r>
    </w:p>
  </w:comment>
  <w:comment w:id="75" w:author="Aaron ." w:date="2020-04-23T02:02:00Z" w:initials="A.">
    <w:p w14:paraId="201C1B4F" w14:textId="68B45475" w:rsidR="00070094" w:rsidRDefault="00070094">
      <w:pPr>
        <w:pStyle w:val="CommentText"/>
      </w:pPr>
      <w:r>
        <w:rPr>
          <w:rStyle w:val="CommentReference"/>
        </w:rPr>
        <w:annotationRef/>
      </w:r>
      <w:r>
        <w:t>Thanks. I added it to the notes section. Completed.</w:t>
      </w:r>
    </w:p>
  </w:comment>
  <w:comment w:id="78" w:author="Ricardo Pena" w:date="2020-04-21T00:43:00Z" w:initials="RP">
    <w:p w14:paraId="5DB541C9" w14:textId="570270B8" w:rsidR="001E5C21" w:rsidRDefault="001E5C21">
      <w:pPr>
        <w:pStyle w:val="CommentText"/>
      </w:pPr>
      <w:r>
        <w:rPr>
          <w:rStyle w:val="CommentReference"/>
        </w:rPr>
        <w:annotationRef/>
      </w:r>
      <w:r>
        <w:t>I know you already refer to the help screen on your note, but you might want to elaborate on what you’ll be replacing or what the function entails. You don’t have to do a whole paragraph. A brief sentence should be enough. You could do it here or above in the objective part.</w:t>
      </w:r>
    </w:p>
  </w:comment>
  <w:comment w:id="79" w:author="Aaron ." w:date="2020-04-23T02:07:00Z" w:initials="A.">
    <w:p w14:paraId="4F16B2BE" w14:textId="441CB602" w:rsidR="004807EE" w:rsidRDefault="004807EE">
      <w:pPr>
        <w:pStyle w:val="CommentText"/>
      </w:pPr>
      <w:r>
        <w:rPr>
          <w:rStyle w:val="CommentReference"/>
        </w:rPr>
        <w:annotationRef/>
      </w:r>
      <w:r>
        <w:t>Thanks. I added it to the notes section. Completed.</w:t>
      </w:r>
    </w:p>
  </w:comment>
  <w:comment w:id="80" w:author="Alvarado Bianca" w:date="2020-04-22T02:40:00Z" w:initials="AB">
    <w:p w14:paraId="19E2DE85" w14:textId="3B17575F" w:rsidR="001E5C21" w:rsidRDefault="001E5C21">
      <w:pPr>
        <w:pStyle w:val="CommentText"/>
      </w:pPr>
      <w:r>
        <w:rPr>
          <w:rStyle w:val="CommentReference"/>
        </w:rPr>
        <w:annotationRef/>
      </w:r>
      <w:r>
        <w:t>Include the results in the ‘Search’ pop up window.</w:t>
      </w:r>
    </w:p>
    <w:p w14:paraId="097F9FF9" w14:textId="0028B960" w:rsidR="001E5C21" w:rsidRDefault="001E5C21">
      <w:pPr>
        <w:pStyle w:val="CommentText"/>
      </w:pPr>
    </w:p>
    <w:p w14:paraId="355C47E8" w14:textId="7BBF8AA4" w:rsidR="001E5C21" w:rsidRDefault="001E5C21">
      <w:pPr>
        <w:pStyle w:val="CommentText"/>
      </w:pPr>
      <w:r>
        <w:t>Suggestion: “'’Replaced two occurrences’, should appear in the bottom of the search window.’</w:t>
      </w:r>
    </w:p>
    <w:p w14:paraId="40D269D7" w14:textId="77777777" w:rsidR="001E5C21" w:rsidRDefault="001E5C21">
      <w:pPr>
        <w:pStyle w:val="CommentText"/>
      </w:pPr>
    </w:p>
    <w:p w14:paraId="487E7CEC" w14:textId="2F7F46F8" w:rsidR="001E5C21" w:rsidRDefault="001E5C21">
      <w:pPr>
        <w:pStyle w:val="CommentText"/>
      </w:pPr>
    </w:p>
  </w:comment>
  <w:comment w:id="81" w:author="Aaron ." w:date="2020-04-23T02:13:00Z" w:initials="A.">
    <w:p w14:paraId="5A0D4116" w14:textId="0A8502C8" w:rsidR="00111609" w:rsidRDefault="00111609">
      <w:pPr>
        <w:pStyle w:val="CommentText"/>
      </w:pPr>
      <w:r>
        <w:rPr>
          <w:rStyle w:val="CommentReference"/>
        </w:rPr>
        <w:annotationRef/>
      </w:r>
      <w:r>
        <w:t>Thanks. Completed</w:t>
      </w:r>
    </w:p>
  </w:comment>
  <w:comment w:id="83" w:author="Ricardo Pena" w:date="2020-04-21T00:48:00Z" w:initials="RP">
    <w:p w14:paraId="1AC5B573" w14:textId="748FCCD5" w:rsidR="001E5C21" w:rsidRDefault="001E5C21">
      <w:pPr>
        <w:pStyle w:val="CommentText"/>
      </w:pPr>
      <w:r>
        <w:rPr>
          <w:rStyle w:val="CommentReference"/>
        </w:rPr>
        <w:annotationRef/>
      </w:r>
      <w:r>
        <w:t>New due date.</w:t>
      </w:r>
    </w:p>
  </w:comment>
  <w:comment w:id="84" w:author="Aaron ." w:date="2020-04-23T02:31:00Z" w:initials="A.">
    <w:p w14:paraId="5ED2AB30" w14:textId="51D2A00F" w:rsidR="00873084" w:rsidRDefault="00873084">
      <w:pPr>
        <w:pStyle w:val="CommentText"/>
      </w:pPr>
      <w:r>
        <w:rPr>
          <w:rStyle w:val="CommentReference"/>
        </w:rPr>
        <w:annotationRef/>
      </w:r>
      <w:r>
        <w:t>Thanks. Completed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0130B1E" w15:done="0"/>
  <w15:commentEx w15:paraId="2BBFA122" w15:paraIdParent="50130B1E" w15:done="0"/>
  <w15:commentEx w15:paraId="67585C8C" w15:done="0"/>
  <w15:commentEx w15:paraId="1DB289BF" w15:paraIdParent="67585C8C" w15:done="0"/>
  <w15:commentEx w15:paraId="1A04B952" w15:done="0"/>
  <w15:commentEx w15:paraId="5B482924" w15:paraIdParent="1A04B952" w15:done="0"/>
  <w15:commentEx w15:paraId="3FD8C89C" w15:done="0"/>
  <w15:commentEx w15:paraId="5EEF7E06" w15:paraIdParent="3FD8C89C" w15:done="0"/>
  <w15:commentEx w15:paraId="307300D8" w15:done="0"/>
  <w15:commentEx w15:paraId="665D9F9C" w15:paraIdParent="307300D8" w15:done="0"/>
  <w15:commentEx w15:paraId="3E9C623A" w15:done="0"/>
  <w15:commentEx w15:paraId="74802330" w15:paraIdParent="3E9C623A" w15:done="0"/>
  <w15:commentEx w15:paraId="04B84AC0" w15:done="0"/>
  <w15:commentEx w15:paraId="24C2515B" w15:paraIdParent="04B84AC0" w15:done="0"/>
  <w15:commentEx w15:paraId="156D2A47" w15:done="0"/>
  <w15:commentEx w15:paraId="6D49AB26" w15:paraIdParent="156D2A47" w15:done="0"/>
  <w15:commentEx w15:paraId="12463717" w15:done="0"/>
  <w15:commentEx w15:paraId="71FAE432" w15:paraIdParent="12463717" w15:done="0"/>
  <w15:commentEx w15:paraId="6EE1BEF6" w15:done="0"/>
  <w15:commentEx w15:paraId="5F8A41B8" w15:paraIdParent="6EE1BEF6" w15:done="0"/>
  <w15:commentEx w15:paraId="07E6B4F2" w15:done="0"/>
  <w15:commentEx w15:paraId="40ED50A1" w15:paraIdParent="07E6B4F2" w15:done="0"/>
  <w15:commentEx w15:paraId="4BD616E3" w15:done="0"/>
  <w15:commentEx w15:paraId="049F5DF9" w15:paraIdParent="4BD616E3" w15:done="0"/>
  <w15:commentEx w15:paraId="7789B56E" w15:done="0"/>
  <w15:commentEx w15:paraId="0657DC27" w15:paraIdParent="7789B56E" w15:done="0"/>
  <w15:commentEx w15:paraId="1C978628" w15:done="0"/>
  <w15:commentEx w15:paraId="4E5B312B" w15:paraIdParent="1C978628" w15:done="0"/>
  <w15:commentEx w15:paraId="7060911C" w15:done="0"/>
  <w15:commentEx w15:paraId="2B283AC8" w15:paraIdParent="7060911C" w15:done="0"/>
  <w15:commentEx w15:paraId="0795D02F" w15:done="0"/>
  <w15:commentEx w15:paraId="5BB6B430" w15:paraIdParent="0795D02F" w15:done="0"/>
  <w15:commentEx w15:paraId="13AB2E85" w15:done="0"/>
  <w15:commentEx w15:paraId="201C1B4F" w15:paraIdParent="13AB2E85" w15:done="0"/>
  <w15:commentEx w15:paraId="5DB541C9" w15:done="0"/>
  <w15:commentEx w15:paraId="4F16B2BE" w15:paraIdParent="5DB541C9" w15:done="0"/>
  <w15:commentEx w15:paraId="487E7CEC" w15:done="0"/>
  <w15:commentEx w15:paraId="5A0D4116" w15:paraIdParent="487E7CEC" w15:done="0"/>
  <w15:commentEx w15:paraId="1AC5B573" w15:done="0"/>
  <w15:commentEx w15:paraId="5ED2AB30" w15:paraIdParent="1AC5B57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0130B1E" w16cid:durableId="2248B450"/>
  <w16cid:commentId w16cid:paraId="2BBFA122" w16cid:durableId="224B6425"/>
  <w16cid:commentId w16cid:paraId="67585C8C" w16cid:durableId="224A2373"/>
  <w16cid:commentId w16cid:paraId="1DB289BF" w16cid:durableId="224B6630"/>
  <w16cid:commentId w16cid:paraId="1A04B952" w16cid:durableId="224A1329"/>
  <w16cid:commentId w16cid:paraId="5B482924" w16cid:durableId="224B67C2"/>
  <w16cid:commentId w16cid:paraId="3FD8C89C" w16cid:durableId="224A11B2"/>
  <w16cid:commentId w16cid:paraId="5EEF7E06" w16cid:durableId="224B6819"/>
  <w16cid:commentId w16cid:paraId="307300D8" w16cid:durableId="2248BA8F"/>
  <w16cid:commentId w16cid:paraId="665D9F9C" w16cid:durableId="224B68B6"/>
  <w16cid:commentId w16cid:paraId="3E9C623A" w16cid:durableId="224A0C85"/>
  <w16cid:commentId w16cid:paraId="74802330" w16cid:durableId="224B68BD"/>
  <w16cid:commentId w16cid:paraId="04B84AC0" w16cid:durableId="224A0CF5"/>
  <w16cid:commentId w16cid:paraId="24C2515B" w16cid:durableId="224B68CE"/>
  <w16cid:commentId w16cid:paraId="156D2A47" w16cid:durableId="2248BB3D"/>
  <w16cid:commentId w16cid:paraId="6D49AB26" w16cid:durableId="224B6E52"/>
  <w16cid:commentId w16cid:paraId="12463717" w16cid:durableId="224A0EC0"/>
  <w16cid:commentId w16cid:paraId="71FAE432" w16cid:durableId="224B6E62"/>
  <w16cid:commentId w16cid:paraId="6EE1BEF6" w16cid:durableId="224A10B0"/>
  <w16cid:commentId w16cid:paraId="5F8A41B8" w16cid:durableId="224B6E95"/>
  <w16cid:commentId w16cid:paraId="07E6B4F2" w16cid:durableId="2248BC36"/>
  <w16cid:commentId w16cid:paraId="40ED50A1" w16cid:durableId="224B6ED1"/>
  <w16cid:commentId w16cid:paraId="4BD616E3" w16cid:durableId="2248BCAB"/>
  <w16cid:commentId w16cid:paraId="049F5DF9" w16cid:durableId="224B6F33"/>
  <w16cid:commentId w16cid:paraId="7789B56E" w16cid:durableId="224A226F"/>
  <w16cid:commentId w16cid:paraId="0657DC27" w16cid:durableId="224B72D5"/>
  <w16cid:commentId w16cid:paraId="1C978628" w16cid:durableId="224A2034"/>
  <w16cid:commentId w16cid:paraId="4E5B312B" w16cid:durableId="224B7366"/>
  <w16cid:commentId w16cid:paraId="7060911C" w16cid:durableId="224A17F3"/>
  <w16cid:commentId w16cid:paraId="2B283AC8" w16cid:durableId="224B70B7"/>
  <w16cid:commentId w16cid:paraId="0795D02F" w16cid:durableId="2248C107"/>
  <w16cid:commentId w16cid:paraId="5BB6B430" w16cid:durableId="224B7564"/>
  <w16cid:commentId w16cid:paraId="13AB2E85" w16cid:durableId="2248C0A9"/>
  <w16cid:commentId w16cid:paraId="201C1B4F" w16cid:durableId="224B75B3"/>
  <w16cid:commentId w16cid:paraId="5DB541C9" w16cid:durableId="2248C015"/>
  <w16cid:commentId w16cid:paraId="4F16B2BE" w16cid:durableId="224B76DB"/>
  <w16cid:commentId w16cid:paraId="487E7CEC" w16cid:durableId="224A2D21"/>
  <w16cid:commentId w16cid:paraId="5A0D4116" w16cid:durableId="224B782D"/>
  <w16cid:commentId w16cid:paraId="1AC5B573" w16cid:durableId="2248C145"/>
  <w16cid:commentId w16cid:paraId="5ED2AB30" w16cid:durableId="224B7C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71A9AD" w14:textId="77777777" w:rsidR="00DE3D5E" w:rsidRDefault="00DE3D5E">
      <w:r>
        <w:separator/>
      </w:r>
    </w:p>
  </w:endnote>
  <w:endnote w:type="continuationSeparator" w:id="0">
    <w:p w14:paraId="77A3FC1E" w14:textId="77777777" w:rsidR="00DE3D5E" w:rsidRDefault="00DE3D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00" w:firstRow="0" w:lastRow="0" w:firstColumn="0" w:lastColumn="0" w:noHBand="0" w:noVBand="0"/>
    </w:tblPr>
    <w:tblGrid>
      <w:gridCol w:w="4428"/>
      <w:gridCol w:w="4428"/>
    </w:tblGrid>
    <w:tr w:rsidR="001E5C21" w14:paraId="623145A8" w14:textId="77777777">
      <w:tc>
        <w:tcPr>
          <w:tcW w:w="4428" w:type="dxa"/>
        </w:tcPr>
        <w:p w14:paraId="760A2E2D" w14:textId="5B223B3A" w:rsidR="001E5C21" w:rsidRDefault="001E5C21">
          <w:pPr>
            <w:pStyle w:val="Footer"/>
          </w:pPr>
          <w:r>
            <w:rPr>
              <w:color w:val="000000"/>
            </w:rPr>
            <w:sym w:font="Symbol" w:char="F0D3"/>
          </w:r>
          <w:r>
            <w:rPr>
              <w:color w:val="000000"/>
            </w:rPr>
            <w:t xml:space="preserve"> 2020 </w:t>
          </w:r>
          <w:r>
            <w:t>Group 2 Team 9</w:t>
          </w:r>
        </w:p>
      </w:tc>
      <w:tc>
        <w:tcPr>
          <w:tcW w:w="4428" w:type="dxa"/>
        </w:tcPr>
        <w:p w14:paraId="7F9A6C14" w14:textId="4B471675" w:rsidR="001E5C21" w:rsidRDefault="001E5C21">
          <w:pPr>
            <w:pStyle w:val="Footer"/>
            <w:jc w:val="right"/>
          </w:pPr>
        </w:p>
      </w:tc>
    </w:tr>
  </w:tbl>
  <w:p w14:paraId="174A2AC1" w14:textId="77777777" w:rsidR="001E5C21" w:rsidRDefault="001E5C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00" w:firstRow="0" w:lastRow="0" w:firstColumn="0" w:lastColumn="0" w:noHBand="0" w:noVBand="0"/>
    </w:tblPr>
    <w:tblGrid>
      <w:gridCol w:w="3060"/>
      <w:gridCol w:w="2880"/>
      <w:gridCol w:w="1980"/>
      <w:gridCol w:w="1080"/>
    </w:tblGrid>
    <w:tr w:rsidR="001E5C21" w14:paraId="2DE01049" w14:textId="77777777">
      <w:trPr>
        <w:trHeight w:hRule="exact" w:val="552"/>
      </w:trPr>
      <w:tc>
        <w:tcPr>
          <w:tcW w:w="3060" w:type="dxa"/>
        </w:tcPr>
        <w:p w14:paraId="4D2085BE" w14:textId="77777777" w:rsidR="001E5C21" w:rsidRDefault="001E5C21">
          <w:pPr>
            <w:pStyle w:val="Footer"/>
            <w:spacing w:before="80"/>
            <w:rPr>
              <w:bCs/>
            </w:rPr>
          </w:pPr>
          <w:r>
            <w:t>Test Plan</w:t>
          </w:r>
        </w:p>
        <w:p w14:paraId="73B7AEE0" w14:textId="77777777" w:rsidR="001E5C21" w:rsidRDefault="001E5C21">
          <w:pPr>
            <w:pStyle w:val="Footer"/>
            <w:spacing w:before="80"/>
          </w:pPr>
        </w:p>
        <w:p w14:paraId="68BCB3F2" w14:textId="77777777" w:rsidR="001E5C21" w:rsidRDefault="001E5C21">
          <w:pPr>
            <w:pStyle w:val="Footer"/>
            <w:spacing w:before="80"/>
          </w:pPr>
        </w:p>
      </w:tc>
      <w:tc>
        <w:tcPr>
          <w:tcW w:w="2880" w:type="dxa"/>
        </w:tcPr>
        <w:p w14:paraId="2A502C66" w14:textId="3350F19B" w:rsidR="001E5C21" w:rsidRDefault="001E5C21">
          <w:pPr>
            <w:pStyle w:val="Footer"/>
            <w:spacing w:before="80"/>
            <w:rPr>
              <w:bCs/>
            </w:rPr>
          </w:pPr>
          <w:r>
            <w:t>Group 2 Team 9</w:t>
          </w:r>
        </w:p>
      </w:tc>
      <w:tc>
        <w:tcPr>
          <w:tcW w:w="1980" w:type="dxa"/>
        </w:tcPr>
        <w:p w14:paraId="60C40498" w14:textId="77777777" w:rsidR="001E5C21" w:rsidRDefault="001E5C21">
          <w:pPr>
            <w:pStyle w:val="Footer"/>
            <w:spacing w:before="80"/>
            <w:rPr>
              <w:bCs/>
            </w:rPr>
          </w:pPr>
          <w:r>
            <w:rPr>
              <w:bCs/>
            </w:rPr>
            <w:t>Date</w:t>
          </w:r>
        </w:p>
        <w:p w14:paraId="5AF11641" w14:textId="19D737FF" w:rsidR="001E5C21" w:rsidRDefault="001E5C21">
          <w:pPr>
            <w:pStyle w:val="Footer"/>
            <w:spacing w:before="80"/>
            <w:rPr>
              <w:b w:val="0"/>
              <w:bCs/>
            </w:rPr>
          </w:pPr>
          <w:r>
            <w:rPr>
              <w:b w:val="0"/>
              <w:bCs/>
            </w:rPr>
            <w:fldChar w:fldCharType="begin"/>
          </w:r>
          <w:r>
            <w:rPr>
              <w:b w:val="0"/>
              <w:bCs/>
            </w:rPr>
            <w:instrText xml:space="preserve"> DATE \@ "M/d/yyyy" </w:instrText>
          </w:r>
          <w:r>
            <w:rPr>
              <w:b w:val="0"/>
              <w:bCs/>
            </w:rPr>
            <w:fldChar w:fldCharType="separate"/>
          </w:r>
          <w:r>
            <w:rPr>
              <w:b w:val="0"/>
              <w:bCs/>
              <w:noProof/>
            </w:rPr>
            <w:t>4/23/2020</w:t>
          </w:r>
          <w:r>
            <w:rPr>
              <w:b w:val="0"/>
              <w:bCs/>
            </w:rPr>
            <w:fldChar w:fldCharType="end"/>
          </w:r>
          <w:r>
            <w:rPr>
              <w:b w:val="0"/>
              <w:bCs/>
            </w:rPr>
            <w:t xml:space="preserve">   </w:t>
          </w:r>
          <w:r>
            <w:rPr>
              <w:b w:val="0"/>
              <w:bCs/>
            </w:rPr>
            <w:fldChar w:fldCharType="begin"/>
          </w:r>
          <w:r>
            <w:rPr>
              <w:b w:val="0"/>
              <w:bCs/>
            </w:rPr>
            <w:instrText xml:space="preserve"> TIME \@ "h:mm AM/PM" </w:instrText>
          </w:r>
          <w:r>
            <w:rPr>
              <w:b w:val="0"/>
              <w:bCs/>
            </w:rPr>
            <w:fldChar w:fldCharType="separate"/>
          </w:r>
          <w:r>
            <w:rPr>
              <w:b w:val="0"/>
              <w:bCs/>
              <w:noProof/>
            </w:rPr>
            <w:t>12:46 AM</w:t>
          </w:r>
          <w:r>
            <w:rPr>
              <w:b w:val="0"/>
              <w:bCs/>
            </w:rPr>
            <w:fldChar w:fldCharType="end"/>
          </w:r>
        </w:p>
      </w:tc>
      <w:tc>
        <w:tcPr>
          <w:tcW w:w="1080" w:type="dxa"/>
        </w:tcPr>
        <w:p w14:paraId="6DEFB00D" w14:textId="77777777" w:rsidR="001E5C21" w:rsidRDefault="001E5C21">
          <w:pPr>
            <w:pStyle w:val="Footer"/>
            <w:spacing w:before="80"/>
            <w:rPr>
              <w:bCs/>
            </w:rPr>
          </w:pPr>
          <w:r>
            <w:rPr>
              <w:bCs/>
            </w:rPr>
            <w:t>Page</w:t>
          </w:r>
        </w:p>
        <w:p w14:paraId="1F41C6E7" w14:textId="77777777" w:rsidR="001E5C21" w:rsidRDefault="001E5C21">
          <w:pPr>
            <w:pStyle w:val="Footer"/>
            <w:spacing w:before="80"/>
          </w:pPr>
          <w:r>
            <w:rPr>
              <w:b w:val="0"/>
              <w:bCs/>
            </w:rPr>
            <w:fldChar w:fldCharType="begin"/>
          </w:r>
          <w:r>
            <w:rPr>
              <w:b w:val="0"/>
              <w:bCs/>
            </w:rPr>
            <w:instrText xml:space="preserve">page </w:instrText>
          </w:r>
          <w:r>
            <w:rPr>
              <w:b w:val="0"/>
              <w:bCs/>
            </w:rPr>
            <w:fldChar w:fldCharType="separate"/>
          </w:r>
          <w:r>
            <w:rPr>
              <w:b w:val="0"/>
              <w:bCs/>
              <w:noProof/>
            </w:rPr>
            <w:t>ii</w:t>
          </w:r>
          <w:r>
            <w:rPr>
              <w:b w:val="0"/>
              <w:bCs/>
            </w:rPr>
            <w:fldChar w:fldCharType="end"/>
          </w:r>
          <w:r>
            <w:t xml:space="preserve"> </w:t>
          </w:r>
        </w:p>
        <w:p w14:paraId="39786037" w14:textId="77777777" w:rsidR="001E5C21" w:rsidRDefault="001E5C21">
          <w:pPr>
            <w:pStyle w:val="Footer"/>
            <w:spacing w:before="80"/>
          </w:pPr>
        </w:p>
        <w:p w14:paraId="5A0FDEB8" w14:textId="77777777" w:rsidR="001E5C21" w:rsidRDefault="001E5C21">
          <w:pPr>
            <w:pStyle w:val="Footer"/>
            <w:spacing w:before="80"/>
          </w:pPr>
        </w:p>
      </w:tc>
    </w:tr>
  </w:tbl>
  <w:p w14:paraId="07DD9963" w14:textId="77777777" w:rsidR="001E5C21" w:rsidRDefault="001E5C2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1E5C21" w14:paraId="2A7F53DE" w14:textId="77777777">
      <w:tc>
        <w:tcPr>
          <w:tcW w:w="3240" w:type="dxa"/>
        </w:tcPr>
        <w:p w14:paraId="7C38E656" w14:textId="77777777" w:rsidR="001E5C21" w:rsidRDefault="001E5C21">
          <w:pPr>
            <w:pStyle w:val="Footer"/>
            <w:rPr>
              <w:b w:val="0"/>
              <w:bCs/>
            </w:rPr>
          </w:pPr>
          <w:r>
            <w:rPr>
              <w:b w:val="0"/>
              <w:bCs/>
            </w:rPr>
            <w:t>Test Plan</w:t>
          </w:r>
        </w:p>
      </w:tc>
      <w:tc>
        <w:tcPr>
          <w:tcW w:w="2880" w:type="dxa"/>
        </w:tcPr>
        <w:p w14:paraId="2DE9630F" w14:textId="6DB3E237" w:rsidR="001E5C21" w:rsidRDefault="001E5C21">
          <w:pPr>
            <w:pStyle w:val="Footer"/>
            <w:rPr>
              <w:b w:val="0"/>
              <w:bCs/>
            </w:rPr>
          </w:pPr>
          <w:r>
            <w:rPr>
              <w:bCs/>
            </w:rPr>
            <w:t>Group 2 Team 9</w:t>
          </w:r>
        </w:p>
      </w:tc>
      <w:tc>
        <w:tcPr>
          <w:tcW w:w="1980" w:type="dxa"/>
        </w:tcPr>
        <w:p w14:paraId="6D8A0CFD" w14:textId="12F5F8BB" w:rsidR="001E5C21" w:rsidRDefault="001E5C21">
          <w:pPr>
            <w:pStyle w:val="Footer"/>
          </w:pPr>
          <w:r>
            <w:t>April 16, 2020</w:t>
          </w:r>
        </w:p>
      </w:tc>
      <w:tc>
        <w:tcPr>
          <w:tcW w:w="900" w:type="dxa"/>
        </w:tcPr>
        <w:p w14:paraId="64213E3E" w14:textId="77777777" w:rsidR="001E5C21" w:rsidRDefault="001E5C21">
          <w:pPr>
            <w:pStyle w:val="Footer"/>
            <w:rPr>
              <w:b w:val="0"/>
              <w:bCs/>
            </w:rPr>
          </w:pPr>
          <w:r>
            <w:rPr>
              <w:b w:val="0"/>
              <w:bCs/>
            </w:rPr>
            <w:t>Page</w:t>
          </w:r>
        </w:p>
        <w:p w14:paraId="6A5DC5EF" w14:textId="77777777" w:rsidR="001E5C21" w:rsidRDefault="001E5C21">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71C130A8" w14:textId="77777777" w:rsidR="001E5C21" w:rsidRDefault="001E5C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5C3223" w14:textId="77777777" w:rsidR="00DE3D5E" w:rsidRDefault="00DE3D5E">
      <w:r>
        <w:separator/>
      </w:r>
    </w:p>
  </w:footnote>
  <w:footnote w:type="continuationSeparator" w:id="0">
    <w:p w14:paraId="614C1160" w14:textId="77777777" w:rsidR="00DE3D5E" w:rsidRDefault="00DE3D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15791" w14:textId="77777777" w:rsidR="001E5C21" w:rsidRDefault="001E5C21">
    <w:pPr>
      <w:rPr>
        <w:sz w:val="24"/>
      </w:rPr>
    </w:pPr>
  </w:p>
  <w:p w14:paraId="39D92A92" w14:textId="77777777" w:rsidR="001E5C21" w:rsidRDefault="001E5C21">
    <w:pPr>
      <w:pBdr>
        <w:top w:val="single" w:sz="6" w:space="1" w:color="auto"/>
      </w:pBdr>
      <w:rPr>
        <w:sz w:val="24"/>
      </w:rPr>
    </w:pPr>
  </w:p>
  <w:p w14:paraId="5B42F529" w14:textId="4195A365" w:rsidR="001E5C21" w:rsidRDefault="001E5C21">
    <w:pPr>
      <w:pStyle w:val="Title"/>
    </w:pPr>
    <w:r>
      <w:t>Group 2 Team 9</w:t>
    </w:r>
  </w:p>
  <w:p w14:paraId="32C402BB" w14:textId="77777777" w:rsidR="001E5C21" w:rsidRDefault="001E5C21">
    <w:pPr>
      <w:pBdr>
        <w:bottom w:val="single" w:sz="6" w:space="1" w:color="auto"/>
      </w:pBdr>
      <w:jc w:val="right"/>
      <w:rPr>
        <w:sz w:val="24"/>
      </w:rPr>
    </w:pPr>
  </w:p>
  <w:p w14:paraId="24A99BCC" w14:textId="77777777" w:rsidR="001E5C21" w:rsidRDefault="001E5C21">
    <w:pPr>
      <w:pStyle w:val="Title"/>
    </w:pPr>
  </w:p>
  <w:p w14:paraId="19CAAF1D" w14:textId="77777777" w:rsidR="001E5C21" w:rsidRDefault="001E5C21">
    <w:pPr>
      <w:pStyle w:val="Title"/>
    </w:pPr>
  </w:p>
  <w:p w14:paraId="0FACA263" w14:textId="77777777" w:rsidR="001E5C21" w:rsidRDefault="001E5C21">
    <w:pPr>
      <w:pStyle w:val="Title"/>
    </w:pPr>
  </w:p>
  <w:p w14:paraId="6CDE61F1" w14:textId="77777777" w:rsidR="001E5C21" w:rsidRDefault="001E5C21">
    <w:pPr>
      <w:pStyle w:val="Title"/>
    </w:pPr>
  </w:p>
  <w:p w14:paraId="2A603A50" w14:textId="77777777" w:rsidR="001E5C21" w:rsidRDefault="001E5C21">
    <w:pPr>
      <w:pStyle w:val="Title"/>
    </w:pPr>
  </w:p>
  <w:p w14:paraId="48A9C7EF" w14:textId="77777777" w:rsidR="001E5C21" w:rsidRDefault="001E5C21">
    <w:pPr>
      <w:pStyle w:val="Title"/>
    </w:pPr>
  </w:p>
  <w:p w14:paraId="3467F07F" w14:textId="77777777" w:rsidR="001E5C21" w:rsidRDefault="001E5C21">
    <w:pPr>
      <w:pStyle w:val="Title"/>
    </w:pPr>
  </w:p>
  <w:p w14:paraId="1281F55B" w14:textId="77777777" w:rsidR="001E5C21" w:rsidRDefault="001E5C21">
    <w:pPr>
      <w:pStyle w:val="Title"/>
    </w:pPr>
  </w:p>
  <w:p w14:paraId="1EAE66E6" w14:textId="77777777" w:rsidR="001E5C21" w:rsidRDefault="001E5C21">
    <w:pPr>
      <w:pStyle w:val="Title"/>
    </w:pPr>
  </w:p>
  <w:p w14:paraId="23AE39EE" w14:textId="77777777" w:rsidR="001E5C21" w:rsidRDefault="001E5C21">
    <w:pPr>
      <w:pStyle w:val="Title"/>
    </w:pPr>
  </w:p>
  <w:p w14:paraId="6DF13806" w14:textId="77777777" w:rsidR="001E5C21" w:rsidRDefault="001E5C21"/>
  <w:p w14:paraId="59FF32D7" w14:textId="77777777" w:rsidR="001E5C21" w:rsidRDefault="001E5C21"/>
  <w:p w14:paraId="2E4E5B44" w14:textId="77777777" w:rsidR="001E5C21" w:rsidRDefault="001E5C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522A6A" w14:textId="77777777" w:rsidR="001E5C21" w:rsidRDefault="001E5C21">
    <w:pPr>
      <w:pStyle w:val="Header"/>
    </w:pPr>
    <w:r>
      <w:t>Test Plan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94A87" w14:textId="77777777" w:rsidR="001E5C21" w:rsidRDefault="001E5C21">
    <w:pPr>
      <w:pStyle w:val="Header"/>
    </w:pPr>
    <w:r>
      <w:t>Test Plan</w:t>
    </w:r>
    <w:r>
      <w:tab/>
    </w:r>
    <w:r>
      <w:tab/>
    </w:r>
  </w:p>
  <w:p w14:paraId="7D0D0CC2" w14:textId="77777777" w:rsidR="001E5C21" w:rsidRDefault="001E5C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5E60E51E"/>
    <w:lvl w:ilvl="0">
      <w:start w:val="1"/>
      <w:numFmt w:val="decimal"/>
      <w:pStyle w:val="Heading1"/>
      <w:lvlText w:val="%1."/>
      <w:legacy w:legacy="1" w:legacySpace="0" w:legacyIndent="720"/>
      <w:lvlJc w:val="left"/>
      <w:pPr>
        <w:ind w:left="720" w:hanging="720"/>
      </w:pPr>
    </w:lvl>
    <w:lvl w:ilvl="1">
      <w:start w:val="1"/>
      <w:numFmt w:val="decimal"/>
      <w:pStyle w:val="Heading2"/>
      <w:lvlText w:val="%1.%2."/>
      <w:legacy w:legacy="1" w:legacySpace="0" w:legacyIndent="720"/>
      <w:lvlJc w:val="left"/>
      <w:pPr>
        <w:ind w:left="810" w:hanging="720"/>
      </w:pPr>
    </w:lvl>
    <w:lvl w:ilvl="2">
      <w:start w:val="1"/>
      <w:numFmt w:val="decimal"/>
      <w:pStyle w:val="Heading3"/>
      <w:lvlText w:val="%1.%2.%3."/>
      <w:legacy w:legacy="1" w:legacySpace="0" w:legacyIndent="720"/>
      <w:lvlJc w:val="left"/>
      <w:pPr>
        <w:ind w:left="2160" w:hanging="720"/>
      </w:pPr>
    </w:lvl>
    <w:lvl w:ilvl="3">
      <w:start w:val="1"/>
      <w:numFmt w:val="decimal"/>
      <w:pStyle w:val="Heading4"/>
      <w:lvlText w:val="%1.%2.%3.%4."/>
      <w:legacy w:legacy="1" w:legacySpace="0" w:legacyIndent="720"/>
      <w:lvlJc w:val="left"/>
      <w:pPr>
        <w:ind w:left="2880" w:hanging="720"/>
      </w:pPr>
    </w:lvl>
    <w:lvl w:ilvl="4">
      <w:start w:val="1"/>
      <w:numFmt w:val="decimal"/>
      <w:pStyle w:val="Heading5"/>
      <w:lvlText w:val="%1.%2.%3.%4.%5."/>
      <w:legacy w:legacy="1" w:legacySpace="0" w:legacyIndent="720"/>
      <w:lvlJc w:val="left"/>
      <w:pPr>
        <w:ind w:left="3600" w:hanging="720"/>
      </w:pPr>
    </w:lvl>
    <w:lvl w:ilvl="5">
      <w:start w:val="1"/>
      <w:numFmt w:val="decimal"/>
      <w:pStyle w:val="Heading6"/>
      <w:lvlText w:val="%1.%2.%3.%4.%5.%6."/>
      <w:legacy w:legacy="1" w:legacySpace="0" w:legacyIndent="720"/>
      <w:lvlJc w:val="left"/>
      <w:pPr>
        <w:ind w:left="4320" w:hanging="720"/>
      </w:pPr>
    </w:lvl>
    <w:lvl w:ilvl="6">
      <w:start w:val="1"/>
      <w:numFmt w:val="decimal"/>
      <w:pStyle w:val="Heading7"/>
      <w:lvlText w:val="%1.%2.%3.%4.%5.%6.%7."/>
      <w:legacy w:legacy="1" w:legacySpace="0" w:legacyIndent="720"/>
      <w:lvlJc w:val="left"/>
      <w:pPr>
        <w:ind w:left="5040" w:hanging="720"/>
      </w:pPr>
    </w:lvl>
    <w:lvl w:ilvl="7">
      <w:start w:val="1"/>
      <w:numFmt w:val="decimal"/>
      <w:pStyle w:val="Heading8"/>
      <w:lvlText w:val="%1.%2.%3.%4.%5.%6.%7.%8."/>
      <w:legacy w:legacy="1" w:legacySpace="0" w:legacyIndent="720"/>
      <w:lvlJc w:val="left"/>
      <w:pPr>
        <w:ind w:left="5760" w:hanging="720"/>
      </w:pPr>
    </w:lvl>
    <w:lvl w:ilvl="8">
      <w:start w:val="1"/>
      <w:numFmt w:val="decimal"/>
      <w:pStyle w:val="Heading9"/>
      <w:lvlText w:val="%1.%2.%3.%4.%5.%6.%7.%8.%9."/>
      <w:legacy w:legacy="1" w:legacySpace="0" w:legacyIndent="720"/>
      <w:lvlJc w:val="left"/>
      <w:pPr>
        <w:ind w:left="6480" w:hanging="720"/>
      </w:pPr>
    </w:lvl>
  </w:abstractNum>
  <w:abstractNum w:abstractNumId="1" w15:restartNumberingAfterBreak="0">
    <w:nsid w:val="0000000B"/>
    <w:multiLevelType w:val="singleLevel"/>
    <w:tmpl w:val="0000000B"/>
    <w:name w:val="WW8Num8"/>
    <w:lvl w:ilvl="0">
      <w:start w:val="1"/>
      <w:numFmt w:val="bullet"/>
      <w:lvlText w:val=""/>
      <w:lvlJc w:val="left"/>
      <w:pPr>
        <w:tabs>
          <w:tab w:val="num" w:pos="1080"/>
        </w:tabs>
        <w:ind w:left="1080" w:hanging="360"/>
      </w:pPr>
      <w:rPr>
        <w:rFonts w:ascii="Symbol" w:hAnsi="Symbol"/>
      </w:rPr>
    </w:lvl>
  </w:abstractNum>
  <w:abstractNum w:abstractNumId="2" w15:restartNumberingAfterBreak="0">
    <w:nsid w:val="01A96073"/>
    <w:multiLevelType w:val="multilevel"/>
    <w:tmpl w:val="E21A7D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4715A8"/>
    <w:multiLevelType w:val="hybridMultilevel"/>
    <w:tmpl w:val="22A8DD72"/>
    <w:lvl w:ilvl="0" w:tplc="C5284D12">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7B735B3"/>
    <w:multiLevelType w:val="hybridMultilevel"/>
    <w:tmpl w:val="E6EECEE2"/>
    <w:lvl w:ilvl="0" w:tplc="87600450">
      <w:start w:val="1"/>
      <w:numFmt w:val="lowerLetter"/>
      <w:pStyle w:val="ListAlpa"/>
      <w:lvlText w:val="%1)"/>
      <w:lvlJc w:val="left"/>
      <w:pPr>
        <w:tabs>
          <w:tab w:val="num" w:pos="720"/>
        </w:tabs>
        <w:ind w:left="72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15:restartNumberingAfterBreak="0">
    <w:nsid w:val="48052EC8"/>
    <w:multiLevelType w:val="hybridMultilevel"/>
    <w:tmpl w:val="E6980FD4"/>
    <w:lvl w:ilvl="0" w:tplc="D714AE4E">
      <w:start w:val="1"/>
      <w:numFmt w:val="decimal"/>
      <w:pStyle w:val="SubListNumber"/>
      <w:lvlText w:val="%1)"/>
      <w:lvlJc w:val="left"/>
      <w:pPr>
        <w:tabs>
          <w:tab w:val="num" w:pos="3672"/>
        </w:tabs>
        <w:ind w:left="3672" w:hanging="360"/>
      </w:pPr>
      <w:rPr>
        <w:rFonts w:hint="default"/>
      </w:rPr>
    </w:lvl>
    <w:lvl w:ilvl="1" w:tplc="04090019" w:tentative="1">
      <w:start w:val="1"/>
      <w:numFmt w:val="lowerLetter"/>
      <w:lvlText w:val="%2."/>
      <w:lvlJc w:val="left"/>
      <w:pPr>
        <w:tabs>
          <w:tab w:val="num" w:pos="4032"/>
        </w:tabs>
        <w:ind w:left="4032" w:hanging="360"/>
      </w:pPr>
    </w:lvl>
    <w:lvl w:ilvl="2" w:tplc="0409001B" w:tentative="1">
      <w:start w:val="1"/>
      <w:numFmt w:val="lowerRoman"/>
      <w:lvlText w:val="%3."/>
      <w:lvlJc w:val="right"/>
      <w:pPr>
        <w:tabs>
          <w:tab w:val="num" w:pos="4752"/>
        </w:tabs>
        <w:ind w:left="4752" w:hanging="180"/>
      </w:pPr>
    </w:lvl>
    <w:lvl w:ilvl="3" w:tplc="0409000F" w:tentative="1">
      <w:start w:val="1"/>
      <w:numFmt w:val="decimal"/>
      <w:lvlText w:val="%4."/>
      <w:lvlJc w:val="left"/>
      <w:pPr>
        <w:tabs>
          <w:tab w:val="num" w:pos="5472"/>
        </w:tabs>
        <w:ind w:left="5472" w:hanging="360"/>
      </w:pPr>
    </w:lvl>
    <w:lvl w:ilvl="4" w:tplc="04090019" w:tentative="1">
      <w:start w:val="1"/>
      <w:numFmt w:val="lowerLetter"/>
      <w:lvlText w:val="%5."/>
      <w:lvlJc w:val="left"/>
      <w:pPr>
        <w:tabs>
          <w:tab w:val="num" w:pos="6192"/>
        </w:tabs>
        <w:ind w:left="6192" w:hanging="360"/>
      </w:pPr>
    </w:lvl>
    <w:lvl w:ilvl="5" w:tplc="0409001B" w:tentative="1">
      <w:start w:val="1"/>
      <w:numFmt w:val="lowerRoman"/>
      <w:lvlText w:val="%6."/>
      <w:lvlJc w:val="right"/>
      <w:pPr>
        <w:tabs>
          <w:tab w:val="num" w:pos="6912"/>
        </w:tabs>
        <w:ind w:left="6912" w:hanging="180"/>
      </w:pPr>
    </w:lvl>
    <w:lvl w:ilvl="6" w:tplc="0409000F" w:tentative="1">
      <w:start w:val="1"/>
      <w:numFmt w:val="decimal"/>
      <w:lvlText w:val="%7."/>
      <w:lvlJc w:val="left"/>
      <w:pPr>
        <w:tabs>
          <w:tab w:val="num" w:pos="7632"/>
        </w:tabs>
        <w:ind w:left="7632" w:hanging="360"/>
      </w:pPr>
    </w:lvl>
    <w:lvl w:ilvl="7" w:tplc="04090019" w:tentative="1">
      <w:start w:val="1"/>
      <w:numFmt w:val="lowerLetter"/>
      <w:lvlText w:val="%8."/>
      <w:lvlJc w:val="left"/>
      <w:pPr>
        <w:tabs>
          <w:tab w:val="num" w:pos="8352"/>
        </w:tabs>
        <w:ind w:left="8352" w:hanging="360"/>
      </w:pPr>
    </w:lvl>
    <w:lvl w:ilvl="8" w:tplc="0409001B" w:tentative="1">
      <w:start w:val="1"/>
      <w:numFmt w:val="lowerRoman"/>
      <w:lvlText w:val="%9."/>
      <w:lvlJc w:val="right"/>
      <w:pPr>
        <w:tabs>
          <w:tab w:val="num" w:pos="9072"/>
        </w:tabs>
        <w:ind w:left="9072" w:hanging="180"/>
      </w:pPr>
    </w:lvl>
  </w:abstractNum>
  <w:abstractNum w:abstractNumId="6" w15:restartNumberingAfterBreak="0">
    <w:nsid w:val="4D730B25"/>
    <w:multiLevelType w:val="hybridMultilevel"/>
    <w:tmpl w:val="5B6CD4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504C4467"/>
    <w:multiLevelType w:val="hybridMultilevel"/>
    <w:tmpl w:val="E5B6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112208"/>
    <w:multiLevelType w:val="hybridMultilevel"/>
    <w:tmpl w:val="7478B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084906"/>
    <w:multiLevelType w:val="hybridMultilevel"/>
    <w:tmpl w:val="F4ECCA4A"/>
    <w:lvl w:ilvl="0" w:tplc="16D08158">
      <w:start w:val="1"/>
      <w:numFmt w:val="bullet"/>
      <w:pStyle w:val="ListBullet"/>
      <w:lvlText w:val=""/>
      <w:lvlJc w:val="left"/>
      <w:pPr>
        <w:tabs>
          <w:tab w:val="num" w:pos="576"/>
        </w:tabs>
        <w:ind w:left="576"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0B8118A"/>
    <w:multiLevelType w:val="hybridMultilevel"/>
    <w:tmpl w:val="1642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4"/>
  </w:num>
  <w:num w:numId="11">
    <w:abstractNumId w:val="5"/>
  </w:num>
  <w:num w:numId="12">
    <w:abstractNumId w:val="3"/>
  </w:num>
  <w:num w:numId="13">
    <w:abstractNumId w:val="9"/>
  </w:num>
  <w:num w:numId="14">
    <w:abstractNumId w:val="2"/>
  </w:num>
  <w:num w:numId="15">
    <w:abstractNumId w:val="6"/>
  </w:num>
  <w:num w:numId="16">
    <w:abstractNumId w:val="8"/>
  </w:num>
  <w:num w:numId="17">
    <w:abstractNumId w:val="10"/>
  </w:num>
  <w:num w:numId="18">
    <w:abstractNumId w:val="7"/>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cardo Pena">
    <w15:presenceInfo w15:providerId="Windows Live" w15:userId="a0bb85c79a8fc963"/>
  </w15:person>
  <w15:person w15:author="Aaron .">
    <w15:presenceInfo w15:providerId="Windows Live" w15:userId="79102a4d7133e3ce"/>
  </w15:person>
  <w15:person w15:author="Alvarado Bianca">
    <w15:presenceInfo w15:providerId="None" w15:userId="Alvarado Bian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AF8"/>
    <w:rsid w:val="00012EA2"/>
    <w:rsid w:val="00013402"/>
    <w:rsid w:val="0002159A"/>
    <w:rsid w:val="0002353C"/>
    <w:rsid w:val="0002397D"/>
    <w:rsid w:val="0003292B"/>
    <w:rsid w:val="00036AFF"/>
    <w:rsid w:val="00036F55"/>
    <w:rsid w:val="00040947"/>
    <w:rsid w:val="00052BDD"/>
    <w:rsid w:val="00056596"/>
    <w:rsid w:val="0006164E"/>
    <w:rsid w:val="00062D50"/>
    <w:rsid w:val="0006395A"/>
    <w:rsid w:val="00065F29"/>
    <w:rsid w:val="00070094"/>
    <w:rsid w:val="00087726"/>
    <w:rsid w:val="00090371"/>
    <w:rsid w:val="000927B9"/>
    <w:rsid w:val="00093AE2"/>
    <w:rsid w:val="00097BCC"/>
    <w:rsid w:val="000A24D3"/>
    <w:rsid w:val="000B55A8"/>
    <w:rsid w:val="000D54D8"/>
    <w:rsid w:val="000E6735"/>
    <w:rsid w:val="000F1AE9"/>
    <w:rsid w:val="000F513D"/>
    <w:rsid w:val="000F5801"/>
    <w:rsid w:val="00111609"/>
    <w:rsid w:val="00120158"/>
    <w:rsid w:val="0012354B"/>
    <w:rsid w:val="001251D5"/>
    <w:rsid w:val="00126E6E"/>
    <w:rsid w:val="0012752D"/>
    <w:rsid w:val="00127FDF"/>
    <w:rsid w:val="001339A9"/>
    <w:rsid w:val="00150787"/>
    <w:rsid w:val="0016684D"/>
    <w:rsid w:val="00183D21"/>
    <w:rsid w:val="00186946"/>
    <w:rsid w:val="001A4896"/>
    <w:rsid w:val="001B7429"/>
    <w:rsid w:val="001B7F2B"/>
    <w:rsid w:val="001C3B64"/>
    <w:rsid w:val="001D1323"/>
    <w:rsid w:val="001D3F9E"/>
    <w:rsid w:val="001D7536"/>
    <w:rsid w:val="001E5C21"/>
    <w:rsid w:val="001F1C71"/>
    <w:rsid w:val="001F46FC"/>
    <w:rsid w:val="001F51E6"/>
    <w:rsid w:val="00211740"/>
    <w:rsid w:val="002264FA"/>
    <w:rsid w:val="00226F55"/>
    <w:rsid w:val="00242A94"/>
    <w:rsid w:val="0025009F"/>
    <w:rsid w:val="002516CA"/>
    <w:rsid w:val="00251CF5"/>
    <w:rsid w:val="00251E17"/>
    <w:rsid w:val="00252AEB"/>
    <w:rsid w:val="00262BA7"/>
    <w:rsid w:val="002703BC"/>
    <w:rsid w:val="00281A09"/>
    <w:rsid w:val="00283889"/>
    <w:rsid w:val="00291749"/>
    <w:rsid w:val="002954EE"/>
    <w:rsid w:val="002A2A64"/>
    <w:rsid w:val="002A78E4"/>
    <w:rsid w:val="002B38E5"/>
    <w:rsid w:val="002B3966"/>
    <w:rsid w:val="002D4EC0"/>
    <w:rsid w:val="002D6F18"/>
    <w:rsid w:val="002F3E49"/>
    <w:rsid w:val="002F7B18"/>
    <w:rsid w:val="00305CCA"/>
    <w:rsid w:val="00331F9A"/>
    <w:rsid w:val="00335088"/>
    <w:rsid w:val="00340518"/>
    <w:rsid w:val="00342AFB"/>
    <w:rsid w:val="0035672D"/>
    <w:rsid w:val="00357D58"/>
    <w:rsid w:val="003747E8"/>
    <w:rsid w:val="0037537B"/>
    <w:rsid w:val="00375694"/>
    <w:rsid w:val="00383676"/>
    <w:rsid w:val="00390184"/>
    <w:rsid w:val="003B440D"/>
    <w:rsid w:val="003C66F8"/>
    <w:rsid w:val="003D54B8"/>
    <w:rsid w:val="003D58CD"/>
    <w:rsid w:val="003F22A9"/>
    <w:rsid w:val="00400540"/>
    <w:rsid w:val="00414A3C"/>
    <w:rsid w:val="00424E01"/>
    <w:rsid w:val="00432872"/>
    <w:rsid w:val="0044102E"/>
    <w:rsid w:val="00442922"/>
    <w:rsid w:val="00445FC7"/>
    <w:rsid w:val="004558DF"/>
    <w:rsid w:val="004706B7"/>
    <w:rsid w:val="004807EE"/>
    <w:rsid w:val="00482962"/>
    <w:rsid w:val="00493D36"/>
    <w:rsid w:val="00494200"/>
    <w:rsid w:val="00495F49"/>
    <w:rsid w:val="00497848"/>
    <w:rsid w:val="004B5A36"/>
    <w:rsid w:val="004C020D"/>
    <w:rsid w:val="004C24BE"/>
    <w:rsid w:val="004D791E"/>
    <w:rsid w:val="004E396D"/>
    <w:rsid w:val="00505B84"/>
    <w:rsid w:val="00513157"/>
    <w:rsid w:val="00520BF0"/>
    <w:rsid w:val="005216C1"/>
    <w:rsid w:val="00525CC9"/>
    <w:rsid w:val="005318AA"/>
    <w:rsid w:val="0056531D"/>
    <w:rsid w:val="005731F3"/>
    <w:rsid w:val="005841B0"/>
    <w:rsid w:val="00585FB5"/>
    <w:rsid w:val="005912F0"/>
    <w:rsid w:val="005C124E"/>
    <w:rsid w:val="005C61E0"/>
    <w:rsid w:val="005D2C17"/>
    <w:rsid w:val="005E07A8"/>
    <w:rsid w:val="005E7AB0"/>
    <w:rsid w:val="0060419F"/>
    <w:rsid w:val="00623F73"/>
    <w:rsid w:val="00637DBD"/>
    <w:rsid w:val="006469B8"/>
    <w:rsid w:val="00651DBF"/>
    <w:rsid w:val="00657631"/>
    <w:rsid w:val="00663140"/>
    <w:rsid w:val="00674A18"/>
    <w:rsid w:val="00687AD0"/>
    <w:rsid w:val="00692306"/>
    <w:rsid w:val="006A4638"/>
    <w:rsid w:val="006B59A9"/>
    <w:rsid w:val="006B73CE"/>
    <w:rsid w:val="006C1533"/>
    <w:rsid w:val="006C4571"/>
    <w:rsid w:val="006C5214"/>
    <w:rsid w:val="006D7E87"/>
    <w:rsid w:val="006F20C0"/>
    <w:rsid w:val="00707D0D"/>
    <w:rsid w:val="00727738"/>
    <w:rsid w:val="00755A88"/>
    <w:rsid w:val="0076697F"/>
    <w:rsid w:val="00783713"/>
    <w:rsid w:val="00790ACB"/>
    <w:rsid w:val="007A07A5"/>
    <w:rsid w:val="007A4335"/>
    <w:rsid w:val="007A69F0"/>
    <w:rsid w:val="007B0661"/>
    <w:rsid w:val="007B33CF"/>
    <w:rsid w:val="007C5237"/>
    <w:rsid w:val="007E0AF8"/>
    <w:rsid w:val="007E2150"/>
    <w:rsid w:val="007F0C19"/>
    <w:rsid w:val="007F6E56"/>
    <w:rsid w:val="00802633"/>
    <w:rsid w:val="0081030D"/>
    <w:rsid w:val="00821FE7"/>
    <w:rsid w:val="00827AD9"/>
    <w:rsid w:val="008343C3"/>
    <w:rsid w:val="008403C9"/>
    <w:rsid w:val="008419B5"/>
    <w:rsid w:val="00842DC1"/>
    <w:rsid w:val="008433D2"/>
    <w:rsid w:val="008455A4"/>
    <w:rsid w:val="008463B4"/>
    <w:rsid w:val="00870CC2"/>
    <w:rsid w:val="00873084"/>
    <w:rsid w:val="00874CDE"/>
    <w:rsid w:val="0088068D"/>
    <w:rsid w:val="0088474D"/>
    <w:rsid w:val="00890DD7"/>
    <w:rsid w:val="0089604B"/>
    <w:rsid w:val="00897171"/>
    <w:rsid w:val="008A2DAB"/>
    <w:rsid w:val="008A5D2C"/>
    <w:rsid w:val="008B0468"/>
    <w:rsid w:val="008C782C"/>
    <w:rsid w:val="009069AE"/>
    <w:rsid w:val="009159D7"/>
    <w:rsid w:val="009162F5"/>
    <w:rsid w:val="00916854"/>
    <w:rsid w:val="00933FAC"/>
    <w:rsid w:val="00936D85"/>
    <w:rsid w:val="00941D93"/>
    <w:rsid w:val="00950C36"/>
    <w:rsid w:val="009645B2"/>
    <w:rsid w:val="00972300"/>
    <w:rsid w:val="00976AE2"/>
    <w:rsid w:val="00984A7E"/>
    <w:rsid w:val="009A50C1"/>
    <w:rsid w:val="009C3109"/>
    <w:rsid w:val="009C50BF"/>
    <w:rsid w:val="009C775C"/>
    <w:rsid w:val="009C7FF3"/>
    <w:rsid w:val="009D09E4"/>
    <w:rsid w:val="009D0DC6"/>
    <w:rsid w:val="00A20D2A"/>
    <w:rsid w:val="00A313CD"/>
    <w:rsid w:val="00A32859"/>
    <w:rsid w:val="00A55EE3"/>
    <w:rsid w:val="00A62A00"/>
    <w:rsid w:val="00A70D00"/>
    <w:rsid w:val="00A72DD8"/>
    <w:rsid w:val="00A8674D"/>
    <w:rsid w:val="00A90BCA"/>
    <w:rsid w:val="00AD358C"/>
    <w:rsid w:val="00AD58BD"/>
    <w:rsid w:val="00AD6B21"/>
    <w:rsid w:val="00AF5084"/>
    <w:rsid w:val="00B16D03"/>
    <w:rsid w:val="00B22D3B"/>
    <w:rsid w:val="00B25A52"/>
    <w:rsid w:val="00B25E83"/>
    <w:rsid w:val="00B34944"/>
    <w:rsid w:val="00B35B27"/>
    <w:rsid w:val="00B73554"/>
    <w:rsid w:val="00B843E6"/>
    <w:rsid w:val="00B87483"/>
    <w:rsid w:val="00BC6283"/>
    <w:rsid w:val="00BE01C4"/>
    <w:rsid w:val="00BE0F58"/>
    <w:rsid w:val="00BE2C58"/>
    <w:rsid w:val="00BE682D"/>
    <w:rsid w:val="00BF1845"/>
    <w:rsid w:val="00C033C7"/>
    <w:rsid w:val="00C16AB5"/>
    <w:rsid w:val="00C85F57"/>
    <w:rsid w:val="00C87C0C"/>
    <w:rsid w:val="00C96CC0"/>
    <w:rsid w:val="00CA6C8E"/>
    <w:rsid w:val="00CB688A"/>
    <w:rsid w:val="00CC138B"/>
    <w:rsid w:val="00CC70FE"/>
    <w:rsid w:val="00CC76C0"/>
    <w:rsid w:val="00CF29EC"/>
    <w:rsid w:val="00D00599"/>
    <w:rsid w:val="00D0751F"/>
    <w:rsid w:val="00D3560F"/>
    <w:rsid w:val="00D35A79"/>
    <w:rsid w:val="00D443BA"/>
    <w:rsid w:val="00D628D1"/>
    <w:rsid w:val="00D87C70"/>
    <w:rsid w:val="00D87FDB"/>
    <w:rsid w:val="00D9483A"/>
    <w:rsid w:val="00D94FEE"/>
    <w:rsid w:val="00D9772F"/>
    <w:rsid w:val="00DA76E7"/>
    <w:rsid w:val="00DB710F"/>
    <w:rsid w:val="00DC0B08"/>
    <w:rsid w:val="00DE10EA"/>
    <w:rsid w:val="00DE144E"/>
    <w:rsid w:val="00DE3295"/>
    <w:rsid w:val="00DE34E0"/>
    <w:rsid w:val="00DE3D5E"/>
    <w:rsid w:val="00E25158"/>
    <w:rsid w:val="00E25999"/>
    <w:rsid w:val="00E3048D"/>
    <w:rsid w:val="00E31597"/>
    <w:rsid w:val="00E47450"/>
    <w:rsid w:val="00E47986"/>
    <w:rsid w:val="00E52798"/>
    <w:rsid w:val="00E52A92"/>
    <w:rsid w:val="00E554C7"/>
    <w:rsid w:val="00E62D89"/>
    <w:rsid w:val="00E63749"/>
    <w:rsid w:val="00E90CC5"/>
    <w:rsid w:val="00E9361C"/>
    <w:rsid w:val="00E95A56"/>
    <w:rsid w:val="00E9670A"/>
    <w:rsid w:val="00EB46CE"/>
    <w:rsid w:val="00EC2775"/>
    <w:rsid w:val="00EC4C6A"/>
    <w:rsid w:val="00ED7FFB"/>
    <w:rsid w:val="00F21B34"/>
    <w:rsid w:val="00F22538"/>
    <w:rsid w:val="00F24590"/>
    <w:rsid w:val="00F2608C"/>
    <w:rsid w:val="00F40169"/>
    <w:rsid w:val="00F513A1"/>
    <w:rsid w:val="00F56757"/>
    <w:rsid w:val="00F64174"/>
    <w:rsid w:val="00F7627B"/>
    <w:rsid w:val="00FA0DA3"/>
    <w:rsid w:val="00FB3495"/>
    <w:rsid w:val="00FE3BEF"/>
    <w:rsid w:val="00FE6059"/>
    <w:rsid w:val="00FF2F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89742B"/>
  <w15:chartTrackingRefBased/>
  <w15:docId w15:val="{DC7C4EF9-56A5-47D4-A6D9-D027D5920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pPr>
      <w:overflowPunct w:val="0"/>
      <w:autoSpaceDE w:val="0"/>
      <w:autoSpaceDN w:val="0"/>
      <w:adjustRightInd w:val="0"/>
      <w:textAlignment w:val="baseline"/>
    </w:pPr>
  </w:style>
  <w:style w:type="paragraph" w:styleId="Heading1">
    <w:name w:val="heading 1"/>
    <w:basedOn w:val="Normal"/>
    <w:next w:val="Normal"/>
    <w:link w:val="Heading1Char"/>
    <w:qFormat/>
    <w:pPr>
      <w:keepNext/>
      <w:pageBreakBefore/>
      <w:numPr>
        <w:numId w:val="1"/>
      </w:numPr>
      <w:pBdr>
        <w:top w:val="single" w:sz="12" w:space="1" w:color="auto"/>
        <w:left w:val="single" w:sz="12" w:space="1" w:color="auto"/>
        <w:bottom w:val="single" w:sz="12" w:space="1" w:color="auto"/>
        <w:right w:val="single" w:sz="12" w:space="1" w:color="auto"/>
      </w:pBdr>
      <w:spacing w:before="240" w:after="60"/>
      <w:outlineLvl w:val="0"/>
    </w:pPr>
    <w:rPr>
      <w:b/>
      <w:kern w:val="28"/>
      <w:sz w:val="36"/>
    </w:rPr>
  </w:style>
  <w:style w:type="paragraph" w:styleId="Heading2">
    <w:name w:val="heading 2"/>
    <w:basedOn w:val="Normal"/>
    <w:next w:val="Normal"/>
    <w:link w:val="Heading2Char"/>
    <w:qFormat/>
    <w:pPr>
      <w:keepNext/>
      <w:numPr>
        <w:ilvl w:val="1"/>
        <w:numId w:val="2"/>
      </w:numPr>
      <w:spacing w:before="240" w:after="60"/>
      <w:ind w:left="720"/>
      <w:outlineLvl w:val="1"/>
    </w:pPr>
    <w:rPr>
      <w:b/>
      <w:sz w:val="28"/>
    </w:rPr>
  </w:style>
  <w:style w:type="paragraph" w:styleId="Heading3">
    <w:name w:val="heading 3"/>
    <w:aliases w:val="Heading 3 Char"/>
    <w:basedOn w:val="Normal"/>
    <w:next w:val="Normal"/>
    <w:link w:val="Heading3Char1"/>
    <w:qFormat/>
    <w:pPr>
      <w:keepNext/>
      <w:numPr>
        <w:ilvl w:val="2"/>
        <w:numId w:val="3"/>
      </w:numPr>
      <w:spacing w:before="240" w:after="60"/>
      <w:ind w:left="720"/>
      <w:outlineLvl w:val="2"/>
    </w:pPr>
    <w:rPr>
      <w:b/>
      <w:sz w:val="24"/>
    </w:rPr>
  </w:style>
  <w:style w:type="paragraph" w:styleId="Heading4">
    <w:name w:val="heading 4"/>
    <w:aliases w:val="Heading 4 Char Char"/>
    <w:basedOn w:val="Heading3"/>
    <w:next w:val="Normal"/>
    <w:link w:val="Heading4Char"/>
    <w:qFormat/>
    <w:pPr>
      <w:numPr>
        <w:ilvl w:val="3"/>
        <w:numId w:val="4"/>
      </w:numPr>
      <w:ind w:left="864" w:hanging="864"/>
      <w:outlineLvl w:val="3"/>
    </w:pPr>
  </w:style>
  <w:style w:type="paragraph" w:styleId="Heading5">
    <w:name w:val="heading 5"/>
    <w:basedOn w:val="Normal"/>
    <w:next w:val="Normal"/>
    <w:link w:val="Heading5Char"/>
    <w:qFormat/>
    <w:pPr>
      <w:numPr>
        <w:ilvl w:val="4"/>
        <w:numId w:val="5"/>
      </w:numPr>
      <w:spacing w:before="240" w:after="60"/>
      <w:ind w:left="864" w:hanging="864"/>
      <w:outlineLvl w:val="4"/>
    </w:pPr>
    <w:rPr>
      <w:b/>
    </w:rPr>
  </w:style>
  <w:style w:type="paragraph" w:styleId="Heading6">
    <w:name w:val="heading 6"/>
    <w:basedOn w:val="Normal"/>
    <w:next w:val="Normal"/>
    <w:link w:val="Heading6Char"/>
    <w:qFormat/>
    <w:pPr>
      <w:numPr>
        <w:ilvl w:val="5"/>
        <w:numId w:val="6"/>
      </w:numPr>
      <w:spacing w:before="240" w:after="60"/>
      <w:ind w:left="864" w:hanging="864"/>
      <w:outlineLvl w:val="5"/>
    </w:pPr>
    <w:rPr>
      <w:i/>
    </w:rPr>
  </w:style>
  <w:style w:type="paragraph" w:styleId="Heading7">
    <w:name w:val="heading 7"/>
    <w:basedOn w:val="Normal"/>
    <w:next w:val="Normal"/>
    <w:link w:val="Heading7Char"/>
    <w:qFormat/>
    <w:pPr>
      <w:numPr>
        <w:ilvl w:val="6"/>
        <w:numId w:val="7"/>
      </w:numPr>
      <w:spacing w:before="240" w:after="60"/>
      <w:ind w:left="864" w:hanging="864"/>
      <w:outlineLvl w:val="6"/>
    </w:pPr>
  </w:style>
  <w:style w:type="paragraph" w:styleId="Heading8">
    <w:name w:val="heading 8"/>
    <w:basedOn w:val="Normal"/>
    <w:next w:val="Normal"/>
    <w:link w:val="Heading8Char"/>
    <w:qFormat/>
    <w:pPr>
      <w:numPr>
        <w:ilvl w:val="7"/>
        <w:numId w:val="8"/>
      </w:numPr>
      <w:spacing w:before="240" w:after="60"/>
      <w:ind w:left="864" w:hanging="864"/>
      <w:outlineLvl w:val="7"/>
    </w:pPr>
    <w:rPr>
      <w:i/>
    </w:rPr>
  </w:style>
  <w:style w:type="paragraph" w:styleId="Heading9">
    <w:name w:val="heading 9"/>
    <w:basedOn w:val="Normal"/>
    <w:next w:val="Normal"/>
    <w:link w:val="Heading9Char"/>
    <w:qFormat/>
    <w:pPr>
      <w:numPr>
        <w:ilvl w:val="8"/>
        <w:numId w:val="9"/>
      </w:numPr>
      <w:spacing w:before="240" w:after="60"/>
      <w:ind w:left="864" w:hanging="864"/>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9069AE"/>
    <w:rPr>
      <w:b/>
      <w:kern w:val="28"/>
      <w:sz w:val="36"/>
      <w:lang w:val="en-US" w:eastAsia="en-US" w:bidi="ar-SA"/>
    </w:rPr>
  </w:style>
  <w:style w:type="character" w:customStyle="1" w:styleId="Heading2Char">
    <w:name w:val="Heading 2 Char"/>
    <w:link w:val="Heading2"/>
    <w:locked/>
    <w:rsid w:val="009069AE"/>
    <w:rPr>
      <w:b/>
      <w:sz w:val="28"/>
      <w:lang w:val="en-US" w:eastAsia="en-US" w:bidi="ar-SA"/>
    </w:rPr>
  </w:style>
  <w:style w:type="character" w:customStyle="1" w:styleId="Heading3Char1">
    <w:name w:val="Heading 3 Char1"/>
    <w:aliases w:val="Heading 3 Char Char"/>
    <w:link w:val="Heading3"/>
    <w:semiHidden/>
    <w:locked/>
    <w:rsid w:val="009069AE"/>
    <w:rPr>
      <w:b/>
      <w:sz w:val="24"/>
      <w:lang w:val="en-US" w:eastAsia="en-US" w:bidi="ar-SA"/>
    </w:rPr>
  </w:style>
  <w:style w:type="character" w:customStyle="1" w:styleId="Heading4Char">
    <w:name w:val="Heading 4 Char"/>
    <w:aliases w:val="Heading 4 Char Char Char"/>
    <w:link w:val="Heading4"/>
    <w:locked/>
    <w:rsid w:val="009069AE"/>
    <w:rPr>
      <w:b/>
      <w:sz w:val="24"/>
      <w:lang w:val="en-US" w:eastAsia="en-US" w:bidi="ar-SA"/>
    </w:rPr>
  </w:style>
  <w:style w:type="character" w:customStyle="1" w:styleId="Heading5Char">
    <w:name w:val="Heading 5 Char"/>
    <w:link w:val="Heading5"/>
    <w:locked/>
    <w:rsid w:val="009069AE"/>
    <w:rPr>
      <w:b/>
      <w:lang w:val="en-US" w:eastAsia="en-US" w:bidi="ar-SA"/>
    </w:rPr>
  </w:style>
  <w:style w:type="character" w:customStyle="1" w:styleId="Heading6Char">
    <w:name w:val="Heading 6 Char"/>
    <w:link w:val="Heading6"/>
    <w:locked/>
    <w:rsid w:val="009069AE"/>
    <w:rPr>
      <w:i/>
      <w:lang w:val="en-US" w:eastAsia="en-US" w:bidi="ar-SA"/>
    </w:rPr>
  </w:style>
  <w:style w:type="character" w:customStyle="1" w:styleId="Heading7Char">
    <w:name w:val="Heading 7 Char"/>
    <w:link w:val="Heading7"/>
    <w:locked/>
    <w:rsid w:val="009069AE"/>
    <w:rPr>
      <w:lang w:val="en-US" w:eastAsia="en-US" w:bidi="ar-SA"/>
    </w:rPr>
  </w:style>
  <w:style w:type="character" w:customStyle="1" w:styleId="Heading8Char">
    <w:name w:val="Heading 8 Char"/>
    <w:link w:val="Heading8"/>
    <w:locked/>
    <w:rsid w:val="009069AE"/>
    <w:rPr>
      <w:i/>
      <w:lang w:val="en-US" w:eastAsia="en-US" w:bidi="ar-SA"/>
    </w:rPr>
  </w:style>
  <w:style w:type="character" w:customStyle="1" w:styleId="Heading9Char">
    <w:name w:val="Heading 9 Char"/>
    <w:link w:val="Heading9"/>
    <w:locked/>
    <w:rsid w:val="009069AE"/>
    <w:rPr>
      <w:i/>
      <w:sz w:val="18"/>
      <w:lang w:val="en-US" w:eastAsia="en-US" w:bidi="ar-SA"/>
    </w:rPr>
  </w:style>
  <w:style w:type="paragraph" w:styleId="Footer">
    <w:name w:val="footer"/>
    <w:basedOn w:val="Normal"/>
    <w:link w:val="FooterChar"/>
    <w:pPr>
      <w:tabs>
        <w:tab w:val="center" w:pos="4320"/>
        <w:tab w:val="right" w:pos="8640"/>
      </w:tabs>
    </w:pPr>
    <w:rPr>
      <w:b/>
      <w:sz w:val="16"/>
    </w:rPr>
  </w:style>
  <w:style w:type="character" w:customStyle="1" w:styleId="FooterChar">
    <w:name w:val="Footer Char"/>
    <w:link w:val="Footer"/>
    <w:locked/>
    <w:rsid w:val="009069AE"/>
    <w:rPr>
      <w:b/>
      <w:sz w:val="16"/>
      <w:lang w:val="en-US" w:eastAsia="en-US" w:bidi="ar-SA"/>
    </w:rPr>
  </w:style>
  <w:style w:type="paragraph" w:styleId="Header">
    <w:name w:val="header"/>
    <w:basedOn w:val="Normal"/>
    <w:link w:val="HeaderChar"/>
    <w:pPr>
      <w:tabs>
        <w:tab w:val="center" w:pos="4320"/>
        <w:tab w:val="right" w:pos="8640"/>
      </w:tabs>
    </w:pPr>
    <w:rPr>
      <w:b/>
      <w:sz w:val="16"/>
    </w:rPr>
  </w:style>
  <w:style w:type="character" w:customStyle="1" w:styleId="HeaderChar">
    <w:name w:val="Header Char"/>
    <w:link w:val="Header"/>
    <w:locked/>
    <w:rsid w:val="009069AE"/>
    <w:rPr>
      <w:b/>
      <w:sz w:val="16"/>
      <w:lang w:val="en-US" w:eastAsia="en-US" w:bidi="ar-SA"/>
    </w:rPr>
  </w:style>
  <w:style w:type="character" w:styleId="Hyperlink">
    <w:name w:val="Hyperlink"/>
    <w:uiPriority w:val="99"/>
    <w:rPr>
      <w:color w:val="0000FF"/>
      <w:u w:val="single"/>
    </w:rPr>
  </w:style>
  <w:style w:type="character" w:styleId="PageNumber">
    <w:name w:val="page number"/>
    <w:basedOn w:val="DefaultParagraphFont"/>
  </w:style>
  <w:style w:type="paragraph" w:styleId="Subtitle">
    <w:name w:val="Subtitle"/>
    <w:basedOn w:val="Normal"/>
    <w:link w:val="SubtitleChar"/>
    <w:qFormat/>
    <w:pPr>
      <w:widowControl w:val="0"/>
      <w:jc w:val="right"/>
    </w:pPr>
    <w:rPr>
      <w:rFonts w:ascii="Arial" w:hAnsi="Arial"/>
      <w:b/>
      <w:sz w:val="28"/>
    </w:rPr>
  </w:style>
  <w:style w:type="character" w:customStyle="1" w:styleId="SubtitleChar">
    <w:name w:val="Subtitle Char"/>
    <w:link w:val="Subtitle"/>
    <w:locked/>
    <w:rsid w:val="009069AE"/>
    <w:rPr>
      <w:rFonts w:ascii="Arial" w:hAnsi="Arial"/>
      <w:b/>
      <w:sz w:val="28"/>
      <w:lang w:val="en-US" w:eastAsia="en-US" w:bidi="ar-SA"/>
    </w:rPr>
  </w:style>
  <w:style w:type="paragraph" w:customStyle="1" w:styleId="TableofContents">
    <w:name w:val="Table of Contents"/>
    <w:basedOn w:val="Normal"/>
    <w:pPr>
      <w:pageBreakBefore/>
      <w:spacing w:after="360"/>
      <w:jc w:val="center"/>
    </w:pPr>
    <w:rPr>
      <w:sz w:val="36"/>
    </w:rPr>
  </w:style>
  <w:style w:type="paragraph" w:customStyle="1" w:styleId="TableText">
    <w:name w:val="Table Text"/>
    <w:pPr>
      <w:widowControl w:val="0"/>
      <w:overflowPunct w:val="0"/>
      <w:autoSpaceDE w:val="0"/>
      <w:autoSpaceDN w:val="0"/>
      <w:adjustRightInd w:val="0"/>
      <w:spacing w:before="40" w:after="40"/>
      <w:textAlignment w:val="baseline"/>
    </w:pPr>
  </w:style>
  <w:style w:type="paragraph" w:styleId="Title">
    <w:name w:val="Title"/>
    <w:basedOn w:val="Normal"/>
    <w:next w:val="Normal"/>
    <w:link w:val="TitleChar"/>
    <w:qFormat/>
    <w:pPr>
      <w:widowControl w:val="0"/>
      <w:overflowPunct/>
      <w:autoSpaceDE/>
      <w:autoSpaceDN/>
      <w:adjustRightInd/>
      <w:jc w:val="right"/>
      <w:textAlignment w:val="auto"/>
    </w:pPr>
    <w:rPr>
      <w:rFonts w:ascii="Arial" w:hAnsi="Arial"/>
      <w:b/>
      <w:sz w:val="36"/>
    </w:rPr>
  </w:style>
  <w:style w:type="character" w:customStyle="1" w:styleId="TitleChar">
    <w:name w:val="Title Char"/>
    <w:link w:val="Title"/>
    <w:locked/>
    <w:rsid w:val="009069AE"/>
    <w:rPr>
      <w:rFonts w:ascii="Arial" w:hAnsi="Arial"/>
      <w:b/>
      <w:sz w:val="36"/>
      <w:lang w:val="en-US" w:eastAsia="en-US" w:bidi="ar-SA"/>
    </w:rPr>
  </w:style>
  <w:style w:type="paragraph" w:styleId="TOC1">
    <w:name w:val="toc 1"/>
    <w:basedOn w:val="Normal"/>
    <w:next w:val="Normal"/>
    <w:autoRedefine/>
    <w:uiPriority w:val="39"/>
    <w:pPr>
      <w:tabs>
        <w:tab w:val="right" w:leader="dot" w:pos="8640"/>
      </w:tabs>
      <w:spacing w:before="120" w:after="120"/>
    </w:pPr>
    <w:rPr>
      <w:b/>
      <w:caps/>
    </w:rPr>
  </w:style>
  <w:style w:type="paragraph" w:styleId="TOC2">
    <w:name w:val="toc 2"/>
    <w:basedOn w:val="Normal"/>
    <w:next w:val="Normal"/>
    <w:autoRedefine/>
    <w:uiPriority w:val="39"/>
    <w:pPr>
      <w:tabs>
        <w:tab w:val="left" w:pos="800"/>
        <w:tab w:val="right" w:leader="dot" w:pos="8640"/>
      </w:tabs>
      <w:ind w:left="200"/>
      <w:jc w:val="center"/>
    </w:pPr>
    <w:rPr>
      <w:b/>
      <w:bCs/>
      <w:smallCaps/>
    </w:rPr>
  </w:style>
  <w:style w:type="paragraph" w:styleId="TOC3">
    <w:name w:val="toc 3"/>
    <w:basedOn w:val="Normal"/>
    <w:next w:val="Normal"/>
    <w:autoRedefine/>
    <w:semiHidden/>
    <w:pPr>
      <w:tabs>
        <w:tab w:val="right" w:leader="dot" w:pos="8640"/>
      </w:tabs>
      <w:ind w:left="400"/>
    </w:pPr>
    <w:rPr>
      <w:i/>
    </w:rPr>
  </w:style>
  <w:style w:type="paragraph" w:styleId="TOC4">
    <w:name w:val="toc 4"/>
    <w:basedOn w:val="Normal"/>
    <w:next w:val="Normal"/>
    <w:autoRedefine/>
    <w:semiHidden/>
    <w:pPr>
      <w:tabs>
        <w:tab w:val="right" w:leader="dot" w:pos="8640"/>
      </w:tabs>
      <w:ind w:left="600"/>
    </w:pPr>
    <w:rPr>
      <w:sz w:val="18"/>
    </w:rPr>
  </w:style>
  <w:style w:type="paragraph" w:styleId="TOC5">
    <w:name w:val="toc 5"/>
    <w:basedOn w:val="Normal"/>
    <w:next w:val="Normal"/>
    <w:autoRedefine/>
    <w:semiHidden/>
    <w:pPr>
      <w:tabs>
        <w:tab w:val="right" w:leader="dot" w:pos="8640"/>
      </w:tabs>
      <w:ind w:left="800"/>
    </w:pPr>
    <w:rPr>
      <w:sz w:val="18"/>
    </w:rPr>
  </w:style>
  <w:style w:type="paragraph" w:styleId="TOC6">
    <w:name w:val="toc 6"/>
    <w:basedOn w:val="Normal"/>
    <w:next w:val="Normal"/>
    <w:autoRedefine/>
    <w:semiHidden/>
    <w:pPr>
      <w:tabs>
        <w:tab w:val="right" w:leader="dot" w:pos="8640"/>
      </w:tabs>
      <w:ind w:left="1000"/>
    </w:pPr>
    <w:rPr>
      <w:sz w:val="18"/>
    </w:rPr>
  </w:style>
  <w:style w:type="paragraph" w:styleId="TOC7">
    <w:name w:val="toc 7"/>
    <w:basedOn w:val="Normal"/>
    <w:next w:val="Normal"/>
    <w:autoRedefine/>
    <w:semiHidden/>
    <w:pPr>
      <w:tabs>
        <w:tab w:val="right" w:leader="dot" w:pos="8640"/>
      </w:tabs>
      <w:ind w:left="1200"/>
    </w:pPr>
    <w:rPr>
      <w:sz w:val="18"/>
    </w:rPr>
  </w:style>
  <w:style w:type="paragraph" w:styleId="TOC8">
    <w:name w:val="toc 8"/>
    <w:basedOn w:val="Normal"/>
    <w:next w:val="Normal"/>
    <w:autoRedefine/>
    <w:semiHidden/>
    <w:pPr>
      <w:tabs>
        <w:tab w:val="right" w:leader="dot" w:pos="8640"/>
      </w:tabs>
      <w:ind w:left="1400"/>
    </w:pPr>
    <w:rPr>
      <w:sz w:val="18"/>
    </w:rPr>
  </w:style>
  <w:style w:type="paragraph" w:styleId="TOC9">
    <w:name w:val="toc 9"/>
    <w:basedOn w:val="Normal"/>
    <w:next w:val="Normal"/>
    <w:autoRedefine/>
    <w:semiHidden/>
    <w:pPr>
      <w:tabs>
        <w:tab w:val="right" w:leader="dot" w:pos="8640"/>
      </w:tabs>
      <w:ind w:left="1600"/>
    </w:pPr>
    <w:rPr>
      <w:sz w:val="18"/>
    </w:rPr>
  </w:style>
  <w:style w:type="paragraph" w:styleId="BodyTextIndent">
    <w:name w:val="Body Text Indent"/>
    <w:basedOn w:val="Normal"/>
    <w:link w:val="BodyTextIndentChar"/>
    <w:pPr>
      <w:overflowPunct/>
      <w:autoSpaceDE/>
      <w:autoSpaceDN/>
      <w:adjustRightInd/>
      <w:ind w:left="144"/>
      <w:textAlignment w:val="auto"/>
    </w:pPr>
    <w:rPr>
      <w:sz w:val="22"/>
      <w:szCs w:val="24"/>
    </w:rPr>
  </w:style>
  <w:style w:type="character" w:customStyle="1" w:styleId="BodyTextIndentChar">
    <w:name w:val="Body Text Indent Char"/>
    <w:link w:val="BodyTextIndent"/>
    <w:semiHidden/>
    <w:locked/>
    <w:rsid w:val="009069AE"/>
    <w:rPr>
      <w:sz w:val="22"/>
      <w:szCs w:val="24"/>
      <w:lang w:val="en-US" w:eastAsia="en-US" w:bidi="ar-SA"/>
    </w:rPr>
  </w:style>
  <w:style w:type="paragraph" w:customStyle="1" w:styleId="DocControlHeading">
    <w:name w:val="DocControlHeading"/>
    <w:basedOn w:val="Heading1"/>
    <w:pPr>
      <w:numPr>
        <w:numId w:val="0"/>
      </w:numPr>
      <w:ind w:left="-360"/>
    </w:pPr>
  </w:style>
  <w:style w:type="paragraph" w:customStyle="1" w:styleId="DocControlHeading2">
    <w:name w:val="DocControlHeading2"/>
    <w:basedOn w:val="Heading2"/>
    <w:pPr>
      <w:numPr>
        <w:ilvl w:val="0"/>
        <w:numId w:val="0"/>
      </w:numPr>
      <w:spacing w:after="120"/>
      <w:ind w:left="-360"/>
    </w:pPr>
  </w:style>
  <w:style w:type="paragraph" w:customStyle="1" w:styleId="Paragraph">
    <w:name w:val="Paragraph"/>
    <w:basedOn w:val="Normal"/>
    <w:link w:val="ParagraphChar"/>
    <w:pPr>
      <w:spacing w:before="80"/>
      <w:jc w:val="both"/>
    </w:pPr>
  </w:style>
  <w:style w:type="character" w:customStyle="1" w:styleId="ParagraphChar">
    <w:name w:val="Paragraph Char"/>
    <w:link w:val="Paragraph"/>
    <w:locked/>
    <w:rsid w:val="009069AE"/>
    <w:rPr>
      <w:lang w:val="en-US" w:eastAsia="en-US" w:bidi="ar-SA"/>
    </w:rPr>
  </w:style>
  <w:style w:type="paragraph" w:customStyle="1" w:styleId="ListAlpa">
    <w:name w:val="List Alpa"/>
    <w:basedOn w:val="Paragraph"/>
    <w:pPr>
      <w:numPr>
        <w:numId w:val="10"/>
      </w:numPr>
    </w:pPr>
  </w:style>
  <w:style w:type="paragraph" w:customStyle="1" w:styleId="SubListNumber">
    <w:name w:val="Sub List Number"/>
    <w:basedOn w:val="ListAlpa"/>
    <w:pPr>
      <w:numPr>
        <w:numId w:val="11"/>
      </w:numPr>
      <w:tabs>
        <w:tab w:val="num" w:pos="72"/>
      </w:tabs>
      <w:ind w:left="72" w:hanging="432"/>
    </w:pPr>
  </w:style>
  <w:style w:type="paragraph" w:styleId="ListBullet">
    <w:name w:val="List Bullet"/>
    <w:basedOn w:val="Normal"/>
    <w:autoRedefine/>
    <w:pPr>
      <w:numPr>
        <w:numId w:val="13"/>
      </w:numPr>
    </w:pPr>
  </w:style>
  <w:style w:type="character" w:customStyle="1" w:styleId="Heading1Char1">
    <w:name w:val="Heading 1 Char1"/>
    <w:locked/>
    <w:rsid w:val="009069AE"/>
    <w:rPr>
      <w:rFonts w:cs="Times New Roman"/>
      <w:b/>
      <w:kern w:val="28"/>
      <w:sz w:val="36"/>
    </w:rPr>
  </w:style>
  <w:style w:type="character" w:customStyle="1" w:styleId="Heading2Char1">
    <w:name w:val="Heading 2 Char1"/>
    <w:locked/>
    <w:rsid w:val="009069AE"/>
    <w:rPr>
      <w:rFonts w:cs="Times New Roman"/>
      <w:b/>
      <w:sz w:val="28"/>
    </w:rPr>
  </w:style>
  <w:style w:type="character" w:customStyle="1" w:styleId="Heading4Char1">
    <w:name w:val="Heading 4 Char1"/>
    <w:aliases w:val="Heading 4 Char Char Char1"/>
    <w:locked/>
    <w:rsid w:val="009069AE"/>
    <w:rPr>
      <w:rFonts w:cs="Times New Roman"/>
      <w:b/>
      <w:sz w:val="24"/>
    </w:rPr>
  </w:style>
  <w:style w:type="character" w:customStyle="1" w:styleId="Heading5Char1">
    <w:name w:val="Heading 5 Char1"/>
    <w:locked/>
    <w:rsid w:val="009069AE"/>
    <w:rPr>
      <w:rFonts w:cs="Times New Roman"/>
      <w:b/>
    </w:rPr>
  </w:style>
  <w:style w:type="character" w:customStyle="1" w:styleId="Heading6Char1">
    <w:name w:val="Heading 6 Char1"/>
    <w:locked/>
    <w:rsid w:val="009069AE"/>
    <w:rPr>
      <w:rFonts w:cs="Times New Roman"/>
      <w:i/>
    </w:rPr>
  </w:style>
  <w:style w:type="character" w:customStyle="1" w:styleId="Heading7Char1">
    <w:name w:val="Heading 7 Char1"/>
    <w:locked/>
    <w:rsid w:val="009069AE"/>
    <w:rPr>
      <w:rFonts w:cs="Times New Roman"/>
    </w:rPr>
  </w:style>
  <w:style w:type="character" w:customStyle="1" w:styleId="Heading8Char1">
    <w:name w:val="Heading 8 Char1"/>
    <w:locked/>
    <w:rsid w:val="009069AE"/>
    <w:rPr>
      <w:rFonts w:cs="Times New Roman"/>
      <w:i/>
    </w:rPr>
  </w:style>
  <w:style w:type="character" w:customStyle="1" w:styleId="Heading9Char1">
    <w:name w:val="Heading 9 Char1"/>
    <w:locked/>
    <w:rsid w:val="009069AE"/>
    <w:rPr>
      <w:rFonts w:cs="Times New Roman"/>
      <w:i/>
      <w:sz w:val="18"/>
    </w:rPr>
  </w:style>
  <w:style w:type="character" w:customStyle="1" w:styleId="FooterChar1">
    <w:name w:val="Footer Char1"/>
    <w:locked/>
    <w:rsid w:val="009069AE"/>
    <w:rPr>
      <w:rFonts w:cs="Times New Roman"/>
      <w:b/>
      <w:sz w:val="16"/>
      <w:lang w:val="en-US" w:eastAsia="en-US" w:bidi="ar-SA"/>
    </w:rPr>
  </w:style>
  <w:style w:type="character" w:customStyle="1" w:styleId="HeaderChar1">
    <w:name w:val="Header Char1"/>
    <w:locked/>
    <w:rsid w:val="009069AE"/>
    <w:rPr>
      <w:rFonts w:cs="Times New Roman"/>
      <w:b/>
      <w:sz w:val="16"/>
      <w:lang w:val="en-US" w:eastAsia="en-US" w:bidi="ar-SA"/>
    </w:rPr>
  </w:style>
  <w:style w:type="character" w:customStyle="1" w:styleId="TitleChar1">
    <w:name w:val="Title Char1"/>
    <w:locked/>
    <w:rsid w:val="009069AE"/>
    <w:rPr>
      <w:rFonts w:ascii="Arial" w:hAnsi="Arial" w:cs="Times New Roman"/>
      <w:b/>
      <w:sz w:val="36"/>
      <w:lang w:val="en-US" w:eastAsia="en-US" w:bidi="ar-SA"/>
    </w:rPr>
  </w:style>
  <w:style w:type="table" w:styleId="TableGrid">
    <w:name w:val="Table Grid"/>
    <w:basedOn w:val="TableNormal"/>
    <w:rsid w:val="009069AE"/>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9069AE"/>
    <w:rPr>
      <w:b/>
      <w:bCs/>
    </w:rPr>
  </w:style>
  <w:style w:type="paragraph" w:styleId="BalloonText">
    <w:name w:val="Balloon Text"/>
    <w:basedOn w:val="Normal"/>
    <w:link w:val="BalloonTextChar"/>
    <w:semiHidden/>
    <w:rsid w:val="009069AE"/>
    <w:rPr>
      <w:rFonts w:ascii="Tahoma" w:hAnsi="Tahoma" w:cs="Tahoma"/>
      <w:sz w:val="16"/>
      <w:szCs w:val="16"/>
    </w:rPr>
  </w:style>
  <w:style w:type="character" w:customStyle="1" w:styleId="BalloonTextChar">
    <w:name w:val="Balloon Text Char"/>
    <w:link w:val="BalloonText"/>
    <w:semiHidden/>
    <w:locked/>
    <w:rsid w:val="009069AE"/>
    <w:rPr>
      <w:rFonts w:ascii="Tahoma" w:hAnsi="Tahoma" w:cs="Tahoma"/>
      <w:sz w:val="16"/>
      <w:szCs w:val="16"/>
      <w:lang w:val="en-US" w:eastAsia="en-US" w:bidi="ar-SA"/>
    </w:rPr>
  </w:style>
  <w:style w:type="paragraph" w:styleId="CommentText">
    <w:name w:val="annotation text"/>
    <w:basedOn w:val="Normal"/>
    <w:link w:val="CommentTextChar"/>
    <w:semiHidden/>
    <w:rsid w:val="009069AE"/>
  </w:style>
  <w:style w:type="character" w:customStyle="1" w:styleId="CommentTextChar">
    <w:name w:val="Comment Text Char"/>
    <w:link w:val="CommentText"/>
    <w:semiHidden/>
    <w:locked/>
    <w:rsid w:val="009069AE"/>
    <w:rPr>
      <w:lang w:val="en-US" w:eastAsia="en-US" w:bidi="ar-SA"/>
    </w:rPr>
  </w:style>
  <w:style w:type="paragraph" w:styleId="CommentSubject">
    <w:name w:val="annotation subject"/>
    <w:basedOn w:val="CommentText"/>
    <w:next w:val="CommentText"/>
    <w:link w:val="CommentSubjectChar"/>
    <w:semiHidden/>
    <w:rsid w:val="009069AE"/>
    <w:rPr>
      <w:b/>
      <w:bCs/>
    </w:rPr>
  </w:style>
  <w:style w:type="character" w:customStyle="1" w:styleId="CommentSubjectChar">
    <w:name w:val="Comment Subject Char"/>
    <w:link w:val="CommentSubject"/>
    <w:semiHidden/>
    <w:locked/>
    <w:rsid w:val="009069AE"/>
    <w:rPr>
      <w:b/>
      <w:bCs/>
      <w:lang w:val="en-US" w:eastAsia="en-US" w:bidi="ar-SA"/>
    </w:rPr>
  </w:style>
  <w:style w:type="paragraph" w:styleId="FootnoteText">
    <w:name w:val="footnote text"/>
    <w:basedOn w:val="Normal"/>
    <w:link w:val="FootnoteTextChar"/>
    <w:semiHidden/>
    <w:rsid w:val="009069AE"/>
  </w:style>
  <w:style w:type="character" w:customStyle="1" w:styleId="FootnoteTextChar">
    <w:name w:val="Footnote Text Char"/>
    <w:link w:val="FootnoteText"/>
    <w:semiHidden/>
    <w:locked/>
    <w:rsid w:val="009069AE"/>
    <w:rPr>
      <w:lang w:val="en-US" w:eastAsia="en-US" w:bidi="ar-SA"/>
    </w:rPr>
  </w:style>
  <w:style w:type="character" w:styleId="FootnoteReference">
    <w:name w:val="footnote reference"/>
    <w:semiHidden/>
    <w:rsid w:val="009069AE"/>
    <w:rPr>
      <w:rFonts w:cs="Times New Roman"/>
      <w:vertAlign w:val="superscript"/>
    </w:rPr>
  </w:style>
  <w:style w:type="character" w:customStyle="1" w:styleId="style5">
    <w:name w:val="style5"/>
    <w:rsid w:val="009069AE"/>
    <w:rPr>
      <w:rFonts w:cs="Times New Roman"/>
    </w:rPr>
  </w:style>
  <w:style w:type="paragraph" w:styleId="ListParagraph">
    <w:name w:val="List Paragraph"/>
    <w:basedOn w:val="Normal"/>
    <w:qFormat/>
    <w:rsid w:val="009069AE"/>
    <w:pPr>
      <w:overflowPunct/>
      <w:autoSpaceDE/>
      <w:autoSpaceDN/>
      <w:adjustRightInd/>
      <w:spacing w:after="200" w:line="276" w:lineRule="auto"/>
      <w:ind w:left="720"/>
      <w:contextualSpacing/>
      <w:textAlignment w:val="auto"/>
    </w:pPr>
    <w:rPr>
      <w:rFonts w:ascii="Calibri" w:hAnsi="Calibri"/>
      <w:sz w:val="22"/>
      <w:szCs w:val="22"/>
    </w:rPr>
  </w:style>
  <w:style w:type="character" w:customStyle="1" w:styleId="style21">
    <w:name w:val="style21"/>
    <w:rsid w:val="009069AE"/>
    <w:rPr>
      <w:rFonts w:ascii="Arial" w:hAnsi="Arial" w:cs="Arial"/>
    </w:rPr>
  </w:style>
  <w:style w:type="character" w:styleId="CommentReference">
    <w:name w:val="annotation reference"/>
    <w:semiHidden/>
    <w:rsid w:val="002A78E4"/>
    <w:rPr>
      <w:sz w:val="16"/>
      <w:szCs w:val="16"/>
    </w:rPr>
  </w:style>
  <w:style w:type="character" w:styleId="UnresolvedMention">
    <w:name w:val="Unresolved Mention"/>
    <w:basedOn w:val="DefaultParagraphFont"/>
    <w:uiPriority w:val="99"/>
    <w:semiHidden/>
    <w:unhideWhenUsed/>
    <w:rsid w:val="00AF50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18" Type="http://schemas.openxmlformats.org/officeDocument/2006/relationships/hyperlink" Target="https://github.com/CS5387/testplangroup2-team_9.git" TargetMode="External"/><Relationship Id="rId26"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s://github.com/CS5387/testplangroup2-team_9.git" TargetMode="External"/><Relationship Id="rId7" Type="http://schemas.openxmlformats.org/officeDocument/2006/relationships/header" Target="header1.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hyperlink" Target="https://github.com/CS5387/testplangroup2-team_9.git" TargetMode="External"/><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s://github.com/CS5387/testplangroup2-team_9.git" TargetMode="External"/><Relationship Id="rId23" Type="http://schemas.openxmlformats.org/officeDocument/2006/relationships/image" Target="media/image1.png"/><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hyperlink" Target="https://github.com/CS5387/testplangroup2-team_9.git" TargetMode="Externa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hyperlink" Target="https://github.com/CS5387/testplangroup2-team_9.git" TargetMode="External"/><Relationship Id="rId22" Type="http://schemas.openxmlformats.org/officeDocument/2006/relationships/hyperlink" Target="https://github.com/CS5387/testplangroup2-team_9" TargetMode="External"/><Relationship Id="rId27" Type="http://schemas.openxmlformats.org/officeDocument/2006/relationships/image" Target="media/image5.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S:\Course%20Documents\Rational%20RequisitePro\ReqProFall01\SR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SRS</Template>
  <TotalTime>34</TotalTime>
  <Pages>15</Pages>
  <Words>2430</Words>
  <Characters>13856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&lt;Enter team name here&gt;</Company>
  <LinksUpToDate>false</LinksUpToDate>
  <CharactersWithSpaces>16254</CharactersWithSpaces>
  <SharedDoc>false</SharedDoc>
  <HLinks>
    <vt:vector size="120" baseType="variant">
      <vt:variant>
        <vt:i4>1310774</vt:i4>
      </vt:variant>
      <vt:variant>
        <vt:i4>119</vt:i4>
      </vt:variant>
      <vt:variant>
        <vt:i4>0</vt:i4>
      </vt:variant>
      <vt:variant>
        <vt:i4>5</vt:i4>
      </vt:variant>
      <vt:variant>
        <vt:lpwstr/>
      </vt:variant>
      <vt:variant>
        <vt:lpwstr>_Toc22915484</vt:lpwstr>
      </vt:variant>
      <vt:variant>
        <vt:i4>1245238</vt:i4>
      </vt:variant>
      <vt:variant>
        <vt:i4>113</vt:i4>
      </vt:variant>
      <vt:variant>
        <vt:i4>0</vt:i4>
      </vt:variant>
      <vt:variant>
        <vt:i4>5</vt:i4>
      </vt:variant>
      <vt:variant>
        <vt:lpwstr/>
      </vt:variant>
      <vt:variant>
        <vt:lpwstr>_Toc22915483</vt:lpwstr>
      </vt:variant>
      <vt:variant>
        <vt:i4>1179702</vt:i4>
      </vt:variant>
      <vt:variant>
        <vt:i4>107</vt:i4>
      </vt:variant>
      <vt:variant>
        <vt:i4>0</vt:i4>
      </vt:variant>
      <vt:variant>
        <vt:i4>5</vt:i4>
      </vt:variant>
      <vt:variant>
        <vt:lpwstr/>
      </vt:variant>
      <vt:variant>
        <vt:lpwstr>_Toc22915482</vt:lpwstr>
      </vt:variant>
      <vt:variant>
        <vt:i4>1114166</vt:i4>
      </vt:variant>
      <vt:variant>
        <vt:i4>101</vt:i4>
      </vt:variant>
      <vt:variant>
        <vt:i4>0</vt:i4>
      </vt:variant>
      <vt:variant>
        <vt:i4>5</vt:i4>
      </vt:variant>
      <vt:variant>
        <vt:lpwstr/>
      </vt:variant>
      <vt:variant>
        <vt:lpwstr>_Toc22915481</vt:lpwstr>
      </vt:variant>
      <vt:variant>
        <vt:i4>1048630</vt:i4>
      </vt:variant>
      <vt:variant>
        <vt:i4>95</vt:i4>
      </vt:variant>
      <vt:variant>
        <vt:i4>0</vt:i4>
      </vt:variant>
      <vt:variant>
        <vt:i4>5</vt:i4>
      </vt:variant>
      <vt:variant>
        <vt:lpwstr/>
      </vt:variant>
      <vt:variant>
        <vt:lpwstr>_Toc22915480</vt:lpwstr>
      </vt:variant>
      <vt:variant>
        <vt:i4>1638457</vt:i4>
      </vt:variant>
      <vt:variant>
        <vt:i4>89</vt:i4>
      </vt:variant>
      <vt:variant>
        <vt:i4>0</vt:i4>
      </vt:variant>
      <vt:variant>
        <vt:i4>5</vt:i4>
      </vt:variant>
      <vt:variant>
        <vt:lpwstr/>
      </vt:variant>
      <vt:variant>
        <vt:lpwstr>_Toc22915479</vt:lpwstr>
      </vt:variant>
      <vt:variant>
        <vt:i4>1572921</vt:i4>
      </vt:variant>
      <vt:variant>
        <vt:i4>83</vt:i4>
      </vt:variant>
      <vt:variant>
        <vt:i4>0</vt:i4>
      </vt:variant>
      <vt:variant>
        <vt:i4>5</vt:i4>
      </vt:variant>
      <vt:variant>
        <vt:lpwstr/>
      </vt:variant>
      <vt:variant>
        <vt:lpwstr>_Toc22915478</vt:lpwstr>
      </vt:variant>
      <vt:variant>
        <vt:i4>1507385</vt:i4>
      </vt:variant>
      <vt:variant>
        <vt:i4>77</vt:i4>
      </vt:variant>
      <vt:variant>
        <vt:i4>0</vt:i4>
      </vt:variant>
      <vt:variant>
        <vt:i4>5</vt:i4>
      </vt:variant>
      <vt:variant>
        <vt:lpwstr/>
      </vt:variant>
      <vt:variant>
        <vt:lpwstr>_Toc22915477</vt:lpwstr>
      </vt:variant>
      <vt:variant>
        <vt:i4>1441849</vt:i4>
      </vt:variant>
      <vt:variant>
        <vt:i4>71</vt:i4>
      </vt:variant>
      <vt:variant>
        <vt:i4>0</vt:i4>
      </vt:variant>
      <vt:variant>
        <vt:i4>5</vt:i4>
      </vt:variant>
      <vt:variant>
        <vt:lpwstr/>
      </vt:variant>
      <vt:variant>
        <vt:lpwstr>_Toc22915476</vt:lpwstr>
      </vt:variant>
      <vt:variant>
        <vt:i4>1376313</vt:i4>
      </vt:variant>
      <vt:variant>
        <vt:i4>65</vt:i4>
      </vt:variant>
      <vt:variant>
        <vt:i4>0</vt:i4>
      </vt:variant>
      <vt:variant>
        <vt:i4>5</vt:i4>
      </vt:variant>
      <vt:variant>
        <vt:lpwstr/>
      </vt:variant>
      <vt:variant>
        <vt:lpwstr>_Toc22915475</vt:lpwstr>
      </vt:variant>
      <vt:variant>
        <vt:i4>1310777</vt:i4>
      </vt:variant>
      <vt:variant>
        <vt:i4>59</vt:i4>
      </vt:variant>
      <vt:variant>
        <vt:i4>0</vt:i4>
      </vt:variant>
      <vt:variant>
        <vt:i4>5</vt:i4>
      </vt:variant>
      <vt:variant>
        <vt:lpwstr/>
      </vt:variant>
      <vt:variant>
        <vt:lpwstr>_Toc22915474</vt:lpwstr>
      </vt:variant>
      <vt:variant>
        <vt:i4>1245241</vt:i4>
      </vt:variant>
      <vt:variant>
        <vt:i4>53</vt:i4>
      </vt:variant>
      <vt:variant>
        <vt:i4>0</vt:i4>
      </vt:variant>
      <vt:variant>
        <vt:i4>5</vt:i4>
      </vt:variant>
      <vt:variant>
        <vt:lpwstr/>
      </vt:variant>
      <vt:variant>
        <vt:lpwstr>_Toc22915473</vt:lpwstr>
      </vt:variant>
      <vt:variant>
        <vt:i4>1179705</vt:i4>
      </vt:variant>
      <vt:variant>
        <vt:i4>47</vt:i4>
      </vt:variant>
      <vt:variant>
        <vt:i4>0</vt:i4>
      </vt:variant>
      <vt:variant>
        <vt:i4>5</vt:i4>
      </vt:variant>
      <vt:variant>
        <vt:lpwstr/>
      </vt:variant>
      <vt:variant>
        <vt:lpwstr>_Toc22915472</vt:lpwstr>
      </vt:variant>
      <vt:variant>
        <vt:i4>1114169</vt:i4>
      </vt:variant>
      <vt:variant>
        <vt:i4>41</vt:i4>
      </vt:variant>
      <vt:variant>
        <vt:i4>0</vt:i4>
      </vt:variant>
      <vt:variant>
        <vt:i4>5</vt:i4>
      </vt:variant>
      <vt:variant>
        <vt:lpwstr/>
      </vt:variant>
      <vt:variant>
        <vt:lpwstr>_Toc22915471</vt:lpwstr>
      </vt:variant>
      <vt:variant>
        <vt:i4>1048633</vt:i4>
      </vt:variant>
      <vt:variant>
        <vt:i4>35</vt:i4>
      </vt:variant>
      <vt:variant>
        <vt:i4>0</vt:i4>
      </vt:variant>
      <vt:variant>
        <vt:i4>5</vt:i4>
      </vt:variant>
      <vt:variant>
        <vt:lpwstr/>
      </vt:variant>
      <vt:variant>
        <vt:lpwstr>_Toc22915470</vt:lpwstr>
      </vt:variant>
      <vt:variant>
        <vt:i4>1638456</vt:i4>
      </vt:variant>
      <vt:variant>
        <vt:i4>29</vt:i4>
      </vt:variant>
      <vt:variant>
        <vt:i4>0</vt:i4>
      </vt:variant>
      <vt:variant>
        <vt:i4>5</vt:i4>
      </vt:variant>
      <vt:variant>
        <vt:lpwstr/>
      </vt:variant>
      <vt:variant>
        <vt:lpwstr>_Toc22915469</vt:lpwstr>
      </vt:variant>
      <vt:variant>
        <vt:i4>1572920</vt:i4>
      </vt:variant>
      <vt:variant>
        <vt:i4>23</vt:i4>
      </vt:variant>
      <vt:variant>
        <vt:i4>0</vt:i4>
      </vt:variant>
      <vt:variant>
        <vt:i4>5</vt:i4>
      </vt:variant>
      <vt:variant>
        <vt:lpwstr/>
      </vt:variant>
      <vt:variant>
        <vt:lpwstr>_Toc22915468</vt:lpwstr>
      </vt:variant>
      <vt:variant>
        <vt:i4>1507384</vt:i4>
      </vt:variant>
      <vt:variant>
        <vt:i4>17</vt:i4>
      </vt:variant>
      <vt:variant>
        <vt:i4>0</vt:i4>
      </vt:variant>
      <vt:variant>
        <vt:i4>5</vt:i4>
      </vt:variant>
      <vt:variant>
        <vt:lpwstr/>
      </vt:variant>
      <vt:variant>
        <vt:lpwstr>_Toc22915467</vt:lpwstr>
      </vt:variant>
      <vt:variant>
        <vt:i4>1441848</vt:i4>
      </vt:variant>
      <vt:variant>
        <vt:i4>11</vt:i4>
      </vt:variant>
      <vt:variant>
        <vt:i4>0</vt:i4>
      </vt:variant>
      <vt:variant>
        <vt:i4>5</vt:i4>
      </vt:variant>
      <vt:variant>
        <vt:lpwstr/>
      </vt:variant>
      <vt:variant>
        <vt:lpwstr>_Toc22915466</vt:lpwstr>
      </vt:variant>
      <vt:variant>
        <vt:i4>1376312</vt:i4>
      </vt:variant>
      <vt:variant>
        <vt:i4>5</vt:i4>
      </vt:variant>
      <vt:variant>
        <vt:i4>0</vt:i4>
      </vt:variant>
      <vt:variant>
        <vt:i4>5</vt:i4>
      </vt:variant>
      <vt:variant>
        <vt:lpwstr/>
      </vt:variant>
      <vt:variant>
        <vt:lpwstr>_Toc22915465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&lt;Enter project name here&gt;</dc:subject>
  <dc:creator>leonardo</dc:creator>
  <cp:keywords/>
  <cp:lastModifiedBy>Aaron .</cp:lastModifiedBy>
  <cp:revision>13</cp:revision>
  <cp:lastPrinted>2002-04-23T16:31:00Z</cp:lastPrinted>
  <dcterms:created xsi:type="dcterms:W3CDTF">2020-04-23T06:31:00Z</dcterms:created>
  <dcterms:modified xsi:type="dcterms:W3CDTF">2020-04-23T08:33:00Z</dcterms:modified>
</cp:coreProperties>
</file>